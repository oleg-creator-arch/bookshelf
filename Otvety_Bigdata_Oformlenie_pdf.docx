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80473848"/>
        <w:docPartObj>
          <w:docPartGallery w:val="Table of Contents"/>
          <w:docPartUnique/>
        </w:docPartObj>
      </w:sdtPr>
      <w:sdtEndPr>
        <w:rPr>
          <w:rFonts w:asciiTheme="minorHAnsi" w:eastAsiaTheme="minorHAnsi" w:hAnsiTheme="minorHAnsi" w:cstheme="minorBidi"/>
          <w:b/>
          <w:bCs/>
          <w:color w:val="auto"/>
          <w:sz w:val="28"/>
          <w:szCs w:val="28"/>
          <w:lang w:eastAsia="en-US"/>
        </w:rPr>
      </w:sdtEndPr>
      <w:sdtContent>
        <w:p w14:paraId="1C18E2A8" w14:textId="6CBADFA5" w:rsidR="005069F0" w:rsidRDefault="005069F0">
          <w:pPr>
            <w:pStyle w:val="aff4"/>
          </w:pPr>
          <w:r>
            <w:t>Оглавление</w:t>
          </w:r>
        </w:p>
        <w:p w14:paraId="03E50023" w14:textId="561FA644" w:rsidR="005069F0" w:rsidRDefault="005069F0">
          <w:pPr>
            <w:pStyle w:val="23"/>
            <w:rPr>
              <w:rFonts w:eastAsiaTheme="minorEastAsia"/>
              <w:noProof/>
              <w:sz w:val="22"/>
              <w:szCs w:val="22"/>
              <w:lang w:eastAsia="ru-RU"/>
            </w:rPr>
          </w:pPr>
          <w:r>
            <w:fldChar w:fldCharType="begin"/>
          </w:r>
          <w:r>
            <w:instrText xml:space="preserve"> TOC \o "1-3" \h \z \u </w:instrText>
          </w:r>
          <w:r>
            <w:fldChar w:fldCharType="separate"/>
          </w:r>
          <w:hyperlink w:anchor="_Toc61866376" w:history="1">
            <w:r w:rsidRPr="00240A9D">
              <w:rPr>
                <w:rStyle w:val="afe"/>
                <w:noProof/>
              </w:rPr>
              <w:t>1.1 Какой характер роста данных в технологиях BigData?</w:t>
            </w:r>
            <w:r>
              <w:rPr>
                <w:noProof/>
                <w:webHidden/>
              </w:rPr>
              <w:tab/>
            </w:r>
            <w:r>
              <w:rPr>
                <w:noProof/>
                <w:webHidden/>
              </w:rPr>
              <w:fldChar w:fldCharType="begin"/>
            </w:r>
            <w:r>
              <w:rPr>
                <w:noProof/>
                <w:webHidden/>
              </w:rPr>
              <w:instrText xml:space="preserve"> PAGEREF _Toc61866376 \h </w:instrText>
            </w:r>
            <w:r>
              <w:rPr>
                <w:noProof/>
                <w:webHidden/>
              </w:rPr>
            </w:r>
            <w:r>
              <w:rPr>
                <w:noProof/>
                <w:webHidden/>
              </w:rPr>
              <w:fldChar w:fldCharType="separate"/>
            </w:r>
            <w:r>
              <w:rPr>
                <w:noProof/>
                <w:webHidden/>
              </w:rPr>
              <w:t>1</w:t>
            </w:r>
            <w:r>
              <w:rPr>
                <w:noProof/>
                <w:webHidden/>
              </w:rPr>
              <w:fldChar w:fldCharType="end"/>
            </w:r>
          </w:hyperlink>
        </w:p>
        <w:p w14:paraId="0342EF59" w14:textId="54F327B4" w:rsidR="005069F0" w:rsidRDefault="005069F0">
          <w:pPr>
            <w:pStyle w:val="23"/>
            <w:rPr>
              <w:rFonts w:eastAsiaTheme="minorEastAsia"/>
              <w:noProof/>
              <w:sz w:val="22"/>
              <w:szCs w:val="22"/>
              <w:lang w:eastAsia="ru-RU"/>
            </w:rPr>
          </w:pPr>
          <w:hyperlink w:anchor="_Toc61866377" w:history="1">
            <w:r w:rsidRPr="00240A9D">
              <w:rPr>
                <w:rStyle w:val="afe"/>
                <w:noProof/>
              </w:rPr>
              <w:t xml:space="preserve">1.2 Развитие каких технологий и устройств привело к появлению термина </w:t>
            </w:r>
            <w:r w:rsidRPr="00240A9D">
              <w:rPr>
                <w:rStyle w:val="afe"/>
                <w:noProof/>
                <w:lang w:val="en-US"/>
              </w:rPr>
              <w:t>BigData</w:t>
            </w:r>
            <w:r w:rsidRPr="00240A9D">
              <w:rPr>
                <w:rStyle w:val="afe"/>
                <w:noProof/>
              </w:rPr>
              <w:t>?</w:t>
            </w:r>
            <w:r>
              <w:rPr>
                <w:noProof/>
                <w:webHidden/>
              </w:rPr>
              <w:tab/>
            </w:r>
            <w:r>
              <w:rPr>
                <w:noProof/>
                <w:webHidden/>
              </w:rPr>
              <w:fldChar w:fldCharType="begin"/>
            </w:r>
            <w:r>
              <w:rPr>
                <w:noProof/>
                <w:webHidden/>
              </w:rPr>
              <w:instrText xml:space="preserve"> PAGEREF _Toc61866377 \h </w:instrText>
            </w:r>
            <w:r>
              <w:rPr>
                <w:noProof/>
                <w:webHidden/>
              </w:rPr>
            </w:r>
            <w:r>
              <w:rPr>
                <w:noProof/>
                <w:webHidden/>
              </w:rPr>
              <w:fldChar w:fldCharType="separate"/>
            </w:r>
            <w:r>
              <w:rPr>
                <w:noProof/>
                <w:webHidden/>
              </w:rPr>
              <w:t>1</w:t>
            </w:r>
            <w:r>
              <w:rPr>
                <w:noProof/>
                <w:webHidden/>
              </w:rPr>
              <w:fldChar w:fldCharType="end"/>
            </w:r>
          </w:hyperlink>
        </w:p>
        <w:p w14:paraId="39E4D863" w14:textId="43F7E6A5" w:rsidR="005069F0" w:rsidRDefault="005069F0">
          <w:pPr>
            <w:pStyle w:val="23"/>
            <w:rPr>
              <w:rFonts w:eastAsiaTheme="minorEastAsia"/>
              <w:noProof/>
              <w:sz w:val="22"/>
              <w:szCs w:val="22"/>
              <w:lang w:eastAsia="ru-RU"/>
            </w:rPr>
          </w:pPr>
          <w:hyperlink w:anchor="_Toc61866378" w:history="1">
            <w:r w:rsidRPr="00240A9D">
              <w:rPr>
                <w:rStyle w:val="afe"/>
                <w:noProof/>
              </w:rPr>
              <w:t>1.3 Что является основным глобальным источником роста объемов данных?</w:t>
            </w:r>
            <w:r>
              <w:rPr>
                <w:noProof/>
                <w:webHidden/>
              </w:rPr>
              <w:tab/>
            </w:r>
            <w:r>
              <w:rPr>
                <w:noProof/>
                <w:webHidden/>
              </w:rPr>
              <w:fldChar w:fldCharType="begin"/>
            </w:r>
            <w:r>
              <w:rPr>
                <w:noProof/>
                <w:webHidden/>
              </w:rPr>
              <w:instrText xml:space="preserve"> PAGEREF _Toc61866378 \h </w:instrText>
            </w:r>
            <w:r>
              <w:rPr>
                <w:noProof/>
                <w:webHidden/>
              </w:rPr>
            </w:r>
            <w:r>
              <w:rPr>
                <w:noProof/>
                <w:webHidden/>
              </w:rPr>
              <w:fldChar w:fldCharType="separate"/>
            </w:r>
            <w:r>
              <w:rPr>
                <w:noProof/>
                <w:webHidden/>
              </w:rPr>
              <w:t>2</w:t>
            </w:r>
            <w:r>
              <w:rPr>
                <w:noProof/>
                <w:webHidden/>
              </w:rPr>
              <w:fldChar w:fldCharType="end"/>
            </w:r>
          </w:hyperlink>
        </w:p>
        <w:p w14:paraId="1B4E2A82" w14:textId="3B2A9699" w:rsidR="005069F0" w:rsidRDefault="005069F0">
          <w:pPr>
            <w:pStyle w:val="23"/>
            <w:rPr>
              <w:rFonts w:eastAsiaTheme="minorEastAsia"/>
              <w:noProof/>
              <w:sz w:val="22"/>
              <w:szCs w:val="22"/>
              <w:lang w:eastAsia="ru-RU"/>
            </w:rPr>
          </w:pPr>
          <w:hyperlink w:anchor="_Toc61866379" w:history="1">
            <w:r w:rsidRPr="00240A9D">
              <w:rPr>
                <w:rStyle w:val="afe"/>
                <w:noProof/>
              </w:rPr>
              <w:t xml:space="preserve">1.4 Каковы причины актуальности технологий </w:t>
            </w:r>
            <w:r w:rsidRPr="00240A9D">
              <w:rPr>
                <w:rStyle w:val="afe"/>
                <w:noProof/>
                <w:lang w:val="en-US"/>
              </w:rPr>
              <w:t>BigData</w:t>
            </w:r>
            <w:r w:rsidRPr="00240A9D">
              <w:rPr>
                <w:rStyle w:val="afe"/>
                <w:noProof/>
              </w:rPr>
              <w:t>?</w:t>
            </w:r>
            <w:r>
              <w:rPr>
                <w:noProof/>
                <w:webHidden/>
              </w:rPr>
              <w:tab/>
            </w:r>
            <w:r>
              <w:rPr>
                <w:noProof/>
                <w:webHidden/>
              </w:rPr>
              <w:fldChar w:fldCharType="begin"/>
            </w:r>
            <w:r>
              <w:rPr>
                <w:noProof/>
                <w:webHidden/>
              </w:rPr>
              <w:instrText xml:space="preserve"> PAGEREF _Toc61866379 \h </w:instrText>
            </w:r>
            <w:r>
              <w:rPr>
                <w:noProof/>
                <w:webHidden/>
              </w:rPr>
            </w:r>
            <w:r>
              <w:rPr>
                <w:noProof/>
                <w:webHidden/>
              </w:rPr>
              <w:fldChar w:fldCharType="separate"/>
            </w:r>
            <w:r>
              <w:rPr>
                <w:noProof/>
                <w:webHidden/>
              </w:rPr>
              <w:t>2</w:t>
            </w:r>
            <w:r>
              <w:rPr>
                <w:noProof/>
                <w:webHidden/>
              </w:rPr>
              <w:fldChar w:fldCharType="end"/>
            </w:r>
          </w:hyperlink>
        </w:p>
        <w:p w14:paraId="20C16DDB" w14:textId="15756B19" w:rsidR="005069F0" w:rsidRDefault="005069F0">
          <w:pPr>
            <w:pStyle w:val="23"/>
            <w:rPr>
              <w:rFonts w:eastAsiaTheme="minorEastAsia"/>
              <w:noProof/>
              <w:sz w:val="22"/>
              <w:szCs w:val="22"/>
              <w:lang w:eastAsia="ru-RU"/>
            </w:rPr>
          </w:pPr>
          <w:hyperlink w:anchor="_Toc61866380" w:history="1">
            <w:r w:rsidRPr="00240A9D">
              <w:rPr>
                <w:rStyle w:val="afe"/>
                <w:noProof/>
              </w:rPr>
              <w:t xml:space="preserve">1.5 Какие этапы включает в себя парадигма </w:t>
            </w:r>
            <w:r w:rsidRPr="00240A9D">
              <w:rPr>
                <w:rStyle w:val="afe"/>
                <w:noProof/>
                <w:lang w:val="en-US"/>
              </w:rPr>
              <w:t>BigData</w:t>
            </w:r>
            <w:r w:rsidRPr="00240A9D">
              <w:rPr>
                <w:rStyle w:val="afe"/>
                <w:noProof/>
              </w:rPr>
              <w:t>?</w:t>
            </w:r>
            <w:r>
              <w:rPr>
                <w:noProof/>
                <w:webHidden/>
              </w:rPr>
              <w:tab/>
            </w:r>
            <w:r>
              <w:rPr>
                <w:noProof/>
                <w:webHidden/>
              </w:rPr>
              <w:fldChar w:fldCharType="begin"/>
            </w:r>
            <w:r>
              <w:rPr>
                <w:noProof/>
                <w:webHidden/>
              </w:rPr>
              <w:instrText xml:space="preserve"> PAGEREF _Toc61866380 \h </w:instrText>
            </w:r>
            <w:r>
              <w:rPr>
                <w:noProof/>
                <w:webHidden/>
              </w:rPr>
            </w:r>
            <w:r>
              <w:rPr>
                <w:noProof/>
                <w:webHidden/>
              </w:rPr>
              <w:fldChar w:fldCharType="separate"/>
            </w:r>
            <w:r>
              <w:rPr>
                <w:noProof/>
                <w:webHidden/>
              </w:rPr>
              <w:t>3</w:t>
            </w:r>
            <w:r>
              <w:rPr>
                <w:noProof/>
                <w:webHidden/>
              </w:rPr>
              <w:fldChar w:fldCharType="end"/>
            </w:r>
          </w:hyperlink>
        </w:p>
        <w:p w14:paraId="37A03FFA" w14:textId="5DE8EFE2" w:rsidR="005069F0" w:rsidRDefault="005069F0">
          <w:pPr>
            <w:pStyle w:val="23"/>
            <w:rPr>
              <w:rFonts w:eastAsiaTheme="minorEastAsia"/>
              <w:noProof/>
              <w:sz w:val="22"/>
              <w:szCs w:val="22"/>
              <w:lang w:eastAsia="ru-RU"/>
            </w:rPr>
          </w:pPr>
          <w:hyperlink w:anchor="_Toc61866381" w:history="1">
            <w:r w:rsidRPr="00240A9D">
              <w:rPr>
                <w:rStyle w:val="afe"/>
                <w:noProof/>
              </w:rPr>
              <w:t xml:space="preserve">1.6 Какие факторы тормозят внедрение технологий </w:t>
            </w:r>
            <w:r w:rsidRPr="00240A9D">
              <w:rPr>
                <w:rStyle w:val="afe"/>
                <w:noProof/>
                <w:lang w:val="en-US"/>
              </w:rPr>
              <w:t>BigData</w:t>
            </w:r>
            <w:r w:rsidRPr="00240A9D">
              <w:rPr>
                <w:rStyle w:val="afe"/>
                <w:noProof/>
              </w:rPr>
              <w:t>?</w:t>
            </w:r>
            <w:r>
              <w:rPr>
                <w:noProof/>
                <w:webHidden/>
              </w:rPr>
              <w:tab/>
            </w:r>
            <w:r>
              <w:rPr>
                <w:noProof/>
                <w:webHidden/>
              </w:rPr>
              <w:fldChar w:fldCharType="begin"/>
            </w:r>
            <w:r>
              <w:rPr>
                <w:noProof/>
                <w:webHidden/>
              </w:rPr>
              <w:instrText xml:space="preserve"> PAGEREF _Toc61866381 \h </w:instrText>
            </w:r>
            <w:r>
              <w:rPr>
                <w:noProof/>
                <w:webHidden/>
              </w:rPr>
            </w:r>
            <w:r>
              <w:rPr>
                <w:noProof/>
                <w:webHidden/>
              </w:rPr>
              <w:fldChar w:fldCharType="separate"/>
            </w:r>
            <w:r>
              <w:rPr>
                <w:noProof/>
                <w:webHidden/>
              </w:rPr>
              <w:t>3</w:t>
            </w:r>
            <w:r>
              <w:rPr>
                <w:noProof/>
                <w:webHidden/>
              </w:rPr>
              <w:fldChar w:fldCharType="end"/>
            </w:r>
          </w:hyperlink>
        </w:p>
        <w:p w14:paraId="19C3365C" w14:textId="51B0F68F" w:rsidR="005069F0" w:rsidRDefault="005069F0">
          <w:pPr>
            <w:pStyle w:val="23"/>
            <w:rPr>
              <w:rFonts w:eastAsiaTheme="minorEastAsia"/>
              <w:noProof/>
              <w:sz w:val="22"/>
              <w:szCs w:val="22"/>
              <w:lang w:eastAsia="ru-RU"/>
            </w:rPr>
          </w:pPr>
          <w:hyperlink w:anchor="_Toc61866382" w:history="1">
            <w:r w:rsidRPr="00240A9D">
              <w:rPr>
                <w:rStyle w:val="afe"/>
                <w:noProof/>
              </w:rPr>
              <w:t>1.7 Что представляют собой процедуры ETL?</w:t>
            </w:r>
            <w:r>
              <w:rPr>
                <w:noProof/>
                <w:webHidden/>
              </w:rPr>
              <w:tab/>
            </w:r>
            <w:r>
              <w:rPr>
                <w:noProof/>
                <w:webHidden/>
              </w:rPr>
              <w:fldChar w:fldCharType="begin"/>
            </w:r>
            <w:r>
              <w:rPr>
                <w:noProof/>
                <w:webHidden/>
              </w:rPr>
              <w:instrText xml:space="preserve"> PAGEREF _Toc61866382 \h </w:instrText>
            </w:r>
            <w:r>
              <w:rPr>
                <w:noProof/>
                <w:webHidden/>
              </w:rPr>
            </w:r>
            <w:r>
              <w:rPr>
                <w:noProof/>
                <w:webHidden/>
              </w:rPr>
              <w:fldChar w:fldCharType="separate"/>
            </w:r>
            <w:r>
              <w:rPr>
                <w:noProof/>
                <w:webHidden/>
              </w:rPr>
              <w:t>4</w:t>
            </w:r>
            <w:r>
              <w:rPr>
                <w:noProof/>
                <w:webHidden/>
              </w:rPr>
              <w:fldChar w:fldCharType="end"/>
            </w:r>
          </w:hyperlink>
        </w:p>
        <w:p w14:paraId="71092768" w14:textId="1BCBA913" w:rsidR="005069F0" w:rsidRDefault="005069F0">
          <w:pPr>
            <w:pStyle w:val="23"/>
            <w:rPr>
              <w:rFonts w:eastAsiaTheme="minorEastAsia"/>
              <w:noProof/>
              <w:sz w:val="22"/>
              <w:szCs w:val="22"/>
              <w:lang w:eastAsia="ru-RU"/>
            </w:rPr>
          </w:pPr>
          <w:hyperlink w:anchor="_Toc61866383" w:history="1">
            <w:r w:rsidRPr="00240A9D">
              <w:rPr>
                <w:rStyle w:val="afe"/>
                <w:noProof/>
              </w:rPr>
              <w:t>1.8 Какой основной недостаток полной автоматизации аналитических процедур?</w:t>
            </w:r>
            <w:r>
              <w:rPr>
                <w:noProof/>
                <w:webHidden/>
              </w:rPr>
              <w:tab/>
            </w:r>
            <w:r>
              <w:rPr>
                <w:noProof/>
                <w:webHidden/>
              </w:rPr>
              <w:fldChar w:fldCharType="begin"/>
            </w:r>
            <w:r>
              <w:rPr>
                <w:noProof/>
                <w:webHidden/>
              </w:rPr>
              <w:instrText xml:space="preserve"> PAGEREF _Toc61866383 \h </w:instrText>
            </w:r>
            <w:r>
              <w:rPr>
                <w:noProof/>
                <w:webHidden/>
              </w:rPr>
            </w:r>
            <w:r>
              <w:rPr>
                <w:noProof/>
                <w:webHidden/>
              </w:rPr>
              <w:fldChar w:fldCharType="separate"/>
            </w:r>
            <w:r>
              <w:rPr>
                <w:noProof/>
                <w:webHidden/>
              </w:rPr>
              <w:t>4</w:t>
            </w:r>
            <w:r>
              <w:rPr>
                <w:noProof/>
                <w:webHidden/>
              </w:rPr>
              <w:fldChar w:fldCharType="end"/>
            </w:r>
          </w:hyperlink>
        </w:p>
        <w:p w14:paraId="0739C5A2" w14:textId="21B6621A" w:rsidR="005069F0" w:rsidRDefault="005069F0">
          <w:pPr>
            <w:pStyle w:val="23"/>
            <w:rPr>
              <w:rFonts w:eastAsiaTheme="minorEastAsia"/>
              <w:noProof/>
              <w:sz w:val="22"/>
              <w:szCs w:val="22"/>
              <w:lang w:eastAsia="ru-RU"/>
            </w:rPr>
          </w:pPr>
          <w:hyperlink w:anchor="_Toc61866384" w:history="1">
            <w:r w:rsidRPr="00240A9D">
              <w:rPr>
                <w:rStyle w:val="afe"/>
                <w:noProof/>
              </w:rPr>
              <w:t>1.9 Опишите основные характеристики BigData?</w:t>
            </w:r>
            <w:r>
              <w:rPr>
                <w:noProof/>
                <w:webHidden/>
              </w:rPr>
              <w:tab/>
            </w:r>
            <w:r>
              <w:rPr>
                <w:noProof/>
                <w:webHidden/>
              </w:rPr>
              <w:fldChar w:fldCharType="begin"/>
            </w:r>
            <w:r>
              <w:rPr>
                <w:noProof/>
                <w:webHidden/>
              </w:rPr>
              <w:instrText xml:space="preserve"> PAGEREF _Toc61866384 \h </w:instrText>
            </w:r>
            <w:r>
              <w:rPr>
                <w:noProof/>
                <w:webHidden/>
              </w:rPr>
            </w:r>
            <w:r>
              <w:rPr>
                <w:noProof/>
                <w:webHidden/>
              </w:rPr>
              <w:fldChar w:fldCharType="separate"/>
            </w:r>
            <w:r>
              <w:rPr>
                <w:noProof/>
                <w:webHidden/>
              </w:rPr>
              <w:t>5</w:t>
            </w:r>
            <w:r>
              <w:rPr>
                <w:noProof/>
                <w:webHidden/>
              </w:rPr>
              <w:fldChar w:fldCharType="end"/>
            </w:r>
          </w:hyperlink>
        </w:p>
        <w:p w14:paraId="4E5F8D46" w14:textId="15FE1022" w:rsidR="005069F0" w:rsidRDefault="005069F0">
          <w:pPr>
            <w:pStyle w:val="23"/>
            <w:rPr>
              <w:rFonts w:eastAsiaTheme="minorEastAsia"/>
              <w:noProof/>
              <w:sz w:val="22"/>
              <w:szCs w:val="22"/>
              <w:lang w:eastAsia="ru-RU"/>
            </w:rPr>
          </w:pPr>
          <w:hyperlink w:anchor="_Toc61866385" w:history="1">
            <w:r w:rsidRPr="00240A9D">
              <w:rPr>
                <w:rStyle w:val="afe"/>
                <w:noProof/>
              </w:rPr>
              <w:t>1.10 Опишите основные методы, используемые для решения задач BigData?</w:t>
            </w:r>
            <w:r>
              <w:rPr>
                <w:noProof/>
                <w:webHidden/>
              </w:rPr>
              <w:tab/>
            </w:r>
            <w:r>
              <w:rPr>
                <w:noProof/>
                <w:webHidden/>
              </w:rPr>
              <w:fldChar w:fldCharType="begin"/>
            </w:r>
            <w:r>
              <w:rPr>
                <w:noProof/>
                <w:webHidden/>
              </w:rPr>
              <w:instrText xml:space="preserve"> PAGEREF _Toc61866385 \h </w:instrText>
            </w:r>
            <w:r>
              <w:rPr>
                <w:noProof/>
                <w:webHidden/>
              </w:rPr>
            </w:r>
            <w:r>
              <w:rPr>
                <w:noProof/>
                <w:webHidden/>
              </w:rPr>
              <w:fldChar w:fldCharType="separate"/>
            </w:r>
            <w:r>
              <w:rPr>
                <w:noProof/>
                <w:webHidden/>
              </w:rPr>
              <w:t>5</w:t>
            </w:r>
            <w:r>
              <w:rPr>
                <w:noProof/>
                <w:webHidden/>
              </w:rPr>
              <w:fldChar w:fldCharType="end"/>
            </w:r>
          </w:hyperlink>
        </w:p>
        <w:p w14:paraId="42BBA3D3" w14:textId="6CB5E872" w:rsidR="005069F0" w:rsidRDefault="005069F0">
          <w:pPr>
            <w:pStyle w:val="23"/>
            <w:rPr>
              <w:rFonts w:eastAsiaTheme="minorEastAsia"/>
              <w:noProof/>
              <w:sz w:val="22"/>
              <w:szCs w:val="22"/>
              <w:lang w:eastAsia="ru-RU"/>
            </w:rPr>
          </w:pPr>
          <w:hyperlink w:anchor="_Toc61866386" w:history="1">
            <w:r w:rsidRPr="00240A9D">
              <w:rPr>
                <w:rStyle w:val="afe"/>
                <w:noProof/>
              </w:rPr>
              <w:t xml:space="preserve">1.11 Подходы </w:t>
            </w:r>
            <w:r w:rsidRPr="00240A9D">
              <w:rPr>
                <w:rStyle w:val="afe"/>
                <w:noProof/>
                <w:lang w:val="en-US"/>
              </w:rPr>
              <w:t>NoSQL</w:t>
            </w:r>
            <w:r w:rsidRPr="00240A9D">
              <w:rPr>
                <w:rStyle w:val="afe"/>
                <w:noProof/>
              </w:rPr>
              <w:t>.</w:t>
            </w:r>
            <w:r>
              <w:rPr>
                <w:noProof/>
                <w:webHidden/>
              </w:rPr>
              <w:tab/>
            </w:r>
            <w:r>
              <w:rPr>
                <w:noProof/>
                <w:webHidden/>
              </w:rPr>
              <w:fldChar w:fldCharType="begin"/>
            </w:r>
            <w:r>
              <w:rPr>
                <w:noProof/>
                <w:webHidden/>
              </w:rPr>
              <w:instrText xml:space="preserve"> PAGEREF _Toc61866386 \h </w:instrText>
            </w:r>
            <w:r>
              <w:rPr>
                <w:noProof/>
                <w:webHidden/>
              </w:rPr>
            </w:r>
            <w:r>
              <w:rPr>
                <w:noProof/>
                <w:webHidden/>
              </w:rPr>
              <w:fldChar w:fldCharType="separate"/>
            </w:r>
            <w:r>
              <w:rPr>
                <w:noProof/>
                <w:webHidden/>
              </w:rPr>
              <w:t>7</w:t>
            </w:r>
            <w:r>
              <w:rPr>
                <w:noProof/>
                <w:webHidden/>
              </w:rPr>
              <w:fldChar w:fldCharType="end"/>
            </w:r>
          </w:hyperlink>
        </w:p>
        <w:p w14:paraId="3388B6FC" w14:textId="7167A7AE" w:rsidR="005069F0" w:rsidRDefault="005069F0">
          <w:pPr>
            <w:pStyle w:val="23"/>
            <w:rPr>
              <w:rFonts w:eastAsiaTheme="minorEastAsia"/>
              <w:noProof/>
              <w:sz w:val="22"/>
              <w:szCs w:val="22"/>
              <w:lang w:eastAsia="ru-RU"/>
            </w:rPr>
          </w:pPr>
          <w:hyperlink w:anchor="_Toc61866387" w:history="1">
            <w:r w:rsidRPr="00240A9D">
              <w:rPr>
                <w:rStyle w:val="afe"/>
                <w:noProof/>
              </w:rPr>
              <w:t>1.12 Технология Hadoop.</w:t>
            </w:r>
            <w:r>
              <w:rPr>
                <w:noProof/>
                <w:webHidden/>
              </w:rPr>
              <w:tab/>
            </w:r>
            <w:r>
              <w:rPr>
                <w:noProof/>
                <w:webHidden/>
              </w:rPr>
              <w:fldChar w:fldCharType="begin"/>
            </w:r>
            <w:r>
              <w:rPr>
                <w:noProof/>
                <w:webHidden/>
              </w:rPr>
              <w:instrText xml:space="preserve"> PAGEREF _Toc61866387 \h </w:instrText>
            </w:r>
            <w:r>
              <w:rPr>
                <w:noProof/>
                <w:webHidden/>
              </w:rPr>
            </w:r>
            <w:r>
              <w:rPr>
                <w:noProof/>
                <w:webHidden/>
              </w:rPr>
              <w:fldChar w:fldCharType="separate"/>
            </w:r>
            <w:r>
              <w:rPr>
                <w:noProof/>
                <w:webHidden/>
              </w:rPr>
              <w:t>8</w:t>
            </w:r>
            <w:r>
              <w:rPr>
                <w:noProof/>
                <w:webHidden/>
              </w:rPr>
              <w:fldChar w:fldCharType="end"/>
            </w:r>
          </w:hyperlink>
        </w:p>
        <w:p w14:paraId="1EE0B984" w14:textId="32A5A5CD" w:rsidR="005069F0" w:rsidRDefault="005069F0">
          <w:pPr>
            <w:pStyle w:val="23"/>
            <w:rPr>
              <w:rFonts w:eastAsiaTheme="minorEastAsia"/>
              <w:noProof/>
              <w:sz w:val="22"/>
              <w:szCs w:val="22"/>
              <w:lang w:eastAsia="ru-RU"/>
            </w:rPr>
          </w:pPr>
          <w:hyperlink w:anchor="_Toc61866388" w:history="1">
            <w:r w:rsidRPr="00240A9D">
              <w:rPr>
                <w:rStyle w:val="afe"/>
                <w:noProof/>
              </w:rPr>
              <w:t>1.13 Парадигма MapReduce.</w:t>
            </w:r>
            <w:r>
              <w:rPr>
                <w:noProof/>
                <w:webHidden/>
              </w:rPr>
              <w:tab/>
            </w:r>
            <w:r>
              <w:rPr>
                <w:noProof/>
                <w:webHidden/>
              </w:rPr>
              <w:fldChar w:fldCharType="begin"/>
            </w:r>
            <w:r>
              <w:rPr>
                <w:noProof/>
                <w:webHidden/>
              </w:rPr>
              <w:instrText xml:space="preserve"> PAGEREF _Toc61866388 \h </w:instrText>
            </w:r>
            <w:r>
              <w:rPr>
                <w:noProof/>
                <w:webHidden/>
              </w:rPr>
            </w:r>
            <w:r>
              <w:rPr>
                <w:noProof/>
                <w:webHidden/>
              </w:rPr>
              <w:fldChar w:fldCharType="separate"/>
            </w:r>
            <w:r>
              <w:rPr>
                <w:noProof/>
                <w:webHidden/>
              </w:rPr>
              <w:t>9</w:t>
            </w:r>
            <w:r>
              <w:rPr>
                <w:noProof/>
                <w:webHidden/>
              </w:rPr>
              <w:fldChar w:fldCharType="end"/>
            </w:r>
          </w:hyperlink>
        </w:p>
        <w:p w14:paraId="2E39B9DF" w14:textId="732AAB08" w:rsidR="005069F0" w:rsidRDefault="005069F0">
          <w:pPr>
            <w:pStyle w:val="23"/>
            <w:rPr>
              <w:rFonts w:eastAsiaTheme="minorEastAsia"/>
              <w:noProof/>
              <w:sz w:val="22"/>
              <w:szCs w:val="22"/>
              <w:lang w:eastAsia="ru-RU"/>
            </w:rPr>
          </w:pPr>
          <w:hyperlink w:anchor="_Toc61866389" w:history="1">
            <w:r w:rsidRPr="00240A9D">
              <w:rPr>
                <w:rStyle w:val="afe"/>
                <w:noProof/>
              </w:rPr>
              <w:t>1.14 Файловая система HDFS.</w:t>
            </w:r>
            <w:r>
              <w:rPr>
                <w:noProof/>
                <w:webHidden/>
              </w:rPr>
              <w:tab/>
            </w:r>
            <w:r>
              <w:rPr>
                <w:noProof/>
                <w:webHidden/>
              </w:rPr>
              <w:fldChar w:fldCharType="begin"/>
            </w:r>
            <w:r>
              <w:rPr>
                <w:noProof/>
                <w:webHidden/>
              </w:rPr>
              <w:instrText xml:space="preserve"> PAGEREF _Toc61866389 \h </w:instrText>
            </w:r>
            <w:r>
              <w:rPr>
                <w:noProof/>
                <w:webHidden/>
              </w:rPr>
            </w:r>
            <w:r>
              <w:rPr>
                <w:noProof/>
                <w:webHidden/>
              </w:rPr>
              <w:fldChar w:fldCharType="separate"/>
            </w:r>
            <w:r>
              <w:rPr>
                <w:noProof/>
                <w:webHidden/>
              </w:rPr>
              <w:t>10</w:t>
            </w:r>
            <w:r>
              <w:rPr>
                <w:noProof/>
                <w:webHidden/>
              </w:rPr>
              <w:fldChar w:fldCharType="end"/>
            </w:r>
          </w:hyperlink>
        </w:p>
        <w:p w14:paraId="779C6D56" w14:textId="72E44CCD" w:rsidR="005069F0" w:rsidRDefault="005069F0">
          <w:pPr>
            <w:pStyle w:val="23"/>
            <w:rPr>
              <w:rFonts w:eastAsiaTheme="minorEastAsia"/>
              <w:noProof/>
              <w:sz w:val="22"/>
              <w:szCs w:val="22"/>
              <w:lang w:eastAsia="ru-RU"/>
            </w:rPr>
          </w:pPr>
          <w:hyperlink w:anchor="_Toc61866390" w:history="1">
            <w:r w:rsidRPr="00240A9D">
              <w:rPr>
                <w:rStyle w:val="afe"/>
                <w:noProof/>
              </w:rPr>
              <w:t>1.15 Утилиты Hadoop.</w:t>
            </w:r>
            <w:r>
              <w:rPr>
                <w:noProof/>
                <w:webHidden/>
              </w:rPr>
              <w:tab/>
            </w:r>
            <w:r>
              <w:rPr>
                <w:noProof/>
                <w:webHidden/>
              </w:rPr>
              <w:fldChar w:fldCharType="begin"/>
            </w:r>
            <w:r>
              <w:rPr>
                <w:noProof/>
                <w:webHidden/>
              </w:rPr>
              <w:instrText xml:space="preserve"> PAGEREF _Toc61866390 \h </w:instrText>
            </w:r>
            <w:r>
              <w:rPr>
                <w:noProof/>
                <w:webHidden/>
              </w:rPr>
            </w:r>
            <w:r>
              <w:rPr>
                <w:noProof/>
                <w:webHidden/>
              </w:rPr>
              <w:fldChar w:fldCharType="separate"/>
            </w:r>
            <w:r>
              <w:rPr>
                <w:noProof/>
                <w:webHidden/>
              </w:rPr>
              <w:t>11</w:t>
            </w:r>
            <w:r>
              <w:rPr>
                <w:noProof/>
                <w:webHidden/>
              </w:rPr>
              <w:fldChar w:fldCharType="end"/>
            </w:r>
          </w:hyperlink>
        </w:p>
        <w:p w14:paraId="471B6777" w14:textId="09989C82" w:rsidR="005069F0" w:rsidRDefault="005069F0">
          <w:pPr>
            <w:pStyle w:val="23"/>
            <w:rPr>
              <w:rFonts w:eastAsiaTheme="minorEastAsia"/>
              <w:noProof/>
              <w:sz w:val="22"/>
              <w:szCs w:val="22"/>
              <w:lang w:eastAsia="ru-RU"/>
            </w:rPr>
          </w:pPr>
          <w:hyperlink w:anchor="_Toc61866391" w:history="1">
            <w:r w:rsidRPr="00240A9D">
              <w:rPr>
                <w:rStyle w:val="afe"/>
                <w:noProof/>
              </w:rPr>
              <w:t>1.16 Состав модуля YARN.</w:t>
            </w:r>
            <w:r>
              <w:rPr>
                <w:noProof/>
                <w:webHidden/>
              </w:rPr>
              <w:tab/>
            </w:r>
            <w:r>
              <w:rPr>
                <w:noProof/>
                <w:webHidden/>
              </w:rPr>
              <w:fldChar w:fldCharType="begin"/>
            </w:r>
            <w:r>
              <w:rPr>
                <w:noProof/>
                <w:webHidden/>
              </w:rPr>
              <w:instrText xml:space="preserve"> PAGEREF _Toc61866391 \h </w:instrText>
            </w:r>
            <w:r>
              <w:rPr>
                <w:noProof/>
                <w:webHidden/>
              </w:rPr>
            </w:r>
            <w:r>
              <w:rPr>
                <w:noProof/>
                <w:webHidden/>
              </w:rPr>
              <w:fldChar w:fldCharType="separate"/>
            </w:r>
            <w:r>
              <w:rPr>
                <w:noProof/>
                <w:webHidden/>
              </w:rPr>
              <w:t>13</w:t>
            </w:r>
            <w:r>
              <w:rPr>
                <w:noProof/>
                <w:webHidden/>
              </w:rPr>
              <w:fldChar w:fldCharType="end"/>
            </w:r>
          </w:hyperlink>
        </w:p>
        <w:p w14:paraId="015D1760" w14:textId="4F4FB9F6" w:rsidR="005069F0" w:rsidRDefault="005069F0">
          <w:pPr>
            <w:pStyle w:val="23"/>
            <w:rPr>
              <w:rFonts w:eastAsiaTheme="minorEastAsia"/>
              <w:noProof/>
              <w:sz w:val="22"/>
              <w:szCs w:val="22"/>
              <w:lang w:eastAsia="ru-RU"/>
            </w:rPr>
          </w:pPr>
          <w:hyperlink w:anchor="_Toc61866392" w:history="1">
            <w:r w:rsidRPr="00240A9D">
              <w:rPr>
                <w:rStyle w:val="afe"/>
                <w:noProof/>
              </w:rPr>
              <w:t>1.17 Принципы работы с BigData.</w:t>
            </w:r>
            <w:r>
              <w:rPr>
                <w:noProof/>
                <w:webHidden/>
              </w:rPr>
              <w:tab/>
            </w:r>
            <w:r>
              <w:rPr>
                <w:noProof/>
                <w:webHidden/>
              </w:rPr>
              <w:fldChar w:fldCharType="begin"/>
            </w:r>
            <w:r>
              <w:rPr>
                <w:noProof/>
                <w:webHidden/>
              </w:rPr>
              <w:instrText xml:space="preserve"> PAGEREF _Toc61866392 \h </w:instrText>
            </w:r>
            <w:r>
              <w:rPr>
                <w:noProof/>
                <w:webHidden/>
              </w:rPr>
            </w:r>
            <w:r>
              <w:rPr>
                <w:noProof/>
                <w:webHidden/>
              </w:rPr>
              <w:fldChar w:fldCharType="separate"/>
            </w:r>
            <w:r>
              <w:rPr>
                <w:noProof/>
                <w:webHidden/>
              </w:rPr>
              <w:t>14</w:t>
            </w:r>
            <w:r>
              <w:rPr>
                <w:noProof/>
                <w:webHidden/>
              </w:rPr>
              <w:fldChar w:fldCharType="end"/>
            </w:r>
          </w:hyperlink>
        </w:p>
        <w:p w14:paraId="6B567ADD" w14:textId="6289A256" w:rsidR="005069F0" w:rsidRDefault="005069F0">
          <w:pPr>
            <w:pStyle w:val="23"/>
            <w:rPr>
              <w:rFonts w:eastAsiaTheme="minorEastAsia"/>
              <w:noProof/>
              <w:sz w:val="22"/>
              <w:szCs w:val="22"/>
              <w:lang w:eastAsia="ru-RU"/>
            </w:rPr>
          </w:pPr>
          <w:hyperlink w:anchor="_Toc61866393" w:history="1">
            <w:r w:rsidRPr="00240A9D">
              <w:rPr>
                <w:rStyle w:val="afe"/>
                <w:noProof/>
              </w:rPr>
              <w:t>1.18 Платформа Oracle для BigData.</w:t>
            </w:r>
            <w:r>
              <w:rPr>
                <w:noProof/>
                <w:webHidden/>
              </w:rPr>
              <w:tab/>
            </w:r>
            <w:r>
              <w:rPr>
                <w:noProof/>
                <w:webHidden/>
              </w:rPr>
              <w:fldChar w:fldCharType="begin"/>
            </w:r>
            <w:r>
              <w:rPr>
                <w:noProof/>
                <w:webHidden/>
              </w:rPr>
              <w:instrText xml:space="preserve"> PAGEREF _Toc61866393 \h </w:instrText>
            </w:r>
            <w:r>
              <w:rPr>
                <w:noProof/>
                <w:webHidden/>
              </w:rPr>
            </w:r>
            <w:r>
              <w:rPr>
                <w:noProof/>
                <w:webHidden/>
              </w:rPr>
              <w:fldChar w:fldCharType="separate"/>
            </w:r>
            <w:r>
              <w:rPr>
                <w:noProof/>
                <w:webHidden/>
              </w:rPr>
              <w:t>15</w:t>
            </w:r>
            <w:r>
              <w:rPr>
                <w:noProof/>
                <w:webHidden/>
              </w:rPr>
              <w:fldChar w:fldCharType="end"/>
            </w:r>
          </w:hyperlink>
        </w:p>
        <w:p w14:paraId="6FB46AF1" w14:textId="6FEB4BEE" w:rsidR="005069F0" w:rsidRDefault="005069F0">
          <w:pPr>
            <w:pStyle w:val="23"/>
            <w:rPr>
              <w:rFonts w:eastAsiaTheme="minorEastAsia"/>
              <w:noProof/>
              <w:sz w:val="22"/>
              <w:szCs w:val="22"/>
              <w:lang w:eastAsia="ru-RU"/>
            </w:rPr>
          </w:pPr>
          <w:hyperlink w:anchor="_Toc61866394" w:history="1">
            <w:r w:rsidRPr="00240A9D">
              <w:rPr>
                <w:rStyle w:val="afe"/>
                <w:noProof/>
                <w:lang w:val="en-US"/>
              </w:rPr>
              <w:t>1.19</w:t>
            </w:r>
            <w:r w:rsidRPr="00240A9D">
              <w:rPr>
                <w:rStyle w:val="afe"/>
                <w:noProof/>
              </w:rPr>
              <w:t xml:space="preserve"> Кластер</w:t>
            </w:r>
            <w:r w:rsidRPr="00240A9D">
              <w:rPr>
                <w:rStyle w:val="afe"/>
                <w:noProof/>
                <w:lang w:val="en-US"/>
              </w:rPr>
              <w:t xml:space="preserve"> Oracle Big data Appliance</w:t>
            </w:r>
            <w:r>
              <w:rPr>
                <w:noProof/>
                <w:webHidden/>
              </w:rPr>
              <w:tab/>
            </w:r>
            <w:r>
              <w:rPr>
                <w:noProof/>
                <w:webHidden/>
              </w:rPr>
              <w:fldChar w:fldCharType="begin"/>
            </w:r>
            <w:r>
              <w:rPr>
                <w:noProof/>
                <w:webHidden/>
              </w:rPr>
              <w:instrText xml:space="preserve"> PAGEREF _Toc61866394 \h </w:instrText>
            </w:r>
            <w:r>
              <w:rPr>
                <w:noProof/>
                <w:webHidden/>
              </w:rPr>
            </w:r>
            <w:r>
              <w:rPr>
                <w:noProof/>
                <w:webHidden/>
              </w:rPr>
              <w:fldChar w:fldCharType="separate"/>
            </w:r>
            <w:r>
              <w:rPr>
                <w:noProof/>
                <w:webHidden/>
              </w:rPr>
              <w:t>16</w:t>
            </w:r>
            <w:r>
              <w:rPr>
                <w:noProof/>
                <w:webHidden/>
              </w:rPr>
              <w:fldChar w:fldCharType="end"/>
            </w:r>
          </w:hyperlink>
        </w:p>
        <w:p w14:paraId="77779243" w14:textId="0D30A74D" w:rsidR="005069F0" w:rsidRDefault="005069F0">
          <w:pPr>
            <w:pStyle w:val="23"/>
            <w:rPr>
              <w:rFonts w:eastAsiaTheme="minorEastAsia"/>
              <w:noProof/>
              <w:sz w:val="22"/>
              <w:szCs w:val="22"/>
              <w:lang w:eastAsia="ru-RU"/>
            </w:rPr>
          </w:pPr>
          <w:hyperlink w:anchor="_Toc61866395" w:history="1">
            <w:r w:rsidRPr="00240A9D">
              <w:rPr>
                <w:rStyle w:val="afe"/>
                <w:noProof/>
                <w:lang w:val="en-US"/>
              </w:rPr>
              <w:t>1.20</w:t>
            </w:r>
            <w:r w:rsidRPr="00240A9D">
              <w:rPr>
                <w:rStyle w:val="afe"/>
                <w:noProof/>
              </w:rPr>
              <w:t xml:space="preserve"> Кластер </w:t>
            </w:r>
            <w:r w:rsidRPr="00240A9D">
              <w:rPr>
                <w:rStyle w:val="afe"/>
                <w:noProof/>
                <w:lang w:val="en-US"/>
              </w:rPr>
              <w:t>Oracle Exadata</w:t>
            </w:r>
            <w:r w:rsidRPr="00240A9D">
              <w:rPr>
                <w:rStyle w:val="afe"/>
                <w:noProof/>
              </w:rPr>
              <w:t>.</w:t>
            </w:r>
            <w:r>
              <w:rPr>
                <w:noProof/>
                <w:webHidden/>
              </w:rPr>
              <w:tab/>
            </w:r>
            <w:r>
              <w:rPr>
                <w:noProof/>
                <w:webHidden/>
              </w:rPr>
              <w:fldChar w:fldCharType="begin"/>
            </w:r>
            <w:r>
              <w:rPr>
                <w:noProof/>
                <w:webHidden/>
              </w:rPr>
              <w:instrText xml:space="preserve"> PAGEREF _Toc61866395 \h </w:instrText>
            </w:r>
            <w:r>
              <w:rPr>
                <w:noProof/>
                <w:webHidden/>
              </w:rPr>
            </w:r>
            <w:r>
              <w:rPr>
                <w:noProof/>
                <w:webHidden/>
              </w:rPr>
              <w:fldChar w:fldCharType="separate"/>
            </w:r>
            <w:r>
              <w:rPr>
                <w:noProof/>
                <w:webHidden/>
              </w:rPr>
              <w:t>17</w:t>
            </w:r>
            <w:r>
              <w:rPr>
                <w:noProof/>
                <w:webHidden/>
              </w:rPr>
              <w:fldChar w:fldCharType="end"/>
            </w:r>
          </w:hyperlink>
        </w:p>
        <w:p w14:paraId="41331824" w14:textId="4E4E4DA6" w:rsidR="005069F0" w:rsidRDefault="005069F0">
          <w:pPr>
            <w:pStyle w:val="23"/>
            <w:rPr>
              <w:rFonts w:eastAsiaTheme="minorEastAsia"/>
              <w:noProof/>
              <w:sz w:val="22"/>
              <w:szCs w:val="22"/>
              <w:lang w:eastAsia="ru-RU"/>
            </w:rPr>
          </w:pPr>
          <w:hyperlink w:anchor="_Toc61866396" w:history="1">
            <w:r w:rsidRPr="00240A9D">
              <w:rPr>
                <w:rStyle w:val="afe"/>
                <w:noProof/>
                <w:lang w:val="en-US"/>
              </w:rPr>
              <w:t>1.21</w:t>
            </w:r>
            <w:r w:rsidRPr="00240A9D">
              <w:rPr>
                <w:rStyle w:val="afe"/>
                <w:noProof/>
              </w:rPr>
              <w:t xml:space="preserve"> Кластер </w:t>
            </w:r>
            <w:r w:rsidRPr="00240A9D">
              <w:rPr>
                <w:rStyle w:val="afe"/>
                <w:noProof/>
                <w:lang w:val="en-US"/>
              </w:rPr>
              <w:t>Oracle Exalytics</w:t>
            </w:r>
            <w:r w:rsidRPr="00240A9D">
              <w:rPr>
                <w:rStyle w:val="afe"/>
                <w:noProof/>
              </w:rPr>
              <w:t>.</w:t>
            </w:r>
            <w:r>
              <w:rPr>
                <w:noProof/>
                <w:webHidden/>
              </w:rPr>
              <w:tab/>
            </w:r>
            <w:r>
              <w:rPr>
                <w:noProof/>
                <w:webHidden/>
              </w:rPr>
              <w:fldChar w:fldCharType="begin"/>
            </w:r>
            <w:r>
              <w:rPr>
                <w:noProof/>
                <w:webHidden/>
              </w:rPr>
              <w:instrText xml:space="preserve"> PAGEREF _Toc61866396 \h </w:instrText>
            </w:r>
            <w:r>
              <w:rPr>
                <w:noProof/>
                <w:webHidden/>
              </w:rPr>
            </w:r>
            <w:r>
              <w:rPr>
                <w:noProof/>
                <w:webHidden/>
              </w:rPr>
              <w:fldChar w:fldCharType="separate"/>
            </w:r>
            <w:r>
              <w:rPr>
                <w:noProof/>
                <w:webHidden/>
              </w:rPr>
              <w:t>18</w:t>
            </w:r>
            <w:r>
              <w:rPr>
                <w:noProof/>
                <w:webHidden/>
              </w:rPr>
              <w:fldChar w:fldCharType="end"/>
            </w:r>
          </w:hyperlink>
        </w:p>
        <w:p w14:paraId="6031E409" w14:textId="61B64DC5" w:rsidR="005069F0" w:rsidRDefault="005069F0">
          <w:pPr>
            <w:pStyle w:val="23"/>
            <w:rPr>
              <w:rFonts w:eastAsiaTheme="minorEastAsia"/>
              <w:noProof/>
              <w:sz w:val="22"/>
              <w:szCs w:val="22"/>
              <w:lang w:eastAsia="ru-RU"/>
            </w:rPr>
          </w:pPr>
          <w:hyperlink w:anchor="_Toc61866397" w:history="1">
            <w:r w:rsidRPr="00240A9D">
              <w:rPr>
                <w:rStyle w:val="afe"/>
                <w:noProof/>
                <w:lang w:val="en-US"/>
              </w:rPr>
              <w:t>1.22 Java Hotspot VM</w:t>
            </w:r>
            <w:r w:rsidRPr="00240A9D">
              <w:rPr>
                <w:rStyle w:val="afe"/>
                <w:noProof/>
              </w:rPr>
              <w:t>.</w:t>
            </w:r>
            <w:r>
              <w:rPr>
                <w:noProof/>
                <w:webHidden/>
              </w:rPr>
              <w:tab/>
            </w:r>
            <w:r>
              <w:rPr>
                <w:noProof/>
                <w:webHidden/>
              </w:rPr>
              <w:fldChar w:fldCharType="begin"/>
            </w:r>
            <w:r>
              <w:rPr>
                <w:noProof/>
                <w:webHidden/>
              </w:rPr>
              <w:instrText xml:space="preserve"> PAGEREF _Toc61866397 \h </w:instrText>
            </w:r>
            <w:r>
              <w:rPr>
                <w:noProof/>
                <w:webHidden/>
              </w:rPr>
            </w:r>
            <w:r>
              <w:rPr>
                <w:noProof/>
                <w:webHidden/>
              </w:rPr>
              <w:fldChar w:fldCharType="separate"/>
            </w:r>
            <w:r>
              <w:rPr>
                <w:noProof/>
                <w:webHidden/>
              </w:rPr>
              <w:t>19</w:t>
            </w:r>
            <w:r>
              <w:rPr>
                <w:noProof/>
                <w:webHidden/>
              </w:rPr>
              <w:fldChar w:fldCharType="end"/>
            </w:r>
          </w:hyperlink>
        </w:p>
        <w:p w14:paraId="750607A1" w14:textId="2BF8C149" w:rsidR="005069F0" w:rsidRDefault="005069F0">
          <w:pPr>
            <w:pStyle w:val="23"/>
            <w:rPr>
              <w:rFonts w:eastAsiaTheme="minorEastAsia"/>
              <w:noProof/>
              <w:sz w:val="22"/>
              <w:szCs w:val="22"/>
              <w:lang w:eastAsia="ru-RU"/>
            </w:rPr>
          </w:pPr>
          <w:hyperlink w:anchor="_Toc61866398" w:history="1">
            <w:r w:rsidRPr="00240A9D">
              <w:rPr>
                <w:rStyle w:val="afe"/>
                <w:noProof/>
                <w:lang w:val="en-US"/>
              </w:rPr>
              <w:t>1.23 Oracle Data Mining Algorithms</w:t>
            </w:r>
            <w:r w:rsidRPr="00240A9D">
              <w:rPr>
                <w:rStyle w:val="afe"/>
                <w:noProof/>
              </w:rPr>
              <w:t>.</w:t>
            </w:r>
            <w:r>
              <w:rPr>
                <w:noProof/>
                <w:webHidden/>
              </w:rPr>
              <w:tab/>
            </w:r>
            <w:r>
              <w:rPr>
                <w:noProof/>
                <w:webHidden/>
              </w:rPr>
              <w:fldChar w:fldCharType="begin"/>
            </w:r>
            <w:r>
              <w:rPr>
                <w:noProof/>
                <w:webHidden/>
              </w:rPr>
              <w:instrText xml:space="preserve"> PAGEREF _Toc61866398 \h </w:instrText>
            </w:r>
            <w:r>
              <w:rPr>
                <w:noProof/>
                <w:webHidden/>
              </w:rPr>
            </w:r>
            <w:r>
              <w:rPr>
                <w:noProof/>
                <w:webHidden/>
              </w:rPr>
              <w:fldChar w:fldCharType="separate"/>
            </w:r>
            <w:r>
              <w:rPr>
                <w:noProof/>
                <w:webHidden/>
              </w:rPr>
              <w:t>20</w:t>
            </w:r>
            <w:r>
              <w:rPr>
                <w:noProof/>
                <w:webHidden/>
              </w:rPr>
              <w:fldChar w:fldCharType="end"/>
            </w:r>
          </w:hyperlink>
        </w:p>
        <w:p w14:paraId="035FADF1" w14:textId="7FC84B49" w:rsidR="005069F0" w:rsidRDefault="005069F0">
          <w:pPr>
            <w:pStyle w:val="23"/>
            <w:rPr>
              <w:rFonts w:eastAsiaTheme="minorEastAsia"/>
              <w:noProof/>
              <w:sz w:val="22"/>
              <w:szCs w:val="22"/>
              <w:lang w:eastAsia="ru-RU"/>
            </w:rPr>
          </w:pPr>
          <w:hyperlink w:anchor="_Toc61866399" w:history="1">
            <w:r w:rsidRPr="00240A9D">
              <w:rPr>
                <w:rStyle w:val="afe"/>
                <w:noProof/>
                <w:lang w:val="en-US"/>
              </w:rPr>
              <w:t>1.24 Oracle Endeca Information Discovery</w:t>
            </w:r>
            <w:r>
              <w:rPr>
                <w:noProof/>
                <w:webHidden/>
              </w:rPr>
              <w:tab/>
            </w:r>
            <w:r>
              <w:rPr>
                <w:noProof/>
                <w:webHidden/>
              </w:rPr>
              <w:fldChar w:fldCharType="begin"/>
            </w:r>
            <w:r>
              <w:rPr>
                <w:noProof/>
                <w:webHidden/>
              </w:rPr>
              <w:instrText xml:space="preserve"> PAGEREF _Toc61866399 \h </w:instrText>
            </w:r>
            <w:r>
              <w:rPr>
                <w:noProof/>
                <w:webHidden/>
              </w:rPr>
            </w:r>
            <w:r>
              <w:rPr>
                <w:noProof/>
                <w:webHidden/>
              </w:rPr>
              <w:fldChar w:fldCharType="separate"/>
            </w:r>
            <w:r>
              <w:rPr>
                <w:noProof/>
                <w:webHidden/>
              </w:rPr>
              <w:t>21</w:t>
            </w:r>
            <w:r>
              <w:rPr>
                <w:noProof/>
                <w:webHidden/>
              </w:rPr>
              <w:fldChar w:fldCharType="end"/>
            </w:r>
          </w:hyperlink>
        </w:p>
        <w:p w14:paraId="08A0B32C" w14:textId="1649AAB3" w:rsidR="005069F0" w:rsidRDefault="005069F0">
          <w:pPr>
            <w:pStyle w:val="23"/>
            <w:rPr>
              <w:rFonts w:eastAsiaTheme="minorEastAsia"/>
              <w:noProof/>
              <w:sz w:val="22"/>
              <w:szCs w:val="22"/>
              <w:lang w:eastAsia="ru-RU"/>
            </w:rPr>
          </w:pPr>
          <w:hyperlink w:anchor="_Toc61866400" w:history="1">
            <w:r w:rsidRPr="00240A9D">
              <w:rPr>
                <w:rStyle w:val="afe"/>
                <w:noProof/>
                <w:lang w:val="en-US"/>
              </w:rPr>
              <w:t>1.25 SAP HANA Data Platform для Big Data.</w:t>
            </w:r>
            <w:r>
              <w:rPr>
                <w:noProof/>
                <w:webHidden/>
              </w:rPr>
              <w:tab/>
            </w:r>
            <w:r>
              <w:rPr>
                <w:noProof/>
                <w:webHidden/>
              </w:rPr>
              <w:fldChar w:fldCharType="begin"/>
            </w:r>
            <w:r>
              <w:rPr>
                <w:noProof/>
                <w:webHidden/>
              </w:rPr>
              <w:instrText xml:space="preserve"> PAGEREF _Toc61866400 \h </w:instrText>
            </w:r>
            <w:r>
              <w:rPr>
                <w:noProof/>
                <w:webHidden/>
              </w:rPr>
            </w:r>
            <w:r>
              <w:rPr>
                <w:noProof/>
                <w:webHidden/>
              </w:rPr>
              <w:fldChar w:fldCharType="separate"/>
            </w:r>
            <w:r>
              <w:rPr>
                <w:noProof/>
                <w:webHidden/>
              </w:rPr>
              <w:t>22</w:t>
            </w:r>
            <w:r>
              <w:rPr>
                <w:noProof/>
                <w:webHidden/>
              </w:rPr>
              <w:fldChar w:fldCharType="end"/>
            </w:r>
          </w:hyperlink>
        </w:p>
        <w:p w14:paraId="18065071" w14:textId="767C52D2" w:rsidR="005069F0" w:rsidRDefault="005069F0">
          <w:pPr>
            <w:pStyle w:val="23"/>
            <w:rPr>
              <w:rFonts w:eastAsiaTheme="minorEastAsia"/>
              <w:noProof/>
              <w:sz w:val="22"/>
              <w:szCs w:val="22"/>
              <w:lang w:eastAsia="ru-RU"/>
            </w:rPr>
          </w:pPr>
          <w:hyperlink w:anchor="_Toc61866401" w:history="1">
            <w:r w:rsidRPr="00240A9D">
              <w:rPr>
                <w:rStyle w:val="afe"/>
                <w:noProof/>
              </w:rPr>
              <w:t xml:space="preserve">1.26 Технологии </w:t>
            </w:r>
            <w:r w:rsidRPr="00240A9D">
              <w:rPr>
                <w:rStyle w:val="afe"/>
                <w:noProof/>
                <w:lang w:val="en-US"/>
              </w:rPr>
              <w:t>OLTP</w:t>
            </w:r>
            <w:r w:rsidRPr="00240A9D">
              <w:rPr>
                <w:rStyle w:val="afe"/>
                <w:noProof/>
              </w:rPr>
              <w:t xml:space="preserve"> </w:t>
            </w:r>
            <w:r w:rsidRPr="00240A9D">
              <w:rPr>
                <w:rStyle w:val="afe"/>
                <w:noProof/>
                <w:lang w:val="en-US"/>
              </w:rPr>
              <w:t>BI</w:t>
            </w:r>
            <w:r w:rsidRPr="00240A9D">
              <w:rPr>
                <w:rStyle w:val="afe"/>
                <w:noProof/>
              </w:rPr>
              <w:t xml:space="preserve"> и </w:t>
            </w:r>
            <w:r w:rsidRPr="00240A9D">
              <w:rPr>
                <w:rStyle w:val="afe"/>
                <w:noProof/>
                <w:lang w:val="en-US"/>
              </w:rPr>
              <w:t>OLAP</w:t>
            </w:r>
            <w:r w:rsidRPr="00240A9D">
              <w:rPr>
                <w:rStyle w:val="afe"/>
                <w:noProof/>
              </w:rPr>
              <w:t xml:space="preserve"> в хранилищах </w:t>
            </w:r>
            <w:r w:rsidRPr="00240A9D">
              <w:rPr>
                <w:rStyle w:val="afe"/>
                <w:noProof/>
                <w:lang w:val="en-US"/>
              </w:rPr>
              <w:t>SAP</w:t>
            </w:r>
            <w:r w:rsidRPr="00240A9D">
              <w:rPr>
                <w:rStyle w:val="afe"/>
                <w:noProof/>
              </w:rPr>
              <w:t xml:space="preserve"> </w:t>
            </w:r>
            <w:r w:rsidRPr="00240A9D">
              <w:rPr>
                <w:rStyle w:val="afe"/>
                <w:noProof/>
                <w:lang w:val="en-US"/>
              </w:rPr>
              <w:t>HANA</w:t>
            </w:r>
            <w:r w:rsidRPr="00240A9D">
              <w:rPr>
                <w:rStyle w:val="afe"/>
                <w:noProof/>
              </w:rPr>
              <w:t>.</w:t>
            </w:r>
            <w:r>
              <w:rPr>
                <w:noProof/>
                <w:webHidden/>
              </w:rPr>
              <w:tab/>
            </w:r>
            <w:r>
              <w:rPr>
                <w:noProof/>
                <w:webHidden/>
              </w:rPr>
              <w:fldChar w:fldCharType="begin"/>
            </w:r>
            <w:r>
              <w:rPr>
                <w:noProof/>
                <w:webHidden/>
              </w:rPr>
              <w:instrText xml:space="preserve"> PAGEREF _Toc61866401 \h </w:instrText>
            </w:r>
            <w:r>
              <w:rPr>
                <w:noProof/>
                <w:webHidden/>
              </w:rPr>
            </w:r>
            <w:r>
              <w:rPr>
                <w:noProof/>
                <w:webHidden/>
              </w:rPr>
              <w:fldChar w:fldCharType="separate"/>
            </w:r>
            <w:r>
              <w:rPr>
                <w:noProof/>
                <w:webHidden/>
              </w:rPr>
              <w:t>23</w:t>
            </w:r>
            <w:r>
              <w:rPr>
                <w:noProof/>
                <w:webHidden/>
              </w:rPr>
              <w:fldChar w:fldCharType="end"/>
            </w:r>
          </w:hyperlink>
        </w:p>
        <w:p w14:paraId="4548AE08" w14:textId="4C398348" w:rsidR="005069F0" w:rsidRDefault="005069F0">
          <w:pPr>
            <w:pStyle w:val="23"/>
            <w:rPr>
              <w:rFonts w:eastAsiaTheme="minorEastAsia"/>
              <w:noProof/>
              <w:sz w:val="22"/>
              <w:szCs w:val="22"/>
              <w:lang w:eastAsia="ru-RU"/>
            </w:rPr>
          </w:pPr>
          <w:hyperlink w:anchor="_Toc61866402" w:history="1">
            <w:r w:rsidRPr="00240A9D">
              <w:rPr>
                <w:rStyle w:val="afe"/>
                <w:noProof/>
              </w:rPr>
              <w:t xml:space="preserve">1.27 Задачи аналитики в </w:t>
            </w:r>
            <w:r w:rsidRPr="00240A9D">
              <w:rPr>
                <w:rStyle w:val="afe"/>
                <w:noProof/>
                <w:lang w:val="en-US"/>
              </w:rPr>
              <w:t>SAP</w:t>
            </w:r>
            <w:r w:rsidRPr="00240A9D">
              <w:rPr>
                <w:rStyle w:val="afe"/>
                <w:noProof/>
              </w:rPr>
              <w:t xml:space="preserve"> </w:t>
            </w:r>
            <w:r w:rsidRPr="00240A9D">
              <w:rPr>
                <w:rStyle w:val="afe"/>
                <w:noProof/>
                <w:lang w:val="en-US"/>
              </w:rPr>
              <w:t>HANA</w:t>
            </w:r>
            <w:r w:rsidRPr="00240A9D">
              <w:rPr>
                <w:rStyle w:val="afe"/>
                <w:noProof/>
              </w:rPr>
              <w:t>.</w:t>
            </w:r>
            <w:r>
              <w:rPr>
                <w:noProof/>
                <w:webHidden/>
              </w:rPr>
              <w:tab/>
            </w:r>
            <w:r>
              <w:rPr>
                <w:noProof/>
                <w:webHidden/>
              </w:rPr>
              <w:fldChar w:fldCharType="begin"/>
            </w:r>
            <w:r>
              <w:rPr>
                <w:noProof/>
                <w:webHidden/>
              </w:rPr>
              <w:instrText xml:space="preserve"> PAGEREF _Toc61866402 \h </w:instrText>
            </w:r>
            <w:r>
              <w:rPr>
                <w:noProof/>
                <w:webHidden/>
              </w:rPr>
            </w:r>
            <w:r>
              <w:rPr>
                <w:noProof/>
                <w:webHidden/>
              </w:rPr>
              <w:fldChar w:fldCharType="separate"/>
            </w:r>
            <w:r>
              <w:rPr>
                <w:noProof/>
                <w:webHidden/>
              </w:rPr>
              <w:t>26</w:t>
            </w:r>
            <w:r>
              <w:rPr>
                <w:noProof/>
                <w:webHidden/>
              </w:rPr>
              <w:fldChar w:fldCharType="end"/>
            </w:r>
          </w:hyperlink>
        </w:p>
        <w:p w14:paraId="10493E7A" w14:textId="13940D36" w:rsidR="005069F0" w:rsidRDefault="005069F0">
          <w:pPr>
            <w:pStyle w:val="23"/>
            <w:rPr>
              <w:rFonts w:eastAsiaTheme="minorEastAsia"/>
              <w:noProof/>
              <w:sz w:val="22"/>
              <w:szCs w:val="22"/>
              <w:lang w:eastAsia="ru-RU"/>
            </w:rPr>
          </w:pPr>
          <w:hyperlink w:anchor="_Toc61866403" w:history="1">
            <w:r w:rsidRPr="00240A9D">
              <w:rPr>
                <w:rStyle w:val="afe"/>
                <w:noProof/>
              </w:rPr>
              <w:t xml:space="preserve">1.28 Аналитика на уровне СУБД в </w:t>
            </w:r>
            <w:r w:rsidRPr="00240A9D">
              <w:rPr>
                <w:rStyle w:val="afe"/>
                <w:noProof/>
                <w:lang w:val="en-US"/>
              </w:rPr>
              <w:t>SAP</w:t>
            </w:r>
            <w:r w:rsidRPr="00240A9D">
              <w:rPr>
                <w:rStyle w:val="afe"/>
                <w:noProof/>
              </w:rPr>
              <w:t xml:space="preserve"> </w:t>
            </w:r>
            <w:r w:rsidRPr="00240A9D">
              <w:rPr>
                <w:rStyle w:val="afe"/>
                <w:noProof/>
                <w:lang w:val="en-US"/>
              </w:rPr>
              <w:t>HANA</w:t>
            </w:r>
            <w:r w:rsidRPr="00240A9D">
              <w:rPr>
                <w:rStyle w:val="afe"/>
                <w:noProof/>
              </w:rPr>
              <w:t>.</w:t>
            </w:r>
            <w:r>
              <w:rPr>
                <w:noProof/>
                <w:webHidden/>
              </w:rPr>
              <w:tab/>
            </w:r>
            <w:r>
              <w:rPr>
                <w:noProof/>
                <w:webHidden/>
              </w:rPr>
              <w:fldChar w:fldCharType="begin"/>
            </w:r>
            <w:r>
              <w:rPr>
                <w:noProof/>
                <w:webHidden/>
              </w:rPr>
              <w:instrText xml:space="preserve"> PAGEREF _Toc61866403 \h </w:instrText>
            </w:r>
            <w:r>
              <w:rPr>
                <w:noProof/>
                <w:webHidden/>
              </w:rPr>
            </w:r>
            <w:r>
              <w:rPr>
                <w:noProof/>
                <w:webHidden/>
              </w:rPr>
              <w:fldChar w:fldCharType="separate"/>
            </w:r>
            <w:r>
              <w:rPr>
                <w:noProof/>
                <w:webHidden/>
              </w:rPr>
              <w:t>26</w:t>
            </w:r>
            <w:r>
              <w:rPr>
                <w:noProof/>
                <w:webHidden/>
              </w:rPr>
              <w:fldChar w:fldCharType="end"/>
            </w:r>
          </w:hyperlink>
        </w:p>
        <w:p w14:paraId="64EE926E" w14:textId="2E1854A6" w:rsidR="005069F0" w:rsidRDefault="005069F0">
          <w:pPr>
            <w:pStyle w:val="23"/>
            <w:rPr>
              <w:rFonts w:eastAsiaTheme="minorEastAsia"/>
              <w:noProof/>
              <w:sz w:val="22"/>
              <w:szCs w:val="22"/>
              <w:lang w:eastAsia="ru-RU"/>
            </w:rPr>
          </w:pPr>
          <w:hyperlink w:anchor="_Toc61866404" w:history="1">
            <w:r w:rsidRPr="00240A9D">
              <w:rPr>
                <w:rStyle w:val="afe"/>
                <w:noProof/>
              </w:rPr>
              <w:t xml:space="preserve">1.29 Интеграционная модель </w:t>
            </w:r>
            <w:r w:rsidRPr="00240A9D">
              <w:rPr>
                <w:rStyle w:val="afe"/>
                <w:noProof/>
                <w:lang w:val="en-US"/>
              </w:rPr>
              <w:t>SAP</w:t>
            </w:r>
            <w:r w:rsidRPr="00240A9D">
              <w:rPr>
                <w:rStyle w:val="afe"/>
                <w:noProof/>
              </w:rPr>
              <w:t xml:space="preserve"> </w:t>
            </w:r>
            <w:r w:rsidRPr="00240A9D">
              <w:rPr>
                <w:rStyle w:val="afe"/>
                <w:noProof/>
                <w:lang w:val="en-US"/>
              </w:rPr>
              <w:t>HANA</w:t>
            </w:r>
            <w:r w:rsidRPr="00240A9D">
              <w:rPr>
                <w:rStyle w:val="afe"/>
                <w:noProof/>
              </w:rPr>
              <w:t>.</w:t>
            </w:r>
            <w:r>
              <w:rPr>
                <w:noProof/>
                <w:webHidden/>
              </w:rPr>
              <w:tab/>
            </w:r>
            <w:r>
              <w:rPr>
                <w:noProof/>
                <w:webHidden/>
              </w:rPr>
              <w:fldChar w:fldCharType="begin"/>
            </w:r>
            <w:r>
              <w:rPr>
                <w:noProof/>
                <w:webHidden/>
              </w:rPr>
              <w:instrText xml:space="preserve"> PAGEREF _Toc61866404 \h </w:instrText>
            </w:r>
            <w:r>
              <w:rPr>
                <w:noProof/>
                <w:webHidden/>
              </w:rPr>
            </w:r>
            <w:r>
              <w:rPr>
                <w:noProof/>
                <w:webHidden/>
              </w:rPr>
              <w:fldChar w:fldCharType="separate"/>
            </w:r>
            <w:r>
              <w:rPr>
                <w:noProof/>
                <w:webHidden/>
              </w:rPr>
              <w:t>27</w:t>
            </w:r>
            <w:r>
              <w:rPr>
                <w:noProof/>
                <w:webHidden/>
              </w:rPr>
              <w:fldChar w:fldCharType="end"/>
            </w:r>
          </w:hyperlink>
        </w:p>
        <w:p w14:paraId="2F746412" w14:textId="18E535D1" w:rsidR="005069F0" w:rsidRDefault="005069F0">
          <w:pPr>
            <w:pStyle w:val="23"/>
            <w:rPr>
              <w:rFonts w:eastAsiaTheme="minorEastAsia"/>
              <w:noProof/>
              <w:sz w:val="22"/>
              <w:szCs w:val="22"/>
              <w:lang w:eastAsia="ru-RU"/>
            </w:rPr>
          </w:pPr>
          <w:hyperlink w:anchor="_Toc61866405" w:history="1">
            <w:r w:rsidRPr="00240A9D">
              <w:rPr>
                <w:rStyle w:val="afe"/>
                <w:noProof/>
              </w:rPr>
              <w:t>1.30 Типовые задачи для SAP ESP.</w:t>
            </w:r>
            <w:r>
              <w:rPr>
                <w:noProof/>
                <w:webHidden/>
              </w:rPr>
              <w:tab/>
            </w:r>
            <w:r>
              <w:rPr>
                <w:noProof/>
                <w:webHidden/>
              </w:rPr>
              <w:fldChar w:fldCharType="begin"/>
            </w:r>
            <w:r>
              <w:rPr>
                <w:noProof/>
                <w:webHidden/>
              </w:rPr>
              <w:instrText xml:space="preserve"> PAGEREF _Toc61866405 \h </w:instrText>
            </w:r>
            <w:r>
              <w:rPr>
                <w:noProof/>
                <w:webHidden/>
              </w:rPr>
            </w:r>
            <w:r>
              <w:rPr>
                <w:noProof/>
                <w:webHidden/>
              </w:rPr>
              <w:fldChar w:fldCharType="separate"/>
            </w:r>
            <w:r>
              <w:rPr>
                <w:noProof/>
                <w:webHidden/>
              </w:rPr>
              <w:t>27</w:t>
            </w:r>
            <w:r>
              <w:rPr>
                <w:noProof/>
                <w:webHidden/>
              </w:rPr>
              <w:fldChar w:fldCharType="end"/>
            </w:r>
          </w:hyperlink>
        </w:p>
        <w:p w14:paraId="1F2FE5C6" w14:textId="48A95E2F" w:rsidR="005069F0" w:rsidRDefault="005069F0">
          <w:pPr>
            <w:pStyle w:val="23"/>
            <w:rPr>
              <w:rFonts w:eastAsiaTheme="minorEastAsia"/>
              <w:noProof/>
              <w:sz w:val="22"/>
              <w:szCs w:val="22"/>
              <w:lang w:eastAsia="ru-RU"/>
            </w:rPr>
          </w:pPr>
          <w:hyperlink w:anchor="_Toc61866406" w:history="1">
            <w:r w:rsidRPr="00240A9D">
              <w:rPr>
                <w:rStyle w:val="afe"/>
                <w:noProof/>
              </w:rPr>
              <w:t xml:space="preserve">1.31 Принципы построения модели данных в </w:t>
            </w:r>
            <w:r w:rsidRPr="00240A9D">
              <w:rPr>
                <w:rStyle w:val="afe"/>
                <w:noProof/>
                <w:lang w:val="en-US"/>
              </w:rPr>
              <w:t>HBase</w:t>
            </w:r>
            <w:r w:rsidRPr="00240A9D">
              <w:rPr>
                <w:rStyle w:val="afe"/>
                <w:noProof/>
              </w:rPr>
              <w:t>.</w:t>
            </w:r>
            <w:r>
              <w:rPr>
                <w:noProof/>
                <w:webHidden/>
              </w:rPr>
              <w:tab/>
            </w:r>
            <w:r>
              <w:rPr>
                <w:noProof/>
                <w:webHidden/>
              </w:rPr>
              <w:fldChar w:fldCharType="begin"/>
            </w:r>
            <w:r>
              <w:rPr>
                <w:noProof/>
                <w:webHidden/>
              </w:rPr>
              <w:instrText xml:space="preserve"> PAGEREF _Toc61866406 \h </w:instrText>
            </w:r>
            <w:r>
              <w:rPr>
                <w:noProof/>
                <w:webHidden/>
              </w:rPr>
            </w:r>
            <w:r>
              <w:rPr>
                <w:noProof/>
                <w:webHidden/>
              </w:rPr>
              <w:fldChar w:fldCharType="separate"/>
            </w:r>
            <w:r>
              <w:rPr>
                <w:noProof/>
                <w:webHidden/>
              </w:rPr>
              <w:t>28</w:t>
            </w:r>
            <w:r>
              <w:rPr>
                <w:noProof/>
                <w:webHidden/>
              </w:rPr>
              <w:fldChar w:fldCharType="end"/>
            </w:r>
          </w:hyperlink>
        </w:p>
        <w:p w14:paraId="0B8EB19A" w14:textId="3F2DEB93" w:rsidR="005069F0" w:rsidRDefault="005069F0">
          <w:pPr>
            <w:pStyle w:val="23"/>
            <w:rPr>
              <w:rFonts w:eastAsiaTheme="minorEastAsia"/>
              <w:noProof/>
              <w:sz w:val="22"/>
              <w:szCs w:val="22"/>
              <w:lang w:eastAsia="ru-RU"/>
            </w:rPr>
          </w:pPr>
          <w:hyperlink w:anchor="_Toc61866407" w:history="1">
            <w:r w:rsidRPr="00240A9D">
              <w:rPr>
                <w:rStyle w:val="afe"/>
                <w:noProof/>
              </w:rPr>
              <w:t xml:space="preserve">1.32 Архитектура </w:t>
            </w:r>
            <w:r w:rsidRPr="00240A9D">
              <w:rPr>
                <w:rStyle w:val="afe"/>
                <w:noProof/>
                <w:lang w:val="en-US"/>
              </w:rPr>
              <w:t>HBase</w:t>
            </w:r>
            <w:r w:rsidRPr="00240A9D">
              <w:rPr>
                <w:rStyle w:val="afe"/>
                <w:noProof/>
              </w:rPr>
              <w:t>.</w:t>
            </w:r>
            <w:r>
              <w:rPr>
                <w:noProof/>
                <w:webHidden/>
              </w:rPr>
              <w:tab/>
            </w:r>
            <w:r>
              <w:rPr>
                <w:noProof/>
                <w:webHidden/>
              </w:rPr>
              <w:fldChar w:fldCharType="begin"/>
            </w:r>
            <w:r>
              <w:rPr>
                <w:noProof/>
                <w:webHidden/>
              </w:rPr>
              <w:instrText xml:space="preserve"> PAGEREF _Toc61866407 \h </w:instrText>
            </w:r>
            <w:r>
              <w:rPr>
                <w:noProof/>
                <w:webHidden/>
              </w:rPr>
            </w:r>
            <w:r>
              <w:rPr>
                <w:noProof/>
                <w:webHidden/>
              </w:rPr>
              <w:fldChar w:fldCharType="separate"/>
            </w:r>
            <w:r>
              <w:rPr>
                <w:noProof/>
                <w:webHidden/>
              </w:rPr>
              <w:t>29</w:t>
            </w:r>
            <w:r>
              <w:rPr>
                <w:noProof/>
                <w:webHidden/>
              </w:rPr>
              <w:fldChar w:fldCharType="end"/>
            </w:r>
          </w:hyperlink>
        </w:p>
        <w:p w14:paraId="7C401E29" w14:textId="767A213C" w:rsidR="005069F0" w:rsidRDefault="005069F0">
          <w:pPr>
            <w:pStyle w:val="23"/>
            <w:rPr>
              <w:rFonts w:eastAsiaTheme="minorEastAsia"/>
              <w:noProof/>
              <w:sz w:val="22"/>
              <w:szCs w:val="22"/>
              <w:lang w:eastAsia="ru-RU"/>
            </w:rPr>
          </w:pPr>
          <w:hyperlink w:anchor="_Toc61866408" w:history="1">
            <w:r w:rsidRPr="00240A9D">
              <w:rPr>
                <w:rStyle w:val="afe"/>
                <w:noProof/>
              </w:rPr>
              <w:t xml:space="preserve">1.33 Опишите основные процессы </w:t>
            </w:r>
            <w:r w:rsidRPr="00240A9D">
              <w:rPr>
                <w:rStyle w:val="afe"/>
                <w:noProof/>
                <w:lang w:val="en-US"/>
              </w:rPr>
              <w:t>HBase</w:t>
            </w:r>
            <w:r w:rsidRPr="00240A9D">
              <w:rPr>
                <w:rStyle w:val="afe"/>
                <w:noProof/>
              </w:rPr>
              <w:t>.</w:t>
            </w:r>
            <w:r>
              <w:rPr>
                <w:noProof/>
                <w:webHidden/>
              </w:rPr>
              <w:tab/>
            </w:r>
            <w:r>
              <w:rPr>
                <w:noProof/>
                <w:webHidden/>
              </w:rPr>
              <w:fldChar w:fldCharType="begin"/>
            </w:r>
            <w:r>
              <w:rPr>
                <w:noProof/>
                <w:webHidden/>
              </w:rPr>
              <w:instrText xml:space="preserve"> PAGEREF _Toc61866408 \h </w:instrText>
            </w:r>
            <w:r>
              <w:rPr>
                <w:noProof/>
                <w:webHidden/>
              </w:rPr>
            </w:r>
            <w:r>
              <w:rPr>
                <w:noProof/>
                <w:webHidden/>
              </w:rPr>
              <w:fldChar w:fldCharType="separate"/>
            </w:r>
            <w:r>
              <w:rPr>
                <w:noProof/>
                <w:webHidden/>
              </w:rPr>
              <w:t>31</w:t>
            </w:r>
            <w:r>
              <w:rPr>
                <w:noProof/>
                <w:webHidden/>
              </w:rPr>
              <w:fldChar w:fldCharType="end"/>
            </w:r>
          </w:hyperlink>
        </w:p>
        <w:p w14:paraId="42D1F418" w14:textId="63E9897B" w:rsidR="005069F0" w:rsidRDefault="005069F0">
          <w:pPr>
            <w:pStyle w:val="23"/>
            <w:rPr>
              <w:rFonts w:eastAsiaTheme="minorEastAsia"/>
              <w:noProof/>
              <w:sz w:val="22"/>
              <w:szCs w:val="22"/>
              <w:lang w:eastAsia="ru-RU"/>
            </w:rPr>
          </w:pPr>
          <w:hyperlink w:anchor="_Toc61866409" w:history="1">
            <w:r w:rsidRPr="00240A9D">
              <w:rPr>
                <w:rStyle w:val="afe"/>
                <w:noProof/>
              </w:rPr>
              <w:t xml:space="preserve">1.34 Архитектура </w:t>
            </w:r>
            <w:r w:rsidRPr="00240A9D">
              <w:rPr>
                <w:rStyle w:val="afe"/>
                <w:noProof/>
                <w:lang w:val="en-US"/>
              </w:rPr>
              <w:t>Hive</w:t>
            </w:r>
            <w:r w:rsidRPr="00240A9D">
              <w:rPr>
                <w:rStyle w:val="afe"/>
                <w:noProof/>
              </w:rPr>
              <w:t>.</w:t>
            </w:r>
            <w:r>
              <w:rPr>
                <w:noProof/>
                <w:webHidden/>
              </w:rPr>
              <w:tab/>
            </w:r>
            <w:r>
              <w:rPr>
                <w:noProof/>
                <w:webHidden/>
              </w:rPr>
              <w:fldChar w:fldCharType="begin"/>
            </w:r>
            <w:r>
              <w:rPr>
                <w:noProof/>
                <w:webHidden/>
              </w:rPr>
              <w:instrText xml:space="preserve"> PAGEREF _Toc61866409 \h </w:instrText>
            </w:r>
            <w:r>
              <w:rPr>
                <w:noProof/>
                <w:webHidden/>
              </w:rPr>
            </w:r>
            <w:r>
              <w:rPr>
                <w:noProof/>
                <w:webHidden/>
              </w:rPr>
              <w:fldChar w:fldCharType="separate"/>
            </w:r>
            <w:r>
              <w:rPr>
                <w:noProof/>
                <w:webHidden/>
              </w:rPr>
              <w:t>32</w:t>
            </w:r>
            <w:r>
              <w:rPr>
                <w:noProof/>
                <w:webHidden/>
              </w:rPr>
              <w:fldChar w:fldCharType="end"/>
            </w:r>
          </w:hyperlink>
        </w:p>
        <w:p w14:paraId="0B8E1776" w14:textId="38AA688E" w:rsidR="005069F0" w:rsidRDefault="005069F0">
          <w:pPr>
            <w:pStyle w:val="23"/>
            <w:rPr>
              <w:rFonts w:eastAsiaTheme="minorEastAsia"/>
              <w:noProof/>
              <w:sz w:val="22"/>
              <w:szCs w:val="22"/>
              <w:lang w:eastAsia="ru-RU"/>
            </w:rPr>
          </w:pPr>
          <w:hyperlink w:anchor="_Toc61866410" w:history="1">
            <w:r w:rsidRPr="00240A9D">
              <w:rPr>
                <w:rStyle w:val="afe"/>
                <w:noProof/>
              </w:rPr>
              <w:t xml:space="preserve">1.35 Основные объекты </w:t>
            </w:r>
            <w:r w:rsidRPr="00240A9D">
              <w:rPr>
                <w:rStyle w:val="afe"/>
                <w:noProof/>
                <w:lang w:val="en-US"/>
              </w:rPr>
              <w:t>Hive</w:t>
            </w:r>
            <w:r w:rsidRPr="00240A9D">
              <w:rPr>
                <w:rStyle w:val="afe"/>
                <w:noProof/>
              </w:rPr>
              <w:t>.</w:t>
            </w:r>
            <w:r>
              <w:rPr>
                <w:noProof/>
                <w:webHidden/>
              </w:rPr>
              <w:tab/>
            </w:r>
            <w:r>
              <w:rPr>
                <w:noProof/>
                <w:webHidden/>
              </w:rPr>
              <w:fldChar w:fldCharType="begin"/>
            </w:r>
            <w:r>
              <w:rPr>
                <w:noProof/>
                <w:webHidden/>
              </w:rPr>
              <w:instrText xml:space="preserve"> PAGEREF _Toc61866410 \h </w:instrText>
            </w:r>
            <w:r>
              <w:rPr>
                <w:noProof/>
                <w:webHidden/>
              </w:rPr>
            </w:r>
            <w:r>
              <w:rPr>
                <w:noProof/>
                <w:webHidden/>
              </w:rPr>
              <w:fldChar w:fldCharType="separate"/>
            </w:r>
            <w:r>
              <w:rPr>
                <w:noProof/>
                <w:webHidden/>
              </w:rPr>
              <w:t>32</w:t>
            </w:r>
            <w:r>
              <w:rPr>
                <w:noProof/>
                <w:webHidden/>
              </w:rPr>
              <w:fldChar w:fldCharType="end"/>
            </w:r>
          </w:hyperlink>
        </w:p>
        <w:p w14:paraId="6526BC11" w14:textId="0CF18251" w:rsidR="005069F0" w:rsidRDefault="005069F0">
          <w:pPr>
            <w:pStyle w:val="23"/>
            <w:rPr>
              <w:rFonts w:eastAsiaTheme="minorEastAsia"/>
              <w:noProof/>
              <w:sz w:val="22"/>
              <w:szCs w:val="22"/>
              <w:lang w:eastAsia="ru-RU"/>
            </w:rPr>
          </w:pPr>
          <w:hyperlink w:anchor="_Toc61866411" w:history="1">
            <w:r w:rsidRPr="00240A9D">
              <w:rPr>
                <w:rStyle w:val="afe"/>
                <w:noProof/>
              </w:rPr>
              <w:t xml:space="preserve">1.36 Опишите процедуры партицирования и бакетирования в </w:t>
            </w:r>
            <w:r w:rsidRPr="00240A9D">
              <w:rPr>
                <w:rStyle w:val="afe"/>
                <w:noProof/>
                <w:lang w:val="en-US"/>
              </w:rPr>
              <w:t>Hive</w:t>
            </w:r>
            <w:r w:rsidRPr="00240A9D">
              <w:rPr>
                <w:rStyle w:val="afe"/>
                <w:noProof/>
              </w:rPr>
              <w:t>.</w:t>
            </w:r>
            <w:r>
              <w:rPr>
                <w:noProof/>
                <w:webHidden/>
              </w:rPr>
              <w:tab/>
            </w:r>
            <w:r>
              <w:rPr>
                <w:noProof/>
                <w:webHidden/>
              </w:rPr>
              <w:fldChar w:fldCharType="begin"/>
            </w:r>
            <w:r>
              <w:rPr>
                <w:noProof/>
                <w:webHidden/>
              </w:rPr>
              <w:instrText xml:space="preserve"> PAGEREF _Toc61866411 \h </w:instrText>
            </w:r>
            <w:r>
              <w:rPr>
                <w:noProof/>
                <w:webHidden/>
              </w:rPr>
            </w:r>
            <w:r>
              <w:rPr>
                <w:noProof/>
                <w:webHidden/>
              </w:rPr>
              <w:fldChar w:fldCharType="separate"/>
            </w:r>
            <w:r>
              <w:rPr>
                <w:noProof/>
                <w:webHidden/>
              </w:rPr>
              <w:t>34</w:t>
            </w:r>
            <w:r>
              <w:rPr>
                <w:noProof/>
                <w:webHidden/>
              </w:rPr>
              <w:fldChar w:fldCharType="end"/>
            </w:r>
          </w:hyperlink>
        </w:p>
        <w:p w14:paraId="1A09CCD7" w14:textId="17E5EFE0" w:rsidR="005069F0" w:rsidRDefault="005069F0">
          <w:pPr>
            <w:pStyle w:val="23"/>
            <w:rPr>
              <w:rFonts w:eastAsiaTheme="minorEastAsia"/>
              <w:noProof/>
              <w:sz w:val="22"/>
              <w:szCs w:val="22"/>
              <w:lang w:eastAsia="ru-RU"/>
            </w:rPr>
          </w:pPr>
          <w:hyperlink w:anchor="_Toc61866412" w:history="1">
            <w:r w:rsidRPr="00240A9D">
              <w:rPr>
                <w:rStyle w:val="afe"/>
                <w:noProof/>
              </w:rPr>
              <w:t xml:space="preserve">1.37 Организация обработки запросов в </w:t>
            </w:r>
            <w:r w:rsidRPr="00240A9D">
              <w:rPr>
                <w:rStyle w:val="afe"/>
                <w:noProof/>
                <w:lang w:val="en-US"/>
              </w:rPr>
              <w:t>Impala</w:t>
            </w:r>
            <w:r w:rsidRPr="00240A9D">
              <w:rPr>
                <w:rStyle w:val="afe"/>
                <w:noProof/>
              </w:rPr>
              <w:t>.</w:t>
            </w:r>
            <w:r>
              <w:rPr>
                <w:noProof/>
                <w:webHidden/>
              </w:rPr>
              <w:tab/>
            </w:r>
            <w:r>
              <w:rPr>
                <w:noProof/>
                <w:webHidden/>
              </w:rPr>
              <w:fldChar w:fldCharType="begin"/>
            </w:r>
            <w:r>
              <w:rPr>
                <w:noProof/>
                <w:webHidden/>
              </w:rPr>
              <w:instrText xml:space="preserve"> PAGEREF _Toc61866412 \h </w:instrText>
            </w:r>
            <w:r>
              <w:rPr>
                <w:noProof/>
                <w:webHidden/>
              </w:rPr>
            </w:r>
            <w:r>
              <w:rPr>
                <w:noProof/>
                <w:webHidden/>
              </w:rPr>
              <w:fldChar w:fldCharType="separate"/>
            </w:r>
            <w:r>
              <w:rPr>
                <w:noProof/>
                <w:webHidden/>
              </w:rPr>
              <w:t>34</w:t>
            </w:r>
            <w:r>
              <w:rPr>
                <w:noProof/>
                <w:webHidden/>
              </w:rPr>
              <w:fldChar w:fldCharType="end"/>
            </w:r>
          </w:hyperlink>
        </w:p>
        <w:p w14:paraId="050426D5" w14:textId="397C54CC" w:rsidR="005069F0" w:rsidRDefault="005069F0">
          <w:pPr>
            <w:pStyle w:val="23"/>
            <w:rPr>
              <w:rFonts w:eastAsiaTheme="minorEastAsia"/>
              <w:noProof/>
              <w:sz w:val="22"/>
              <w:szCs w:val="22"/>
              <w:lang w:eastAsia="ru-RU"/>
            </w:rPr>
          </w:pPr>
          <w:hyperlink w:anchor="_Toc61866413" w:history="1">
            <w:r w:rsidRPr="00240A9D">
              <w:rPr>
                <w:rStyle w:val="afe"/>
                <w:noProof/>
              </w:rPr>
              <w:t xml:space="preserve">1.38 Опишите основные функции </w:t>
            </w:r>
            <w:r w:rsidRPr="00240A9D">
              <w:rPr>
                <w:rStyle w:val="afe"/>
                <w:noProof/>
                <w:lang w:val="en-US"/>
              </w:rPr>
              <w:t>Impala</w:t>
            </w:r>
            <w:r w:rsidRPr="00240A9D">
              <w:rPr>
                <w:rStyle w:val="afe"/>
                <w:noProof/>
              </w:rPr>
              <w:t>.</w:t>
            </w:r>
            <w:r>
              <w:rPr>
                <w:noProof/>
                <w:webHidden/>
              </w:rPr>
              <w:tab/>
            </w:r>
            <w:r>
              <w:rPr>
                <w:noProof/>
                <w:webHidden/>
              </w:rPr>
              <w:fldChar w:fldCharType="begin"/>
            </w:r>
            <w:r>
              <w:rPr>
                <w:noProof/>
                <w:webHidden/>
              </w:rPr>
              <w:instrText xml:space="preserve"> PAGEREF _Toc61866413 \h </w:instrText>
            </w:r>
            <w:r>
              <w:rPr>
                <w:noProof/>
                <w:webHidden/>
              </w:rPr>
            </w:r>
            <w:r>
              <w:rPr>
                <w:noProof/>
                <w:webHidden/>
              </w:rPr>
              <w:fldChar w:fldCharType="separate"/>
            </w:r>
            <w:r>
              <w:rPr>
                <w:noProof/>
                <w:webHidden/>
              </w:rPr>
              <w:t>35</w:t>
            </w:r>
            <w:r>
              <w:rPr>
                <w:noProof/>
                <w:webHidden/>
              </w:rPr>
              <w:fldChar w:fldCharType="end"/>
            </w:r>
          </w:hyperlink>
        </w:p>
        <w:p w14:paraId="0B525AE0" w14:textId="45AC4E89" w:rsidR="005069F0" w:rsidRDefault="005069F0">
          <w:pPr>
            <w:pStyle w:val="23"/>
            <w:rPr>
              <w:rFonts w:eastAsiaTheme="minorEastAsia"/>
              <w:noProof/>
              <w:sz w:val="22"/>
              <w:szCs w:val="22"/>
              <w:lang w:eastAsia="ru-RU"/>
            </w:rPr>
          </w:pPr>
          <w:hyperlink w:anchor="_Toc61866414" w:history="1">
            <w:r w:rsidRPr="00240A9D">
              <w:rPr>
                <w:rStyle w:val="afe"/>
                <w:noProof/>
              </w:rPr>
              <w:t xml:space="preserve">1.39 Опишите операторы </w:t>
            </w:r>
            <w:r w:rsidRPr="00240A9D">
              <w:rPr>
                <w:rStyle w:val="afe"/>
                <w:noProof/>
                <w:lang w:val="en-US"/>
              </w:rPr>
              <w:t>Pig Latin</w:t>
            </w:r>
            <w:r w:rsidRPr="00240A9D">
              <w:rPr>
                <w:rStyle w:val="afe"/>
                <w:noProof/>
              </w:rPr>
              <w:t>.</w:t>
            </w:r>
            <w:r>
              <w:rPr>
                <w:noProof/>
                <w:webHidden/>
              </w:rPr>
              <w:tab/>
            </w:r>
            <w:r>
              <w:rPr>
                <w:noProof/>
                <w:webHidden/>
              </w:rPr>
              <w:fldChar w:fldCharType="begin"/>
            </w:r>
            <w:r>
              <w:rPr>
                <w:noProof/>
                <w:webHidden/>
              </w:rPr>
              <w:instrText xml:space="preserve"> PAGEREF _Toc61866414 \h </w:instrText>
            </w:r>
            <w:r>
              <w:rPr>
                <w:noProof/>
                <w:webHidden/>
              </w:rPr>
            </w:r>
            <w:r>
              <w:rPr>
                <w:noProof/>
                <w:webHidden/>
              </w:rPr>
              <w:fldChar w:fldCharType="separate"/>
            </w:r>
            <w:r>
              <w:rPr>
                <w:noProof/>
                <w:webHidden/>
              </w:rPr>
              <w:t>35</w:t>
            </w:r>
            <w:r>
              <w:rPr>
                <w:noProof/>
                <w:webHidden/>
              </w:rPr>
              <w:fldChar w:fldCharType="end"/>
            </w:r>
          </w:hyperlink>
        </w:p>
        <w:p w14:paraId="7174FE44" w14:textId="488E1A67" w:rsidR="005069F0" w:rsidRDefault="005069F0">
          <w:pPr>
            <w:pStyle w:val="23"/>
            <w:rPr>
              <w:rFonts w:eastAsiaTheme="minorEastAsia"/>
              <w:noProof/>
              <w:sz w:val="22"/>
              <w:szCs w:val="22"/>
              <w:lang w:eastAsia="ru-RU"/>
            </w:rPr>
          </w:pPr>
          <w:hyperlink w:anchor="_Toc61866415" w:history="1">
            <w:r w:rsidRPr="00240A9D">
              <w:rPr>
                <w:rStyle w:val="afe"/>
                <w:noProof/>
              </w:rPr>
              <w:t xml:space="preserve">1.40 Основные части скрипта на </w:t>
            </w:r>
            <w:r w:rsidRPr="00240A9D">
              <w:rPr>
                <w:rStyle w:val="afe"/>
                <w:noProof/>
                <w:lang w:val="en-US"/>
              </w:rPr>
              <w:t>Pig</w:t>
            </w:r>
            <w:r w:rsidRPr="00240A9D">
              <w:rPr>
                <w:rStyle w:val="afe"/>
                <w:noProof/>
              </w:rPr>
              <w:t xml:space="preserve"> </w:t>
            </w:r>
            <w:r w:rsidRPr="00240A9D">
              <w:rPr>
                <w:rStyle w:val="afe"/>
                <w:noProof/>
                <w:lang w:val="en-US"/>
              </w:rPr>
              <w:t>Latin</w:t>
            </w:r>
            <w:r w:rsidRPr="00240A9D">
              <w:rPr>
                <w:rStyle w:val="afe"/>
                <w:noProof/>
              </w:rPr>
              <w:t>.</w:t>
            </w:r>
            <w:r>
              <w:rPr>
                <w:noProof/>
                <w:webHidden/>
              </w:rPr>
              <w:tab/>
            </w:r>
            <w:r>
              <w:rPr>
                <w:noProof/>
                <w:webHidden/>
              </w:rPr>
              <w:fldChar w:fldCharType="begin"/>
            </w:r>
            <w:r>
              <w:rPr>
                <w:noProof/>
                <w:webHidden/>
              </w:rPr>
              <w:instrText xml:space="preserve"> PAGEREF _Toc61866415 \h </w:instrText>
            </w:r>
            <w:r>
              <w:rPr>
                <w:noProof/>
                <w:webHidden/>
              </w:rPr>
            </w:r>
            <w:r>
              <w:rPr>
                <w:noProof/>
                <w:webHidden/>
              </w:rPr>
              <w:fldChar w:fldCharType="separate"/>
            </w:r>
            <w:r>
              <w:rPr>
                <w:noProof/>
                <w:webHidden/>
              </w:rPr>
              <w:t>36</w:t>
            </w:r>
            <w:r>
              <w:rPr>
                <w:noProof/>
                <w:webHidden/>
              </w:rPr>
              <w:fldChar w:fldCharType="end"/>
            </w:r>
          </w:hyperlink>
        </w:p>
        <w:p w14:paraId="304B6E11" w14:textId="0D3C3D41" w:rsidR="005069F0" w:rsidRDefault="005069F0">
          <w:pPr>
            <w:pStyle w:val="23"/>
            <w:rPr>
              <w:rFonts w:eastAsiaTheme="minorEastAsia"/>
              <w:noProof/>
              <w:sz w:val="22"/>
              <w:szCs w:val="22"/>
              <w:lang w:eastAsia="ru-RU"/>
            </w:rPr>
          </w:pPr>
          <w:hyperlink w:anchor="_Toc61866416" w:history="1">
            <w:r w:rsidRPr="00240A9D">
              <w:rPr>
                <w:rStyle w:val="afe"/>
                <w:noProof/>
              </w:rPr>
              <w:t xml:space="preserve">1.41 Опишите состав библиотеки </w:t>
            </w:r>
            <w:r w:rsidRPr="00240A9D">
              <w:rPr>
                <w:rStyle w:val="afe"/>
                <w:noProof/>
                <w:lang w:val="en-US"/>
              </w:rPr>
              <w:t>Mahout</w:t>
            </w:r>
            <w:r w:rsidRPr="00240A9D">
              <w:rPr>
                <w:rStyle w:val="afe"/>
                <w:noProof/>
              </w:rPr>
              <w:t>.</w:t>
            </w:r>
            <w:r>
              <w:rPr>
                <w:noProof/>
                <w:webHidden/>
              </w:rPr>
              <w:tab/>
            </w:r>
            <w:r>
              <w:rPr>
                <w:noProof/>
                <w:webHidden/>
              </w:rPr>
              <w:fldChar w:fldCharType="begin"/>
            </w:r>
            <w:r>
              <w:rPr>
                <w:noProof/>
                <w:webHidden/>
              </w:rPr>
              <w:instrText xml:space="preserve"> PAGEREF _Toc61866416 \h </w:instrText>
            </w:r>
            <w:r>
              <w:rPr>
                <w:noProof/>
                <w:webHidden/>
              </w:rPr>
            </w:r>
            <w:r>
              <w:rPr>
                <w:noProof/>
                <w:webHidden/>
              </w:rPr>
              <w:fldChar w:fldCharType="separate"/>
            </w:r>
            <w:r>
              <w:rPr>
                <w:noProof/>
                <w:webHidden/>
              </w:rPr>
              <w:t>37</w:t>
            </w:r>
            <w:r>
              <w:rPr>
                <w:noProof/>
                <w:webHidden/>
              </w:rPr>
              <w:fldChar w:fldCharType="end"/>
            </w:r>
          </w:hyperlink>
        </w:p>
        <w:p w14:paraId="58CA434A" w14:textId="4CCEF2C9" w:rsidR="005069F0" w:rsidRDefault="005069F0">
          <w:pPr>
            <w:pStyle w:val="23"/>
            <w:rPr>
              <w:rFonts w:eastAsiaTheme="minorEastAsia"/>
              <w:noProof/>
              <w:sz w:val="22"/>
              <w:szCs w:val="22"/>
              <w:lang w:eastAsia="ru-RU"/>
            </w:rPr>
          </w:pPr>
          <w:hyperlink w:anchor="_Toc61866417" w:history="1">
            <w:r w:rsidRPr="00240A9D">
              <w:rPr>
                <w:rStyle w:val="afe"/>
                <w:noProof/>
              </w:rPr>
              <w:t xml:space="preserve">1.42 Опишите концепцию </w:t>
            </w:r>
            <w:r w:rsidRPr="00240A9D">
              <w:rPr>
                <w:rStyle w:val="afe"/>
                <w:noProof/>
                <w:lang w:val="en-US"/>
              </w:rPr>
              <w:t>Spark</w:t>
            </w:r>
            <w:r w:rsidRPr="00240A9D">
              <w:rPr>
                <w:rStyle w:val="afe"/>
                <w:noProof/>
              </w:rPr>
              <w:t>.</w:t>
            </w:r>
            <w:r>
              <w:rPr>
                <w:noProof/>
                <w:webHidden/>
              </w:rPr>
              <w:tab/>
            </w:r>
            <w:r>
              <w:rPr>
                <w:noProof/>
                <w:webHidden/>
              </w:rPr>
              <w:fldChar w:fldCharType="begin"/>
            </w:r>
            <w:r>
              <w:rPr>
                <w:noProof/>
                <w:webHidden/>
              </w:rPr>
              <w:instrText xml:space="preserve"> PAGEREF _Toc61866417 \h </w:instrText>
            </w:r>
            <w:r>
              <w:rPr>
                <w:noProof/>
                <w:webHidden/>
              </w:rPr>
            </w:r>
            <w:r>
              <w:rPr>
                <w:noProof/>
                <w:webHidden/>
              </w:rPr>
              <w:fldChar w:fldCharType="separate"/>
            </w:r>
            <w:r>
              <w:rPr>
                <w:noProof/>
                <w:webHidden/>
              </w:rPr>
              <w:t>38</w:t>
            </w:r>
            <w:r>
              <w:rPr>
                <w:noProof/>
                <w:webHidden/>
              </w:rPr>
              <w:fldChar w:fldCharType="end"/>
            </w:r>
          </w:hyperlink>
        </w:p>
        <w:p w14:paraId="628441CD" w14:textId="7481FCE4" w:rsidR="005069F0" w:rsidRDefault="005069F0">
          <w:pPr>
            <w:pStyle w:val="23"/>
            <w:rPr>
              <w:rFonts w:eastAsiaTheme="minorEastAsia"/>
              <w:noProof/>
              <w:sz w:val="22"/>
              <w:szCs w:val="22"/>
              <w:lang w:eastAsia="ru-RU"/>
            </w:rPr>
          </w:pPr>
          <w:hyperlink w:anchor="_Toc61866418" w:history="1">
            <w:r w:rsidRPr="00240A9D">
              <w:rPr>
                <w:rStyle w:val="afe"/>
                <w:noProof/>
              </w:rPr>
              <w:t xml:space="preserve">1.43 Какие типы задач выполняет </w:t>
            </w:r>
            <w:r w:rsidRPr="00240A9D">
              <w:rPr>
                <w:rStyle w:val="afe"/>
                <w:noProof/>
                <w:lang w:val="en-US"/>
              </w:rPr>
              <w:t>Oozie</w:t>
            </w:r>
            <w:r w:rsidRPr="00240A9D">
              <w:rPr>
                <w:rStyle w:val="afe"/>
                <w:noProof/>
              </w:rPr>
              <w:t>?</w:t>
            </w:r>
            <w:r>
              <w:rPr>
                <w:noProof/>
                <w:webHidden/>
              </w:rPr>
              <w:tab/>
            </w:r>
            <w:r>
              <w:rPr>
                <w:noProof/>
                <w:webHidden/>
              </w:rPr>
              <w:fldChar w:fldCharType="begin"/>
            </w:r>
            <w:r>
              <w:rPr>
                <w:noProof/>
                <w:webHidden/>
              </w:rPr>
              <w:instrText xml:space="preserve"> PAGEREF _Toc61866418 \h </w:instrText>
            </w:r>
            <w:r>
              <w:rPr>
                <w:noProof/>
                <w:webHidden/>
              </w:rPr>
            </w:r>
            <w:r>
              <w:rPr>
                <w:noProof/>
                <w:webHidden/>
              </w:rPr>
              <w:fldChar w:fldCharType="separate"/>
            </w:r>
            <w:r>
              <w:rPr>
                <w:noProof/>
                <w:webHidden/>
              </w:rPr>
              <w:t>39</w:t>
            </w:r>
            <w:r>
              <w:rPr>
                <w:noProof/>
                <w:webHidden/>
              </w:rPr>
              <w:fldChar w:fldCharType="end"/>
            </w:r>
          </w:hyperlink>
        </w:p>
        <w:p w14:paraId="06DD4019" w14:textId="15A888FD" w:rsidR="005069F0" w:rsidRDefault="005069F0">
          <w:pPr>
            <w:pStyle w:val="23"/>
            <w:rPr>
              <w:rFonts w:eastAsiaTheme="minorEastAsia"/>
              <w:noProof/>
              <w:sz w:val="22"/>
              <w:szCs w:val="22"/>
              <w:lang w:eastAsia="ru-RU"/>
            </w:rPr>
          </w:pPr>
          <w:hyperlink w:anchor="_Toc61866419" w:history="1">
            <w:r w:rsidRPr="00240A9D">
              <w:rPr>
                <w:rStyle w:val="afe"/>
                <w:noProof/>
              </w:rPr>
              <w:t xml:space="preserve">1.44 Опишите состав потока работ </w:t>
            </w:r>
            <w:r w:rsidRPr="00240A9D">
              <w:rPr>
                <w:rStyle w:val="afe"/>
                <w:noProof/>
                <w:lang w:val="en-US"/>
              </w:rPr>
              <w:t>Oozie</w:t>
            </w:r>
            <w:r w:rsidRPr="00240A9D">
              <w:rPr>
                <w:rStyle w:val="afe"/>
                <w:noProof/>
              </w:rPr>
              <w:t>.</w:t>
            </w:r>
            <w:r>
              <w:rPr>
                <w:noProof/>
                <w:webHidden/>
              </w:rPr>
              <w:tab/>
            </w:r>
            <w:r>
              <w:rPr>
                <w:noProof/>
                <w:webHidden/>
              </w:rPr>
              <w:fldChar w:fldCharType="begin"/>
            </w:r>
            <w:r>
              <w:rPr>
                <w:noProof/>
                <w:webHidden/>
              </w:rPr>
              <w:instrText xml:space="preserve"> PAGEREF _Toc61866419 \h </w:instrText>
            </w:r>
            <w:r>
              <w:rPr>
                <w:noProof/>
                <w:webHidden/>
              </w:rPr>
            </w:r>
            <w:r>
              <w:rPr>
                <w:noProof/>
                <w:webHidden/>
              </w:rPr>
              <w:fldChar w:fldCharType="separate"/>
            </w:r>
            <w:r>
              <w:rPr>
                <w:noProof/>
                <w:webHidden/>
              </w:rPr>
              <w:t>39</w:t>
            </w:r>
            <w:r>
              <w:rPr>
                <w:noProof/>
                <w:webHidden/>
              </w:rPr>
              <w:fldChar w:fldCharType="end"/>
            </w:r>
          </w:hyperlink>
        </w:p>
        <w:p w14:paraId="70F0C4C3" w14:textId="7BDF51AC" w:rsidR="005069F0" w:rsidRDefault="005069F0">
          <w:pPr>
            <w:pStyle w:val="23"/>
            <w:rPr>
              <w:rFonts w:eastAsiaTheme="minorEastAsia"/>
              <w:noProof/>
              <w:sz w:val="22"/>
              <w:szCs w:val="22"/>
              <w:lang w:eastAsia="ru-RU"/>
            </w:rPr>
          </w:pPr>
          <w:hyperlink w:anchor="_Toc61866420" w:history="1">
            <w:r w:rsidRPr="00240A9D">
              <w:rPr>
                <w:rStyle w:val="afe"/>
                <w:noProof/>
              </w:rPr>
              <w:t xml:space="preserve">1.45 Архитектура </w:t>
            </w:r>
            <w:r w:rsidRPr="00240A9D">
              <w:rPr>
                <w:rStyle w:val="afe"/>
                <w:noProof/>
                <w:lang w:val="en-US"/>
              </w:rPr>
              <w:t>Yarn</w:t>
            </w:r>
            <w:r w:rsidRPr="00240A9D">
              <w:rPr>
                <w:rStyle w:val="afe"/>
                <w:noProof/>
              </w:rPr>
              <w:t>.</w:t>
            </w:r>
            <w:r>
              <w:rPr>
                <w:noProof/>
                <w:webHidden/>
              </w:rPr>
              <w:tab/>
            </w:r>
            <w:r>
              <w:rPr>
                <w:noProof/>
                <w:webHidden/>
              </w:rPr>
              <w:fldChar w:fldCharType="begin"/>
            </w:r>
            <w:r>
              <w:rPr>
                <w:noProof/>
                <w:webHidden/>
              </w:rPr>
              <w:instrText xml:space="preserve"> PAGEREF _Toc61866420 \h </w:instrText>
            </w:r>
            <w:r>
              <w:rPr>
                <w:noProof/>
                <w:webHidden/>
              </w:rPr>
            </w:r>
            <w:r>
              <w:rPr>
                <w:noProof/>
                <w:webHidden/>
              </w:rPr>
              <w:fldChar w:fldCharType="separate"/>
            </w:r>
            <w:r>
              <w:rPr>
                <w:noProof/>
                <w:webHidden/>
              </w:rPr>
              <w:t>40</w:t>
            </w:r>
            <w:r>
              <w:rPr>
                <w:noProof/>
                <w:webHidden/>
              </w:rPr>
              <w:fldChar w:fldCharType="end"/>
            </w:r>
          </w:hyperlink>
        </w:p>
        <w:p w14:paraId="5FB96A31" w14:textId="3963347A" w:rsidR="005069F0" w:rsidRDefault="005069F0">
          <w:pPr>
            <w:pStyle w:val="23"/>
            <w:rPr>
              <w:rFonts w:eastAsiaTheme="minorEastAsia"/>
              <w:noProof/>
              <w:sz w:val="22"/>
              <w:szCs w:val="22"/>
              <w:lang w:eastAsia="ru-RU"/>
            </w:rPr>
          </w:pPr>
          <w:hyperlink w:anchor="_Toc61866421" w:history="1">
            <w:r w:rsidRPr="00240A9D">
              <w:rPr>
                <w:rStyle w:val="afe"/>
                <w:noProof/>
              </w:rPr>
              <w:t xml:space="preserve">1.46 Из каких 2-х основных частей состоит утилита </w:t>
            </w:r>
            <w:r w:rsidRPr="00240A9D">
              <w:rPr>
                <w:rStyle w:val="afe"/>
                <w:noProof/>
                <w:lang w:val="en-US"/>
              </w:rPr>
              <w:t>Pig</w:t>
            </w:r>
            <w:r w:rsidRPr="00240A9D">
              <w:rPr>
                <w:rStyle w:val="afe"/>
                <w:noProof/>
              </w:rPr>
              <w:t xml:space="preserve"> </w:t>
            </w:r>
            <w:r w:rsidRPr="00240A9D">
              <w:rPr>
                <w:rStyle w:val="afe"/>
                <w:noProof/>
                <w:lang w:val="en-US"/>
              </w:rPr>
              <w:t>Latin</w:t>
            </w:r>
            <w:r w:rsidRPr="00240A9D">
              <w:rPr>
                <w:rStyle w:val="afe"/>
                <w:noProof/>
              </w:rPr>
              <w:t>? Каковы их функции?</w:t>
            </w:r>
            <w:r>
              <w:rPr>
                <w:noProof/>
                <w:webHidden/>
              </w:rPr>
              <w:tab/>
            </w:r>
            <w:r>
              <w:rPr>
                <w:noProof/>
                <w:webHidden/>
              </w:rPr>
              <w:fldChar w:fldCharType="begin"/>
            </w:r>
            <w:r>
              <w:rPr>
                <w:noProof/>
                <w:webHidden/>
              </w:rPr>
              <w:instrText xml:space="preserve"> PAGEREF _Toc61866421 \h </w:instrText>
            </w:r>
            <w:r>
              <w:rPr>
                <w:noProof/>
                <w:webHidden/>
              </w:rPr>
            </w:r>
            <w:r>
              <w:rPr>
                <w:noProof/>
                <w:webHidden/>
              </w:rPr>
              <w:fldChar w:fldCharType="separate"/>
            </w:r>
            <w:r>
              <w:rPr>
                <w:noProof/>
                <w:webHidden/>
              </w:rPr>
              <w:t>41</w:t>
            </w:r>
            <w:r>
              <w:rPr>
                <w:noProof/>
                <w:webHidden/>
              </w:rPr>
              <w:fldChar w:fldCharType="end"/>
            </w:r>
          </w:hyperlink>
        </w:p>
        <w:p w14:paraId="672BD5A8" w14:textId="68E5050A" w:rsidR="005069F0" w:rsidRDefault="005069F0">
          <w:pPr>
            <w:pStyle w:val="23"/>
            <w:rPr>
              <w:rFonts w:eastAsiaTheme="minorEastAsia"/>
              <w:noProof/>
              <w:sz w:val="22"/>
              <w:szCs w:val="22"/>
              <w:lang w:eastAsia="ru-RU"/>
            </w:rPr>
          </w:pPr>
          <w:hyperlink w:anchor="_Toc61866422" w:history="1">
            <w:r w:rsidRPr="00240A9D">
              <w:rPr>
                <w:rStyle w:val="afe"/>
                <w:noProof/>
              </w:rPr>
              <w:t xml:space="preserve">1.47 Какой программный компонент является корнем иерархии модуля </w:t>
            </w:r>
            <w:r w:rsidRPr="00240A9D">
              <w:rPr>
                <w:rStyle w:val="afe"/>
                <w:noProof/>
                <w:lang w:val="en-US"/>
              </w:rPr>
              <w:t>YARN</w:t>
            </w:r>
            <w:r w:rsidRPr="00240A9D">
              <w:rPr>
                <w:rStyle w:val="afe"/>
                <w:noProof/>
              </w:rPr>
              <w:t>?</w:t>
            </w:r>
            <w:r>
              <w:rPr>
                <w:noProof/>
                <w:webHidden/>
              </w:rPr>
              <w:tab/>
            </w:r>
            <w:r>
              <w:rPr>
                <w:noProof/>
                <w:webHidden/>
              </w:rPr>
              <w:fldChar w:fldCharType="begin"/>
            </w:r>
            <w:r>
              <w:rPr>
                <w:noProof/>
                <w:webHidden/>
              </w:rPr>
              <w:instrText xml:space="preserve"> PAGEREF _Toc61866422 \h </w:instrText>
            </w:r>
            <w:r>
              <w:rPr>
                <w:noProof/>
                <w:webHidden/>
              </w:rPr>
            </w:r>
            <w:r>
              <w:rPr>
                <w:noProof/>
                <w:webHidden/>
              </w:rPr>
              <w:fldChar w:fldCharType="separate"/>
            </w:r>
            <w:r>
              <w:rPr>
                <w:noProof/>
                <w:webHidden/>
              </w:rPr>
              <w:t>41</w:t>
            </w:r>
            <w:r>
              <w:rPr>
                <w:noProof/>
                <w:webHidden/>
              </w:rPr>
              <w:fldChar w:fldCharType="end"/>
            </w:r>
          </w:hyperlink>
        </w:p>
        <w:p w14:paraId="17B0718A" w14:textId="4467924D" w:rsidR="005069F0" w:rsidRDefault="005069F0">
          <w:pPr>
            <w:pStyle w:val="23"/>
            <w:rPr>
              <w:rFonts w:eastAsiaTheme="minorEastAsia"/>
              <w:noProof/>
              <w:sz w:val="22"/>
              <w:szCs w:val="22"/>
              <w:lang w:eastAsia="ru-RU"/>
            </w:rPr>
          </w:pPr>
          <w:hyperlink w:anchor="_Toc61866423" w:history="1">
            <w:r w:rsidRPr="00240A9D">
              <w:rPr>
                <w:rStyle w:val="afe"/>
                <w:noProof/>
              </w:rPr>
              <w:t xml:space="preserve">1.48 Какое предназначение утилиты </w:t>
            </w:r>
            <w:r w:rsidRPr="00240A9D">
              <w:rPr>
                <w:rStyle w:val="afe"/>
                <w:noProof/>
                <w:lang w:val="en-US"/>
              </w:rPr>
              <w:t>Sqoop</w:t>
            </w:r>
            <w:r w:rsidRPr="00240A9D">
              <w:rPr>
                <w:rStyle w:val="afe"/>
                <w:noProof/>
              </w:rPr>
              <w:t>?</w:t>
            </w:r>
            <w:r>
              <w:rPr>
                <w:noProof/>
                <w:webHidden/>
              </w:rPr>
              <w:tab/>
            </w:r>
            <w:r>
              <w:rPr>
                <w:noProof/>
                <w:webHidden/>
              </w:rPr>
              <w:fldChar w:fldCharType="begin"/>
            </w:r>
            <w:r>
              <w:rPr>
                <w:noProof/>
                <w:webHidden/>
              </w:rPr>
              <w:instrText xml:space="preserve"> PAGEREF _Toc61866423 \h </w:instrText>
            </w:r>
            <w:r>
              <w:rPr>
                <w:noProof/>
                <w:webHidden/>
              </w:rPr>
            </w:r>
            <w:r>
              <w:rPr>
                <w:noProof/>
                <w:webHidden/>
              </w:rPr>
              <w:fldChar w:fldCharType="separate"/>
            </w:r>
            <w:r>
              <w:rPr>
                <w:noProof/>
                <w:webHidden/>
              </w:rPr>
              <w:t>42</w:t>
            </w:r>
            <w:r>
              <w:rPr>
                <w:noProof/>
                <w:webHidden/>
              </w:rPr>
              <w:fldChar w:fldCharType="end"/>
            </w:r>
          </w:hyperlink>
        </w:p>
        <w:p w14:paraId="67007700" w14:textId="53AAA601" w:rsidR="005069F0" w:rsidRDefault="005069F0">
          <w:pPr>
            <w:pStyle w:val="23"/>
            <w:rPr>
              <w:rFonts w:eastAsiaTheme="minorEastAsia"/>
              <w:noProof/>
              <w:sz w:val="22"/>
              <w:szCs w:val="22"/>
              <w:lang w:eastAsia="ru-RU"/>
            </w:rPr>
          </w:pPr>
          <w:hyperlink w:anchor="_Toc61866424" w:history="1">
            <w:r w:rsidRPr="00240A9D">
              <w:rPr>
                <w:rStyle w:val="afe"/>
                <w:noProof/>
              </w:rPr>
              <w:t xml:space="preserve">1.49 Опишите основные функции файлового браузера </w:t>
            </w:r>
            <w:r w:rsidRPr="00240A9D">
              <w:rPr>
                <w:rStyle w:val="afe"/>
                <w:noProof/>
                <w:lang w:val="en-US"/>
              </w:rPr>
              <w:t>HUE</w:t>
            </w:r>
            <w:r w:rsidRPr="00240A9D">
              <w:rPr>
                <w:rStyle w:val="afe"/>
                <w:noProof/>
              </w:rPr>
              <w:t>.</w:t>
            </w:r>
            <w:r>
              <w:rPr>
                <w:noProof/>
                <w:webHidden/>
              </w:rPr>
              <w:tab/>
            </w:r>
            <w:r>
              <w:rPr>
                <w:noProof/>
                <w:webHidden/>
              </w:rPr>
              <w:fldChar w:fldCharType="begin"/>
            </w:r>
            <w:r>
              <w:rPr>
                <w:noProof/>
                <w:webHidden/>
              </w:rPr>
              <w:instrText xml:space="preserve"> PAGEREF _Toc61866424 \h </w:instrText>
            </w:r>
            <w:r>
              <w:rPr>
                <w:noProof/>
                <w:webHidden/>
              </w:rPr>
            </w:r>
            <w:r>
              <w:rPr>
                <w:noProof/>
                <w:webHidden/>
              </w:rPr>
              <w:fldChar w:fldCharType="separate"/>
            </w:r>
            <w:r>
              <w:rPr>
                <w:noProof/>
                <w:webHidden/>
              </w:rPr>
              <w:t>43</w:t>
            </w:r>
            <w:r>
              <w:rPr>
                <w:noProof/>
                <w:webHidden/>
              </w:rPr>
              <w:fldChar w:fldCharType="end"/>
            </w:r>
          </w:hyperlink>
        </w:p>
        <w:p w14:paraId="17E219DD" w14:textId="015C5D6D" w:rsidR="005069F0" w:rsidRDefault="005069F0">
          <w:pPr>
            <w:pStyle w:val="23"/>
            <w:rPr>
              <w:rFonts w:eastAsiaTheme="minorEastAsia"/>
              <w:noProof/>
              <w:sz w:val="22"/>
              <w:szCs w:val="22"/>
              <w:lang w:eastAsia="ru-RU"/>
            </w:rPr>
          </w:pPr>
          <w:hyperlink w:anchor="_Toc61866425" w:history="1">
            <w:r w:rsidRPr="00240A9D">
              <w:rPr>
                <w:rStyle w:val="afe"/>
                <w:noProof/>
              </w:rPr>
              <w:t xml:space="preserve">1.50 Опишите механизм распределенных запросов в </w:t>
            </w:r>
            <w:r w:rsidRPr="00240A9D">
              <w:rPr>
                <w:rStyle w:val="afe"/>
                <w:noProof/>
                <w:lang w:val="en-US"/>
              </w:rPr>
              <w:t>Impala</w:t>
            </w:r>
            <w:r w:rsidRPr="00240A9D">
              <w:rPr>
                <w:rStyle w:val="afe"/>
                <w:noProof/>
              </w:rPr>
              <w:t>.</w:t>
            </w:r>
            <w:r>
              <w:rPr>
                <w:noProof/>
                <w:webHidden/>
              </w:rPr>
              <w:tab/>
            </w:r>
            <w:r>
              <w:rPr>
                <w:noProof/>
                <w:webHidden/>
              </w:rPr>
              <w:fldChar w:fldCharType="begin"/>
            </w:r>
            <w:r>
              <w:rPr>
                <w:noProof/>
                <w:webHidden/>
              </w:rPr>
              <w:instrText xml:space="preserve"> PAGEREF _Toc61866425 \h </w:instrText>
            </w:r>
            <w:r>
              <w:rPr>
                <w:noProof/>
                <w:webHidden/>
              </w:rPr>
            </w:r>
            <w:r>
              <w:rPr>
                <w:noProof/>
                <w:webHidden/>
              </w:rPr>
              <w:fldChar w:fldCharType="separate"/>
            </w:r>
            <w:r>
              <w:rPr>
                <w:noProof/>
                <w:webHidden/>
              </w:rPr>
              <w:t>44</w:t>
            </w:r>
            <w:r>
              <w:rPr>
                <w:noProof/>
                <w:webHidden/>
              </w:rPr>
              <w:fldChar w:fldCharType="end"/>
            </w:r>
          </w:hyperlink>
        </w:p>
        <w:p w14:paraId="5806E51D" w14:textId="74BDB641" w:rsidR="005069F0" w:rsidRDefault="005069F0">
          <w:pPr>
            <w:pStyle w:val="23"/>
            <w:rPr>
              <w:rFonts w:eastAsiaTheme="minorEastAsia"/>
              <w:noProof/>
              <w:sz w:val="22"/>
              <w:szCs w:val="22"/>
              <w:lang w:eastAsia="ru-RU"/>
            </w:rPr>
          </w:pPr>
          <w:hyperlink w:anchor="_Toc61866426" w:history="1">
            <w:r w:rsidRPr="00240A9D">
              <w:rPr>
                <w:rStyle w:val="afe"/>
                <w:noProof/>
              </w:rPr>
              <w:t xml:space="preserve">1.51 Таблицы каких 2-х видов используются в </w:t>
            </w:r>
            <w:r w:rsidRPr="00240A9D">
              <w:rPr>
                <w:rStyle w:val="afe"/>
                <w:noProof/>
                <w:lang w:val="en-US"/>
              </w:rPr>
              <w:t>Hive</w:t>
            </w:r>
            <w:r w:rsidRPr="00240A9D">
              <w:rPr>
                <w:rStyle w:val="afe"/>
                <w:noProof/>
              </w:rPr>
              <w:t>? Опишите особенности их применения</w:t>
            </w:r>
            <w:r>
              <w:rPr>
                <w:noProof/>
                <w:webHidden/>
              </w:rPr>
              <w:tab/>
            </w:r>
            <w:r>
              <w:rPr>
                <w:noProof/>
                <w:webHidden/>
              </w:rPr>
              <w:fldChar w:fldCharType="begin"/>
            </w:r>
            <w:r>
              <w:rPr>
                <w:noProof/>
                <w:webHidden/>
              </w:rPr>
              <w:instrText xml:space="preserve"> PAGEREF _Toc61866426 \h </w:instrText>
            </w:r>
            <w:r>
              <w:rPr>
                <w:noProof/>
                <w:webHidden/>
              </w:rPr>
            </w:r>
            <w:r>
              <w:rPr>
                <w:noProof/>
                <w:webHidden/>
              </w:rPr>
              <w:fldChar w:fldCharType="separate"/>
            </w:r>
            <w:r>
              <w:rPr>
                <w:noProof/>
                <w:webHidden/>
              </w:rPr>
              <w:t>44</w:t>
            </w:r>
            <w:r>
              <w:rPr>
                <w:noProof/>
                <w:webHidden/>
              </w:rPr>
              <w:fldChar w:fldCharType="end"/>
            </w:r>
          </w:hyperlink>
        </w:p>
        <w:p w14:paraId="1B905B5C" w14:textId="60B8D087" w:rsidR="005069F0" w:rsidRDefault="005069F0">
          <w:pPr>
            <w:pStyle w:val="23"/>
            <w:rPr>
              <w:rFonts w:eastAsiaTheme="minorEastAsia"/>
              <w:noProof/>
              <w:sz w:val="22"/>
              <w:szCs w:val="22"/>
              <w:lang w:eastAsia="ru-RU"/>
            </w:rPr>
          </w:pPr>
          <w:hyperlink w:anchor="_Toc61866427" w:history="1">
            <w:r w:rsidRPr="00240A9D">
              <w:rPr>
                <w:rStyle w:val="afe"/>
                <w:noProof/>
              </w:rPr>
              <w:t xml:space="preserve">1.52 Назовите основные Утилиты </w:t>
            </w:r>
            <w:r w:rsidRPr="00240A9D">
              <w:rPr>
                <w:rStyle w:val="afe"/>
                <w:noProof/>
                <w:lang w:val="en-US"/>
              </w:rPr>
              <w:t>Hadoop</w:t>
            </w:r>
            <w:r w:rsidRPr="00240A9D">
              <w:rPr>
                <w:rStyle w:val="afe"/>
                <w:noProof/>
              </w:rPr>
              <w:t>. Каково их назначение?</w:t>
            </w:r>
            <w:r>
              <w:rPr>
                <w:noProof/>
                <w:webHidden/>
              </w:rPr>
              <w:tab/>
            </w:r>
            <w:r>
              <w:rPr>
                <w:noProof/>
                <w:webHidden/>
              </w:rPr>
              <w:fldChar w:fldCharType="begin"/>
            </w:r>
            <w:r>
              <w:rPr>
                <w:noProof/>
                <w:webHidden/>
              </w:rPr>
              <w:instrText xml:space="preserve"> PAGEREF _Toc61866427 \h </w:instrText>
            </w:r>
            <w:r>
              <w:rPr>
                <w:noProof/>
                <w:webHidden/>
              </w:rPr>
            </w:r>
            <w:r>
              <w:rPr>
                <w:noProof/>
                <w:webHidden/>
              </w:rPr>
              <w:fldChar w:fldCharType="separate"/>
            </w:r>
            <w:r>
              <w:rPr>
                <w:noProof/>
                <w:webHidden/>
              </w:rPr>
              <w:t>46</w:t>
            </w:r>
            <w:r>
              <w:rPr>
                <w:noProof/>
                <w:webHidden/>
              </w:rPr>
              <w:fldChar w:fldCharType="end"/>
            </w:r>
          </w:hyperlink>
        </w:p>
        <w:p w14:paraId="0C0D9963" w14:textId="1FF0277F" w:rsidR="005069F0" w:rsidRDefault="005069F0">
          <w:pPr>
            <w:pStyle w:val="23"/>
            <w:rPr>
              <w:rFonts w:eastAsiaTheme="minorEastAsia"/>
              <w:noProof/>
              <w:sz w:val="22"/>
              <w:szCs w:val="22"/>
              <w:lang w:eastAsia="ru-RU"/>
            </w:rPr>
          </w:pPr>
          <w:hyperlink w:anchor="_Toc61866428" w:history="1">
            <w:r w:rsidRPr="00240A9D">
              <w:rPr>
                <w:rStyle w:val="afe"/>
                <w:noProof/>
              </w:rPr>
              <w:t xml:space="preserve">1.53 Какие основные методы анализа данных применяются в технологиях </w:t>
            </w:r>
            <w:r w:rsidRPr="00240A9D">
              <w:rPr>
                <w:rStyle w:val="afe"/>
                <w:noProof/>
                <w:lang w:val="en-US"/>
              </w:rPr>
              <w:t>Big</w:t>
            </w:r>
            <w:r w:rsidRPr="00240A9D">
              <w:rPr>
                <w:rStyle w:val="afe"/>
                <w:noProof/>
              </w:rPr>
              <w:t xml:space="preserve"> </w:t>
            </w:r>
            <w:r w:rsidRPr="00240A9D">
              <w:rPr>
                <w:rStyle w:val="afe"/>
                <w:noProof/>
                <w:lang w:val="en-US"/>
              </w:rPr>
              <w:t>Data</w:t>
            </w:r>
            <w:r w:rsidRPr="00240A9D">
              <w:rPr>
                <w:rStyle w:val="afe"/>
                <w:noProof/>
              </w:rPr>
              <w:t>?</w:t>
            </w:r>
            <w:r>
              <w:rPr>
                <w:noProof/>
                <w:webHidden/>
              </w:rPr>
              <w:tab/>
            </w:r>
            <w:r>
              <w:rPr>
                <w:noProof/>
                <w:webHidden/>
              </w:rPr>
              <w:fldChar w:fldCharType="begin"/>
            </w:r>
            <w:r>
              <w:rPr>
                <w:noProof/>
                <w:webHidden/>
              </w:rPr>
              <w:instrText xml:space="preserve"> PAGEREF _Toc61866428 \h </w:instrText>
            </w:r>
            <w:r>
              <w:rPr>
                <w:noProof/>
                <w:webHidden/>
              </w:rPr>
            </w:r>
            <w:r>
              <w:rPr>
                <w:noProof/>
                <w:webHidden/>
              </w:rPr>
              <w:fldChar w:fldCharType="separate"/>
            </w:r>
            <w:r>
              <w:rPr>
                <w:noProof/>
                <w:webHidden/>
              </w:rPr>
              <w:t>48</w:t>
            </w:r>
            <w:r>
              <w:rPr>
                <w:noProof/>
                <w:webHidden/>
              </w:rPr>
              <w:fldChar w:fldCharType="end"/>
            </w:r>
          </w:hyperlink>
        </w:p>
        <w:p w14:paraId="00C230F4" w14:textId="3DBF8CC2" w:rsidR="005069F0" w:rsidRDefault="005069F0">
          <w:pPr>
            <w:pStyle w:val="23"/>
            <w:rPr>
              <w:rFonts w:eastAsiaTheme="minorEastAsia"/>
              <w:noProof/>
              <w:sz w:val="22"/>
              <w:szCs w:val="22"/>
              <w:lang w:eastAsia="ru-RU"/>
            </w:rPr>
          </w:pPr>
          <w:hyperlink w:anchor="_Toc61866429" w:history="1">
            <w:r w:rsidRPr="00240A9D">
              <w:rPr>
                <w:rStyle w:val="afe"/>
                <w:noProof/>
              </w:rPr>
              <w:t>1.54 54 Опишите процедуру создания базы данных в Hive.</w:t>
            </w:r>
            <w:r>
              <w:rPr>
                <w:noProof/>
                <w:webHidden/>
              </w:rPr>
              <w:tab/>
            </w:r>
            <w:r>
              <w:rPr>
                <w:noProof/>
                <w:webHidden/>
              </w:rPr>
              <w:fldChar w:fldCharType="begin"/>
            </w:r>
            <w:r>
              <w:rPr>
                <w:noProof/>
                <w:webHidden/>
              </w:rPr>
              <w:instrText xml:space="preserve"> PAGEREF _Toc61866429 \h </w:instrText>
            </w:r>
            <w:r>
              <w:rPr>
                <w:noProof/>
                <w:webHidden/>
              </w:rPr>
            </w:r>
            <w:r>
              <w:rPr>
                <w:noProof/>
                <w:webHidden/>
              </w:rPr>
              <w:fldChar w:fldCharType="separate"/>
            </w:r>
            <w:r>
              <w:rPr>
                <w:noProof/>
                <w:webHidden/>
              </w:rPr>
              <w:t>50</w:t>
            </w:r>
            <w:r>
              <w:rPr>
                <w:noProof/>
                <w:webHidden/>
              </w:rPr>
              <w:fldChar w:fldCharType="end"/>
            </w:r>
          </w:hyperlink>
        </w:p>
        <w:p w14:paraId="34DCA6C8" w14:textId="35A4D082" w:rsidR="005069F0" w:rsidRDefault="005069F0">
          <w:pPr>
            <w:pStyle w:val="23"/>
            <w:rPr>
              <w:rFonts w:eastAsiaTheme="minorEastAsia"/>
              <w:noProof/>
              <w:sz w:val="22"/>
              <w:szCs w:val="22"/>
              <w:lang w:eastAsia="ru-RU"/>
            </w:rPr>
          </w:pPr>
          <w:hyperlink w:anchor="_Toc61866430" w:history="1">
            <w:r w:rsidRPr="00240A9D">
              <w:rPr>
                <w:rStyle w:val="afe"/>
                <w:noProof/>
              </w:rPr>
              <w:t xml:space="preserve">1.55 Какой сервис используется в </w:t>
            </w:r>
            <w:r w:rsidRPr="00240A9D">
              <w:rPr>
                <w:rStyle w:val="afe"/>
                <w:noProof/>
                <w:lang w:val="en-US"/>
              </w:rPr>
              <w:t>HBase</w:t>
            </w:r>
            <w:r w:rsidRPr="00240A9D">
              <w:rPr>
                <w:rStyle w:val="afe"/>
                <w:noProof/>
              </w:rPr>
              <w:t xml:space="preserve"> для управления конфигурациями?</w:t>
            </w:r>
            <w:r>
              <w:rPr>
                <w:noProof/>
                <w:webHidden/>
              </w:rPr>
              <w:tab/>
            </w:r>
            <w:r>
              <w:rPr>
                <w:noProof/>
                <w:webHidden/>
              </w:rPr>
              <w:fldChar w:fldCharType="begin"/>
            </w:r>
            <w:r>
              <w:rPr>
                <w:noProof/>
                <w:webHidden/>
              </w:rPr>
              <w:instrText xml:space="preserve"> PAGEREF _Toc61866430 \h </w:instrText>
            </w:r>
            <w:r>
              <w:rPr>
                <w:noProof/>
                <w:webHidden/>
              </w:rPr>
            </w:r>
            <w:r>
              <w:rPr>
                <w:noProof/>
                <w:webHidden/>
              </w:rPr>
              <w:fldChar w:fldCharType="separate"/>
            </w:r>
            <w:r>
              <w:rPr>
                <w:noProof/>
                <w:webHidden/>
              </w:rPr>
              <w:t>50</w:t>
            </w:r>
            <w:r>
              <w:rPr>
                <w:noProof/>
                <w:webHidden/>
              </w:rPr>
              <w:fldChar w:fldCharType="end"/>
            </w:r>
          </w:hyperlink>
        </w:p>
        <w:p w14:paraId="0FF70B98" w14:textId="06D1A977" w:rsidR="005069F0" w:rsidRDefault="005069F0">
          <w:pPr>
            <w:pStyle w:val="23"/>
            <w:rPr>
              <w:rFonts w:eastAsiaTheme="minorEastAsia"/>
              <w:noProof/>
              <w:sz w:val="22"/>
              <w:szCs w:val="22"/>
              <w:lang w:eastAsia="ru-RU"/>
            </w:rPr>
          </w:pPr>
          <w:hyperlink w:anchor="_Toc61866431" w:history="1">
            <w:r w:rsidRPr="00240A9D">
              <w:rPr>
                <w:rStyle w:val="afe"/>
                <w:noProof/>
              </w:rPr>
              <w:t xml:space="preserve">1.56 Для чего в </w:t>
            </w:r>
            <w:r w:rsidRPr="00240A9D">
              <w:rPr>
                <w:rStyle w:val="afe"/>
                <w:noProof/>
                <w:lang w:val="en-US"/>
              </w:rPr>
              <w:t>HBase</w:t>
            </w:r>
            <w:r w:rsidRPr="00240A9D">
              <w:rPr>
                <w:rStyle w:val="afe"/>
                <w:noProof/>
              </w:rPr>
              <w:t xml:space="preserve"> используется BlockCache?</w:t>
            </w:r>
            <w:r>
              <w:rPr>
                <w:noProof/>
                <w:webHidden/>
              </w:rPr>
              <w:tab/>
            </w:r>
            <w:r>
              <w:rPr>
                <w:noProof/>
                <w:webHidden/>
              </w:rPr>
              <w:fldChar w:fldCharType="begin"/>
            </w:r>
            <w:r>
              <w:rPr>
                <w:noProof/>
                <w:webHidden/>
              </w:rPr>
              <w:instrText xml:space="preserve"> PAGEREF _Toc61866431 \h </w:instrText>
            </w:r>
            <w:r>
              <w:rPr>
                <w:noProof/>
                <w:webHidden/>
              </w:rPr>
            </w:r>
            <w:r>
              <w:rPr>
                <w:noProof/>
                <w:webHidden/>
              </w:rPr>
              <w:fldChar w:fldCharType="separate"/>
            </w:r>
            <w:r>
              <w:rPr>
                <w:noProof/>
                <w:webHidden/>
              </w:rPr>
              <w:t>51</w:t>
            </w:r>
            <w:r>
              <w:rPr>
                <w:noProof/>
                <w:webHidden/>
              </w:rPr>
              <w:fldChar w:fldCharType="end"/>
            </w:r>
          </w:hyperlink>
        </w:p>
        <w:p w14:paraId="13848965" w14:textId="445D3EAF" w:rsidR="005069F0" w:rsidRDefault="005069F0">
          <w:pPr>
            <w:pStyle w:val="23"/>
            <w:rPr>
              <w:rFonts w:eastAsiaTheme="minorEastAsia"/>
              <w:noProof/>
              <w:sz w:val="22"/>
              <w:szCs w:val="22"/>
              <w:lang w:eastAsia="ru-RU"/>
            </w:rPr>
          </w:pPr>
          <w:hyperlink w:anchor="_Toc61866432" w:history="1">
            <w:r w:rsidRPr="00240A9D">
              <w:rPr>
                <w:rStyle w:val="afe"/>
                <w:noProof/>
              </w:rPr>
              <w:t xml:space="preserve">1.57 Какая операция применяется в </w:t>
            </w:r>
            <w:r w:rsidRPr="00240A9D">
              <w:rPr>
                <w:rStyle w:val="afe"/>
                <w:noProof/>
                <w:lang w:val="en-US"/>
              </w:rPr>
              <w:t>HBase</w:t>
            </w:r>
            <w:r w:rsidRPr="00240A9D">
              <w:rPr>
                <w:rStyle w:val="afe"/>
                <w:noProof/>
              </w:rPr>
              <w:t xml:space="preserve"> для управления размером регионов?</w:t>
            </w:r>
            <w:r>
              <w:rPr>
                <w:noProof/>
                <w:webHidden/>
              </w:rPr>
              <w:tab/>
            </w:r>
            <w:r>
              <w:rPr>
                <w:noProof/>
                <w:webHidden/>
              </w:rPr>
              <w:fldChar w:fldCharType="begin"/>
            </w:r>
            <w:r>
              <w:rPr>
                <w:noProof/>
                <w:webHidden/>
              </w:rPr>
              <w:instrText xml:space="preserve"> PAGEREF _Toc61866432 \h </w:instrText>
            </w:r>
            <w:r>
              <w:rPr>
                <w:noProof/>
                <w:webHidden/>
              </w:rPr>
            </w:r>
            <w:r>
              <w:rPr>
                <w:noProof/>
                <w:webHidden/>
              </w:rPr>
              <w:fldChar w:fldCharType="separate"/>
            </w:r>
            <w:r>
              <w:rPr>
                <w:noProof/>
                <w:webHidden/>
              </w:rPr>
              <w:t>51</w:t>
            </w:r>
            <w:r>
              <w:rPr>
                <w:noProof/>
                <w:webHidden/>
              </w:rPr>
              <w:fldChar w:fldCharType="end"/>
            </w:r>
          </w:hyperlink>
        </w:p>
        <w:p w14:paraId="5E97A83E" w14:textId="4A2392B1" w:rsidR="005069F0" w:rsidRDefault="005069F0">
          <w:pPr>
            <w:pStyle w:val="23"/>
            <w:rPr>
              <w:rFonts w:eastAsiaTheme="minorEastAsia"/>
              <w:noProof/>
              <w:sz w:val="22"/>
              <w:szCs w:val="22"/>
              <w:lang w:eastAsia="ru-RU"/>
            </w:rPr>
          </w:pPr>
          <w:hyperlink w:anchor="_Toc61866433" w:history="1">
            <w:r w:rsidRPr="00240A9D">
              <w:rPr>
                <w:rStyle w:val="afe"/>
                <w:noProof/>
              </w:rPr>
              <w:t xml:space="preserve">1.58 В каком формате хранятся данные в хранилище </w:t>
            </w:r>
            <w:r w:rsidRPr="00240A9D">
              <w:rPr>
                <w:rStyle w:val="afe"/>
                <w:noProof/>
                <w:lang w:val="en-US"/>
              </w:rPr>
              <w:t>HBase</w:t>
            </w:r>
            <w:r w:rsidRPr="00240A9D">
              <w:rPr>
                <w:rStyle w:val="afe"/>
                <w:noProof/>
              </w:rPr>
              <w:t xml:space="preserve"> Persistent Storage?</w:t>
            </w:r>
            <w:r>
              <w:rPr>
                <w:noProof/>
                <w:webHidden/>
              </w:rPr>
              <w:tab/>
            </w:r>
            <w:r>
              <w:rPr>
                <w:noProof/>
                <w:webHidden/>
              </w:rPr>
              <w:fldChar w:fldCharType="begin"/>
            </w:r>
            <w:r>
              <w:rPr>
                <w:noProof/>
                <w:webHidden/>
              </w:rPr>
              <w:instrText xml:space="preserve"> PAGEREF _Toc61866433 \h </w:instrText>
            </w:r>
            <w:r>
              <w:rPr>
                <w:noProof/>
                <w:webHidden/>
              </w:rPr>
            </w:r>
            <w:r>
              <w:rPr>
                <w:noProof/>
                <w:webHidden/>
              </w:rPr>
              <w:fldChar w:fldCharType="separate"/>
            </w:r>
            <w:r>
              <w:rPr>
                <w:noProof/>
                <w:webHidden/>
              </w:rPr>
              <w:t>52</w:t>
            </w:r>
            <w:r>
              <w:rPr>
                <w:noProof/>
                <w:webHidden/>
              </w:rPr>
              <w:fldChar w:fldCharType="end"/>
            </w:r>
          </w:hyperlink>
        </w:p>
        <w:p w14:paraId="7B1E2BB9" w14:textId="2EEF695F" w:rsidR="005069F0" w:rsidRDefault="005069F0">
          <w:pPr>
            <w:pStyle w:val="23"/>
            <w:rPr>
              <w:rFonts w:eastAsiaTheme="minorEastAsia"/>
              <w:noProof/>
              <w:sz w:val="22"/>
              <w:szCs w:val="22"/>
              <w:lang w:eastAsia="ru-RU"/>
            </w:rPr>
          </w:pPr>
          <w:hyperlink w:anchor="_Toc61866434" w:history="1">
            <w:r w:rsidRPr="00240A9D">
              <w:rPr>
                <w:rStyle w:val="afe"/>
                <w:noProof/>
              </w:rPr>
              <w:t xml:space="preserve">1.59 Какие БД (строковые или колоночные) более эффективны для решения задач </w:t>
            </w:r>
            <w:r w:rsidRPr="00240A9D">
              <w:rPr>
                <w:rStyle w:val="afe"/>
                <w:noProof/>
                <w:lang w:val="en-US"/>
              </w:rPr>
              <w:t>BigData</w:t>
            </w:r>
            <w:r w:rsidRPr="00240A9D">
              <w:rPr>
                <w:rStyle w:val="afe"/>
                <w:noProof/>
              </w:rPr>
              <w:t>?</w:t>
            </w:r>
            <w:r>
              <w:rPr>
                <w:noProof/>
                <w:webHidden/>
              </w:rPr>
              <w:tab/>
            </w:r>
            <w:r>
              <w:rPr>
                <w:noProof/>
                <w:webHidden/>
              </w:rPr>
              <w:fldChar w:fldCharType="begin"/>
            </w:r>
            <w:r>
              <w:rPr>
                <w:noProof/>
                <w:webHidden/>
              </w:rPr>
              <w:instrText xml:space="preserve"> PAGEREF _Toc61866434 \h </w:instrText>
            </w:r>
            <w:r>
              <w:rPr>
                <w:noProof/>
                <w:webHidden/>
              </w:rPr>
            </w:r>
            <w:r>
              <w:rPr>
                <w:noProof/>
                <w:webHidden/>
              </w:rPr>
              <w:fldChar w:fldCharType="separate"/>
            </w:r>
            <w:r>
              <w:rPr>
                <w:noProof/>
                <w:webHidden/>
              </w:rPr>
              <w:t>52</w:t>
            </w:r>
            <w:r>
              <w:rPr>
                <w:noProof/>
                <w:webHidden/>
              </w:rPr>
              <w:fldChar w:fldCharType="end"/>
            </w:r>
          </w:hyperlink>
        </w:p>
        <w:p w14:paraId="4F804E98" w14:textId="4780EC78" w:rsidR="005069F0" w:rsidRDefault="005069F0">
          <w:pPr>
            <w:pStyle w:val="23"/>
            <w:rPr>
              <w:rFonts w:eastAsiaTheme="minorEastAsia"/>
              <w:noProof/>
              <w:sz w:val="22"/>
              <w:szCs w:val="22"/>
              <w:lang w:eastAsia="ru-RU"/>
            </w:rPr>
          </w:pPr>
          <w:hyperlink w:anchor="_Toc61866435" w:history="1">
            <w:r w:rsidRPr="00240A9D">
              <w:rPr>
                <w:rStyle w:val="afe"/>
                <w:noProof/>
              </w:rPr>
              <w:t xml:space="preserve">1.60 Для чего необходим лог-файл </w:t>
            </w:r>
            <w:r w:rsidRPr="00240A9D">
              <w:rPr>
                <w:rStyle w:val="afe"/>
                <w:noProof/>
                <w:lang w:val="en-US"/>
              </w:rPr>
              <w:t>WAL</w:t>
            </w:r>
            <w:r w:rsidRPr="00240A9D">
              <w:rPr>
                <w:rStyle w:val="afe"/>
                <w:noProof/>
              </w:rPr>
              <w:t xml:space="preserve"> в </w:t>
            </w:r>
            <w:r w:rsidRPr="00240A9D">
              <w:rPr>
                <w:rStyle w:val="afe"/>
                <w:noProof/>
                <w:lang w:val="en-US"/>
              </w:rPr>
              <w:t>HBase</w:t>
            </w:r>
            <w:r w:rsidRPr="00240A9D">
              <w:rPr>
                <w:rStyle w:val="afe"/>
                <w:noProof/>
              </w:rPr>
              <w:t>?</w:t>
            </w:r>
            <w:r>
              <w:rPr>
                <w:noProof/>
                <w:webHidden/>
              </w:rPr>
              <w:tab/>
            </w:r>
            <w:r>
              <w:rPr>
                <w:noProof/>
                <w:webHidden/>
              </w:rPr>
              <w:fldChar w:fldCharType="begin"/>
            </w:r>
            <w:r>
              <w:rPr>
                <w:noProof/>
                <w:webHidden/>
              </w:rPr>
              <w:instrText xml:space="preserve"> PAGEREF _Toc61866435 \h </w:instrText>
            </w:r>
            <w:r>
              <w:rPr>
                <w:noProof/>
                <w:webHidden/>
              </w:rPr>
            </w:r>
            <w:r>
              <w:rPr>
                <w:noProof/>
                <w:webHidden/>
              </w:rPr>
              <w:fldChar w:fldCharType="separate"/>
            </w:r>
            <w:r>
              <w:rPr>
                <w:noProof/>
                <w:webHidden/>
              </w:rPr>
              <w:t>53</w:t>
            </w:r>
            <w:r>
              <w:rPr>
                <w:noProof/>
                <w:webHidden/>
              </w:rPr>
              <w:fldChar w:fldCharType="end"/>
            </w:r>
          </w:hyperlink>
        </w:p>
        <w:p w14:paraId="01BC04ED" w14:textId="37FC7FAD" w:rsidR="005069F0" w:rsidRDefault="005069F0">
          <w:r>
            <w:rPr>
              <w:b/>
              <w:bCs/>
            </w:rPr>
            <w:fldChar w:fldCharType="end"/>
          </w:r>
        </w:p>
      </w:sdtContent>
    </w:sdt>
    <w:p w14:paraId="57F1EF4A" w14:textId="7775D780" w:rsidR="005069F0" w:rsidRDefault="005069F0" w:rsidP="00CA0CB0"/>
    <w:p w14:paraId="7ED93FBC" w14:textId="77777777" w:rsidR="005069F0" w:rsidRDefault="005069F0" w:rsidP="00CA0CB0"/>
    <w:p w14:paraId="7A7102B0" w14:textId="60B28F33" w:rsidR="00303117" w:rsidRPr="00303117" w:rsidRDefault="00303117" w:rsidP="00CA0CB0">
      <w:pPr>
        <w:pStyle w:val="2"/>
      </w:pPr>
      <w:bookmarkStart w:id="0" w:name="_Toc61866376"/>
      <w:r w:rsidRPr="00303117">
        <w:t xml:space="preserve">Какой характер роста данных в технологиях </w:t>
      </w:r>
      <w:proofErr w:type="spellStart"/>
      <w:r w:rsidRPr="00303117">
        <w:t>BigData</w:t>
      </w:r>
      <w:proofErr w:type="spellEnd"/>
      <w:r w:rsidRPr="00303117">
        <w:t>?</w:t>
      </w:r>
      <w:bookmarkEnd w:id="0"/>
    </w:p>
    <w:p w14:paraId="5C8111E3" w14:textId="77777777" w:rsidR="00303117" w:rsidRPr="00303117" w:rsidRDefault="00303117" w:rsidP="00303117">
      <w:proofErr w:type="spellStart"/>
      <w:r w:rsidRPr="00303117">
        <w:t>Big</w:t>
      </w:r>
      <w:proofErr w:type="spellEnd"/>
      <w:r w:rsidRPr="00303117">
        <w:t xml:space="preserve"> </w:t>
      </w:r>
      <w:proofErr w:type="spellStart"/>
      <w:r w:rsidRPr="00303117">
        <w:t>Data</w:t>
      </w:r>
      <w:proofErr w:type="spellEnd"/>
      <w:r w:rsidRPr="00303117">
        <w:t xml:space="preserve"> в разном контексте могут подразумеваться данные большого объема, технология их обработки, проекты, рынок и даже компании, активно использующие эту технологию.</w:t>
      </w:r>
    </w:p>
    <w:p w14:paraId="5E981B0A" w14:textId="138E300F" w:rsidR="00303117" w:rsidRPr="00303117" w:rsidRDefault="00303117" w:rsidP="00303117">
      <w:r>
        <w:t>Э</w:t>
      </w:r>
      <w:r w:rsidRPr="00303117">
        <w:t>кспоненциальный характер ростом вычислительных средств, приложений и пользователей — от миллионов в эпоху мэйнфреймов до сотен миллионов в эпоху ПК и миллиардов пользователей в эпоху мобильных устройств, мобильного Интернета, социальных сетей, «облачных» технологий и построения всевозможных решений «умной» экономики.</w:t>
      </w:r>
    </w:p>
    <w:p w14:paraId="0C5225DA" w14:textId="3F13AE15" w:rsidR="00303117" w:rsidRPr="00303117" w:rsidRDefault="00303117" w:rsidP="00CA0CB0">
      <w:pPr>
        <w:pStyle w:val="2"/>
      </w:pPr>
      <w:r w:rsidRPr="00303117">
        <w:lastRenderedPageBreak/>
        <w:t xml:space="preserve"> </w:t>
      </w:r>
      <w:bookmarkStart w:id="1" w:name="_Toc61866377"/>
      <w:r w:rsidRPr="00303117">
        <w:t xml:space="preserve">Развитие каких технологий и устройств привело к появлению термина </w:t>
      </w:r>
      <w:proofErr w:type="spellStart"/>
      <w:r w:rsidRPr="00303117">
        <w:rPr>
          <w:lang w:val="en-US"/>
        </w:rPr>
        <w:t>BigData</w:t>
      </w:r>
      <w:proofErr w:type="spellEnd"/>
      <w:r w:rsidRPr="00303117">
        <w:t>?</w:t>
      </w:r>
      <w:bookmarkEnd w:id="1"/>
    </w:p>
    <w:p w14:paraId="4682E028" w14:textId="77777777" w:rsidR="00303117" w:rsidRPr="00303117" w:rsidRDefault="00303117" w:rsidP="00303117">
      <w:r w:rsidRPr="00303117">
        <w:t>Сегодня поток данных растет с невероятной скоростью. Данные поступают с разного рода устройств безопасности, проводится мониторинг износостойкости и прочности ответственных изделий. Огромные массивы данных генерируются в научных экспериментах, таких как регистрация метеорологических данных и астрономических наблюдений. Один только архив телескопа «Хаббл», накопленный за 15 лет, занимает около 50 Тбайт. В повседневной жизни мы сталкиваемся со всё возрастающим объемом данных — они поступают с экрана ПК, планшетника, мобильного телефона, приборных панелей автомобиля, радиочастотных идентификаторов, даже бытовые предметы, такие как кроссовки, и те могут генерировать данные. Множатся мобильные устройства и медицинские приложения, способные измерять пульс, давление и режим тренировки.</w:t>
      </w:r>
    </w:p>
    <w:p w14:paraId="25DE2EB5" w14:textId="77777777" w:rsidR="00303117" w:rsidRPr="00303117" w:rsidRDefault="00303117" w:rsidP="00303117">
      <w:r w:rsidRPr="00303117">
        <w:t>Отдельная тема — Интернет и мобильные технологии. Потоки информации генерируются всё новыми интернет-сервисами, социальными сетями, приложениями электронной торговли, приложениями о местонахождении абонентов сетей</w:t>
      </w:r>
    </w:p>
    <w:p w14:paraId="57B296DE" w14:textId="77777777" w:rsidR="00303117" w:rsidRPr="00303117" w:rsidRDefault="00303117" w:rsidP="00303117">
      <w:r w:rsidRPr="00303117">
        <w:t xml:space="preserve">Значительную часть информации создают не люди, а роботы, взаимодействующие как друг с другом, так и с другими сетями данных – такие, как, например, сенсоры и интеллектуальные устройства. При таких темпах роста количество данных в мире, по прогнозам исследователей, будет ежегодно удваиваться. Количество виртуальных и физических серверов в мире вырастет десятикратно за счет расширения и создания новых </w:t>
      </w:r>
      <w:proofErr w:type="spellStart"/>
      <w:r w:rsidRPr="00303117">
        <w:t>data</w:t>
      </w:r>
      <w:proofErr w:type="spellEnd"/>
      <w:r w:rsidRPr="00303117">
        <w:t xml:space="preserve">-центров. В связи с этим растет потребность в эффективном использовании и монетизации этих данных. Поскольку использование </w:t>
      </w:r>
      <w:proofErr w:type="spellStart"/>
      <w:r w:rsidRPr="00303117">
        <w:t>Big</w:t>
      </w:r>
      <w:proofErr w:type="spellEnd"/>
      <w:r w:rsidRPr="00303117">
        <w:t xml:space="preserve"> </w:t>
      </w:r>
      <w:proofErr w:type="spellStart"/>
      <w:r w:rsidRPr="00303117">
        <w:t>Data</w:t>
      </w:r>
      <w:proofErr w:type="spellEnd"/>
      <w:r w:rsidRPr="00303117">
        <w:t xml:space="preserve"> в бизнесе требует немалых инвестиций, то надо ясно понимать ситуацию. А она, в сущности, проста: повысить эффективность бизнеса можно сокращая расходы или/и увеличивая объем продаж.</w:t>
      </w:r>
    </w:p>
    <w:p w14:paraId="79529691" w14:textId="6C951EF3" w:rsidR="00303117" w:rsidRPr="00303117" w:rsidRDefault="00303117" w:rsidP="00CA0CB0">
      <w:pPr>
        <w:pStyle w:val="2"/>
      </w:pPr>
      <w:bookmarkStart w:id="2" w:name="_Toc61866378"/>
      <w:r w:rsidRPr="00303117">
        <w:lastRenderedPageBreak/>
        <w:t>Что является основным глобальным источником роста объемов данных?</w:t>
      </w:r>
      <w:bookmarkEnd w:id="2"/>
    </w:p>
    <w:p w14:paraId="5BAC25F9" w14:textId="77777777" w:rsidR="00CA0CB0" w:rsidRDefault="00303117" w:rsidP="00303117">
      <w:r w:rsidRPr="00303117">
        <w:t xml:space="preserve">При огромном объеме данных постоянно растущего числа </w:t>
      </w:r>
      <w:proofErr w:type="spellStart"/>
      <w:r w:rsidRPr="00303117">
        <w:t>вебстраниц</w:t>
      </w:r>
      <w:proofErr w:type="spellEnd"/>
      <w:r w:rsidRPr="00303117">
        <w:t xml:space="preserve"> это лишь вершина айсберга, большую же его часть составляют данные о данных. Аналитикам и интернет-маркетологам интересно не только содержание вебсайтов, но и обширная информация о пользователях: их привычки, история посещенных страниц, рекламные предпочтения, круг общения и знакомства. Именно это позволяет продвигать товары и рекламу в Интернете. </w:t>
      </w:r>
    </w:p>
    <w:p w14:paraId="7067234C" w14:textId="6A8717E2" w:rsidR="00303117" w:rsidRPr="00303117" w:rsidRDefault="00303117" w:rsidP="00303117">
      <w:r w:rsidRPr="00303117">
        <w:t>Мы можем только предполагать, насколько подробно можно проанализировать наше поведение по истории посещений в Сети. Очевидно, что для этого нужно обрабатывать действительно гигантские объемы данных (рис.).</w:t>
      </w:r>
    </w:p>
    <w:p w14:paraId="3FC206BB" w14:textId="01346EA2" w:rsidR="00303117" w:rsidRPr="00CA0CB0" w:rsidRDefault="00CA0CB0" w:rsidP="00CA0CB0">
      <w:pPr>
        <w:pStyle w:val="2"/>
      </w:pPr>
      <w:bookmarkStart w:id="3" w:name="_Toc61866379"/>
      <w:r w:rsidRPr="00CA0CB0">
        <w:t xml:space="preserve">Каковы причины актуальности технологий </w:t>
      </w:r>
      <w:proofErr w:type="spellStart"/>
      <w:r w:rsidRPr="00CA0CB0">
        <w:rPr>
          <w:lang w:val="en-US"/>
        </w:rPr>
        <w:t>BigData</w:t>
      </w:r>
      <w:proofErr w:type="spellEnd"/>
      <w:r w:rsidRPr="00CA0CB0">
        <w:t>?</w:t>
      </w:r>
      <w:bookmarkEnd w:id="3"/>
    </w:p>
    <w:p w14:paraId="118911F9" w14:textId="77777777" w:rsidR="00303117" w:rsidRPr="00303117" w:rsidRDefault="00303117" w:rsidP="00CA0CB0">
      <w:r w:rsidRPr="00303117">
        <w:t xml:space="preserve">Анализируя данные, можно создавать новые сервисы и продукты, оптимизировать бизнес, а следовательно, зарабатывать деньги. </w:t>
      </w:r>
      <w:proofErr w:type="gramStart"/>
      <w:r w:rsidRPr="00303117">
        <w:t>По сути</w:t>
      </w:r>
      <w:proofErr w:type="gramEnd"/>
      <w:r w:rsidRPr="00303117">
        <w:t xml:space="preserve"> технология </w:t>
      </w:r>
      <w:proofErr w:type="spellStart"/>
      <w:r w:rsidRPr="00303117">
        <w:t>Big</w:t>
      </w:r>
      <w:proofErr w:type="spellEnd"/>
      <w:r w:rsidRPr="00303117">
        <w:t xml:space="preserve"> </w:t>
      </w:r>
      <w:proofErr w:type="spellStart"/>
      <w:r w:rsidRPr="00303117">
        <w:t>Data</w:t>
      </w:r>
      <w:proofErr w:type="spellEnd"/>
      <w:r w:rsidRPr="00303117">
        <w:t xml:space="preserve"> не есть что-то принципиально новое. Просто на современном этапе развития технологий появились средства, позволяющие хранить, обрабатывать и анализировать такие объемы данных, что стал меняться принцип подхода к их анализу. Аналитики рассуждают следующим образом: «Мы не знаем, нужна ли нам информация, а если нужна, то какая, до тех пор, пока не проанализируем, насколько она взаимосвязана». Стоимость хранения информации настолько снизилась, что появилась возможность собирать всё больше данных и анализировать, казалось бы, не связанные друг с другом факторы.</w:t>
      </w:r>
    </w:p>
    <w:p w14:paraId="2FA61AA9" w14:textId="77777777" w:rsidR="00CA0CB0" w:rsidRDefault="00303117" w:rsidP="00CA0CB0">
      <w:r w:rsidRPr="00303117">
        <w:t xml:space="preserve">Данные собираются исходя из принципа «мы не знаем, чего мы не знаем». Человеческий мозг не может обнаружить такие закономерности, какие отмечает компьютер, выдавая совершенно неожиданные количественные взаимосвязи. </w:t>
      </w:r>
    </w:p>
    <w:p w14:paraId="52832F5C" w14:textId="09CA442D" w:rsidR="00303117" w:rsidRPr="00303117" w:rsidRDefault="00303117" w:rsidP="00CA0CB0">
      <w:r w:rsidRPr="00303117">
        <w:t xml:space="preserve">Например, он может количественно связать площадь того или иного цвета на обложке журнала с вероятностью его продаж в таком-то месяце года. </w:t>
      </w:r>
      <w:r w:rsidRPr="00303117">
        <w:lastRenderedPageBreak/>
        <w:t xml:space="preserve">Технология </w:t>
      </w:r>
      <w:proofErr w:type="spellStart"/>
      <w:r w:rsidRPr="00303117">
        <w:t>Big</w:t>
      </w:r>
      <w:proofErr w:type="spellEnd"/>
      <w:r w:rsidRPr="00303117">
        <w:t xml:space="preserve"> </w:t>
      </w:r>
      <w:proofErr w:type="spellStart"/>
      <w:r w:rsidRPr="00303117">
        <w:t>Data</w:t>
      </w:r>
      <w:proofErr w:type="spellEnd"/>
      <w:r w:rsidRPr="00303117">
        <w:t xml:space="preserve"> предоставляет услуги, помогающие раскрыть коммерческий потенциал </w:t>
      </w:r>
      <w:proofErr w:type="spellStart"/>
      <w:r w:rsidRPr="00303117">
        <w:t>мегамассивов</w:t>
      </w:r>
      <w:proofErr w:type="spellEnd"/>
      <w:r w:rsidRPr="00303117">
        <w:t xml:space="preserve"> данных за счет поиска ценных закономерностей и фактов путем объединения и анализа больших объемов данных</w:t>
      </w:r>
    </w:p>
    <w:p w14:paraId="0DBCB537" w14:textId="2F0DA55D" w:rsidR="00303117" w:rsidRPr="00CA0CB0" w:rsidRDefault="00CA0CB0" w:rsidP="00CA0CB0">
      <w:pPr>
        <w:pStyle w:val="2"/>
      </w:pPr>
      <w:bookmarkStart w:id="4" w:name="_Toc61866380"/>
      <w:r w:rsidRPr="00CA0CB0">
        <w:t xml:space="preserve">Какие этапы включает в себя парадигма </w:t>
      </w:r>
      <w:proofErr w:type="spellStart"/>
      <w:r w:rsidRPr="00CA0CB0">
        <w:rPr>
          <w:lang w:val="en-US"/>
        </w:rPr>
        <w:t>BigData</w:t>
      </w:r>
      <w:proofErr w:type="spellEnd"/>
      <w:r w:rsidRPr="00CA0CB0">
        <w:t>?</w:t>
      </w:r>
      <w:bookmarkEnd w:id="4"/>
    </w:p>
    <w:p w14:paraId="5172755F" w14:textId="77777777" w:rsidR="00CA0CB0" w:rsidRPr="00CA0CB0" w:rsidRDefault="00CA0CB0" w:rsidP="00CA0CB0">
      <w:pPr>
        <w:pStyle w:val="ae"/>
        <w:ind w:firstLine="0"/>
      </w:pPr>
    </w:p>
    <w:p w14:paraId="1B80BBD3" w14:textId="77777777" w:rsidR="00303117" w:rsidRPr="00303117" w:rsidRDefault="00303117" w:rsidP="00CA0CB0">
      <w:r w:rsidRPr="00303117">
        <w:t>Хранение и управление объемом данных в сотни петабайт, которые обычные реляционные базы данных не позволяют эффективно использовать;</w:t>
      </w:r>
    </w:p>
    <w:p w14:paraId="34B25403" w14:textId="77777777" w:rsidR="00303117" w:rsidRPr="00303117" w:rsidRDefault="00303117" w:rsidP="00CA0CB0">
      <w:r w:rsidRPr="00303117">
        <w:t>Организация неструктурированной информации, состоящей из текстов, изображений, видео и других типов данных;</w:t>
      </w:r>
    </w:p>
    <w:p w14:paraId="384DC012" w14:textId="77777777" w:rsidR="00303117" w:rsidRPr="00303117" w:rsidRDefault="00303117" w:rsidP="00CA0CB0">
      <w:r w:rsidRPr="00303117">
        <w:t xml:space="preserve">Анализ </w:t>
      </w:r>
      <w:proofErr w:type="spellStart"/>
      <w:r w:rsidRPr="00303117">
        <w:t>Big</w:t>
      </w:r>
      <w:proofErr w:type="spellEnd"/>
      <w:r w:rsidRPr="00303117">
        <w:t xml:space="preserve"> </w:t>
      </w:r>
      <w:proofErr w:type="spellStart"/>
      <w:r w:rsidRPr="00303117">
        <w:t>Data</w:t>
      </w:r>
      <w:proofErr w:type="spellEnd"/>
      <w:r w:rsidRPr="00303117">
        <w:t>, который ставит вопрос о способах работы с неструктурированной информацией, генерацию аналитических отчетов, а также внедрение прогностических моделей.</w:t>
      </w:r>
    </w:p>
    <w:p w14:paraId="3D4A43B3" w14:textId="362FB076" w:rsidR="00CA0CB0" w:rsidRPr="00CA0CB0" w:rsidRDefault="00CA0CB0" w:rsidP="00CA0CB0">
      <w:pPr>
        <w:pStyle w:val="2"/>
      </w:pPr>
      <w:bookmarkStart w:id="5" w:name="_Toc61866381"/>
      <w:r w:rsidRPr="00CA0CB0">
        <w:t xml:space="preserve">Какие факторы тормозят внедрение технологий </w:t>
      </w:r>
      <w:proofErr w:type="spellStart"/>
      <w:r w:rsidRPr="00CA0CB0">
        <w:rPr>
          <w:lang w:val="en-US"/>
        </w:rPr>
        <w:t>BigData</w:t>
      </w:r>
      <w:proofErr w:type="spellEnd"/>
      <w:r w:rsidRPr="00CA0CB0">
        <w:t>?</w:t>
      </w:r>
      <w:bookmarkEnd w:id="5"/>
    </w:p>
    <w:p w14:paraId="19DC3C58" w14:textId="79A8A40F" w:rsidR="00303117" w:rsidRPr="00303117" w:rsidRDefault="00303117" w:rsidP="00CA0CB0">
      <w:r w:rsidRPr="00303117">
        <w:t xml:space="preserve">Сегодня анализируется только 0,5% накопленных цифровых </w:t>
      </w:r>
      <w:r w:rsidR="00CA0CB0" w:rsidRPr="00303117">
        <w:t>данных несмотря на то, что</w:t>
      </w:r>
      <w:r w:rsidRPr="00303117">
        <w:t xml:space="preserve"> объективно существуют общеотраслевые задачи, которые можно было бы решить с помощью аналитических решений класса </w:t>
      </w:r>
      <w:proofErr w:type="spellStart"/>
      <w:r w:rsidRPr="00303117">
        <w:t>Big</w:t>
      </w:r>
      <w:proofErr w:type="spellEnd"/>
      <w:r w:rsidRPr="00303117">
        <w:t xml:space="preserve"> </w:t>
      </w:r>
      <w:proofErr w:type="spellStart"/>
      <w:r w:rsidRPr="00303117">
        <w:t>Data</w:t>
      </w:r>
      <w:proofErr w:type="spellEnd"/>
      <w:r w:rsidRPr="00303117">
        <w:t>. Развитые IT-рынки уже имеют результаты, по которым можно оценить ожидания, связанные с накоплением и обработкой больших данных</w:t>
      </w:r>
    </w:p>
    <w:p w14:paraId="3103C2A1" w14:textId="77777777" w:rsidR="00303117" w:rsidRPr="00303117" w:rsidRDefault="00303117" w:rsidP="00CA0CB0">
      <w:r w:rsidRPr="00303117">
        <w:t xml:space="preserve">Одним из главных факторов, который тормозит внедрение </w:t>
      </w:r>
      <w:proofErr w:type="spellStart"/>
      <w:r w:rsidRPr="00303117">
        <w:t>Big</w:t>
      </w:r>
      <w:proofErr w:type="spellEnd"/>
      <w:r w:rsidRPr="00303117">
        <w:t xml:space="preserve"> </w:t>
      </w:r>
      <w:proofErr w:type="spellStart"/>
      <w:r w:rsidRPr="00303117">
        <w:t>Data</w:t>
      </w:r>
      <w:proofErr w:type="spellEnd"/>
      <w:r w:rsidRPr="00303117">
        <w:t xml:space="preserve"> - проектов, помимо высокой стоимости, считается проблема выбора обрабатываемых данных: то есть определение того, какие данные необходимо извлекать, хранить и анализировать, а какие – не принимать во внимание.</w:t>
      </w:r>
    </w:p>
    <w:p w14:paraId="784E58FA" w14:textId="7B2B2C4B" w:rsidR="00303117" w:rsidRDefault="00303117" w:rsidP="00CA0CB0">
      <w:r w:rsidRPr="00303117">
        <w:t xml:space="preserve">Многие представители бизнеса отмечают, что сложности при внедрении </w:t>
      </w:r>
      <w:proofErr w:type="spellStart"/>
      <w:r w:rsidRPr="00303117">
        <w:t>Big</w:t>
      </w:r>
      <w:proofErr w:type="spellEnd"/>
      <w:r w:rsidRPr="00303117">
        <w:t xml:space="preserve"> </w:t>
      </w:r>
      <w:proofErr w:type="spellStart"/>
      <w:r w:rsidRPr="00303117">
        <w:t>Data</w:t>
      </w:r>
      <w:proofErr w:type="spellEnd"/>
      <w:r w:rsidRPr="00303117">
        <w:t xml:space="preserve">-проектов связаны с нехваткой специалистов – маркетологов и аналитиков. От качества работы сотрудников, занимающихся глубинной и предикативной аналитикой, напрямую зависит скорость возврата инвестиций в </w:t>
      </w:r>
      <w:proofErr w:type="spellStart"/>
      <w:r w:rsidRPr="00303117">
        <w:t>Big</w:t>
      </w:r>
      <w:proofErr w:type="spellEnd"/>
      <w:r w:rsidRPr="00303117">
        <w:t xml:space="preserve"> </w:t>
      </w:r>
      <w:proofErr w:type="spellStart"/>
      <w:r w:rsidRPr="00303117">
        <w:t>Data</w:t>
      </w:r>
      <w:proofErr w:type="spellEnd"/>
      <w:r w:rsidRPr="00303117">
        <w:t>.</w:t>
      </w:r>
    </w:p>
    <w:p w14:paraId="424F3BFF" w14:textId="779B6436" w:rsidR="00CA0CB0" w:rsidRPr="00303117" w:rsidRDefault="00CA0CB0" w:rsidP="00CA0CB0">
      <w:pPr>
        <w:pStyle w:val="2"/>
      </w:pPr>
      <w:bookmarkStart w:id="6" w:name="_Toc61866382"/>
      <w:r w:rsidRPr="00B52DD3">
        <w:lastRenderedPageBreak/>
        <w:t>Что представляют собой процедуры ETL?</w:t>
      </w:r>
      <w:bookmarkEnd w:id="6"/>
    </w:p>
    <w:p w14:paraId="6B96ECCF" w14:textId="77777777" w:rsidR="00303117" w:rsidRPr="00303117" w:rsidRDefault="00303117" w:rsidP="00CA0CB0">
      <w:r w:rsidRPr="00303117">
        <w:t xml:space="preserve">В связи с большим объемом и высокой скоростью потока данных, процесс их сбора предполагает процедуры ETL в режиме реального времени. Для справки: ETL – от англ. </w:t>
      </w:r>
      <w:proofErr w:type="spellStart"/>
      <w:r w:rsidRPr="00303117">
        <w:t>Extract</w:t>
      </w:r>
      <w:proofErr w:type="spellEnd"/>
      <w:r w:rsidRPr="00303117">
        <w:t xml:space="preserve">, </w:t>
      </w:r>
      <w:proofErr w:type="spellStart"/>
      <w:r w:rsidRPr="00303117">
        <w:t>Transform</w:t>
      </w:r>
      <w:proofErr w:type="spellEnd"/>
      <w:r w:rsidRPr="00303117">
        <w:t xml:space="preserve">, </w:t>
      </w:r>
      <w:proofErr w:type="spellStart"/>
      <w:r w:rsidRPr="00303117">
        <w:t>Load</w:t>
      </w:r>
      <w:proofErr w:type="spellEnd"/>
      <w:r w:rsidRPr="00303117">
        <w:t xml:space="preserve"> — дословно «извлечение, преобразование, загрузка») — один из основных процессов в управлении хранилищами данных, который включает в себя: извлечение данных из внешних источников, их трансформацию и очистку с целью соответствия нуждам бизнес-модели и загрузка их в хранилище данных. ETL следует рассматривать не только как процесс переноса данных из одного приложения в другое, но и как инструмент подготовки данных к анализу.</w:t>
      </w:r>
    </w:p>
    <w:p w14:paraId="3BF905DB" w14:textId="763512D8" w:rsidR="00CA0CB0" w:rsidRDefault="00CA0CB0" w:rsidP="00CA0CB0">
      <w:pPr>
        <w:pStyle w:val="2"/>
      </w:pPr>
      <w:bookmarkStart w:id="7" w:name="_Toc61866383"/>
      <w:r w:rsidRPr="00B52DD3">
        <w:t>Какой основной недостаток полной автоматизации аналитических процедур?</w:t>
      </w:r>
      <w:bookmarkEnd w:id="7"/>
    </w:p>
    <w:p w14:paraId="78A54B6D" w14:textId="71FAC233" w:rsidR="00303117" w:rsidRPr="00303117" w:rsidRDefault="00303117" w:rsidP="00CA0CB0">
      <w:r w:rsidRPr="00303117">
        <w:t xml:space="preserve">Вопросы обеспечения безопасности данных, поступающих из внешних источников, должны иметь решения, соответствующие объемам собираемой информации. Так как методы анализа </w:t>
      </w:r>
      <w:proofErr w:type="spellStart"/>
      <w:r w:rsidRPr="00303117">
        <w:t>Big</w:t>
      </w:r>
      <w:proofErr w:type="spellEnd"/>
      <w:r w:rsidRPr="00303117">
        <w:t xml:space="preserve"> </w:t>
      </w:r>
      <w:proofErr w:type="spellStart"/>
      <w:r w:rsidRPr="00303117">
        <w:t>Data</w:t>
      </w:r>
      <w:proofErr w:type="spellEnd"/>
      <w:r w:rsidRPr="00303117">
        <w:t xml:space="preserve"> развиваются пока только вслед за ростом объема данных, большую роль играет свойство аналитических платформ использовать новые методы подготовки и агрегирования данных. Это говорит о том, что, например, данные о потенциальных покупателях или массивное хранилище данных с историей кликов на сайтах </w:t>
      </w:r>
      <w:proofErr w:type="spellStart"/>
      <w:r w:rsidRPr="00303117">
        <w:t>online</w:t>
      </w:r>
      <w:proofErr w:type="spellEnd"/>
      <w:r w:rsidRPr="00303117">
        <w:t>-магазинов могут быть интересны для решения разных задач.</w:t>
      </w:r>
    </w:p>
    <w:p w14:paraId="784B8BE1" w14:textId="77777777" w:rsidR="00303117" w:rsidRPr="00303117" w:rsidRDefault="00303117" w:rsidP="00CA0CB0">
      <w:pPr>
        <w:pStyle w:val="2"/>
      </w:pPr>
      <w:bookmarkStart w:id="8" w:name="_Toc61866384"/>
      <w:r w:rsidRPr="00303117">
        <w:t xml:space="preserve">Опишите основные характеристики </w:t>
      </w:r>
      <w:proofErr w:type="spellStart"/>
      <w:r w:rsidRPr="00303117">
        <w:t>BigData</w:t>
      </w:r>
      <w:proofErr w:type="spellEnd"/>
      <w:r w:rsidRPr="00303117">
        <w:t>?</w:t>
      </w:r>
      <w:bookmarkEnd w:id="8"/>
    </w:p>
    <w:p w14:paraId="05423D8A" w14:textId="1F6059C4" w:rsidR="00303117" w:rsidRPr="00303117" w:rsidRDefault="00303117" w:rsidP="00CA0CB0">
      <w:proofErr w:type="spellStart"/>
      <w:r w:rsidRPr="00303117">
        <w:t>Volume</w:t>
      </w:r>
      <w:proofErr w:type="spellEnd"/>
      <w:r w:rsidRPr="00303117">
        <w:t>-объем Большие данные работают с объемами информации, которые нельзя обработать средствами традиционных СУБД. Как правило, это объемы, превышающие 1 петабайт (PB). Основной идеей работы с таким объемом информации является параллельная обработка.</w:t>
      </w:r>
    </w:p>
    <w:p w14:paraId="593F81EA" w14:textId="4E606847" w:rsidR="00303117" w:rsidRPr="00303117" w:rsidRDefault="00303117" w:rsidP="00CA0CB0">
      <w:proofErr w:type="spellStart"/>
      <w:r w:rsidRPr="00303117">
        <w:t>Variety</w:t>
      </w:r>
      <w:proofErr w:type="spellEnd"/>
      <w:r w:rsidRPr="00303117">
        <w:t xml:space="preserve">–разнообразие Технологии </w:t>
      </w:r>
      <w:proofErr w:type="spellStart"/>
      <w:r w:rsidRPr="00303117">
        <w:t>BigData</w:t>
      </w:r>
      <w:proofErr w:type="spellEnd"/>
      <w:r w:rsidRPr="00303117">
        <w:t xml:space="preserve"> работают с разнородными и распределенными данными. Это могут быть как структурированные отчеты, </w:t>
      </w:r>
      <w:r w:rsidRPr="00303117">
        <w:lastRenderedPageBreak/>
        <w:t xml:space="preserve">так и </w:t>
      </w:r>
      <w:proofErr w:type="spellStart"/>
      <w:r w:rsidRPr="00303117">
        <w:t>аудиовидео</w:t>
      </w:r>
      <w:proofErr w:type="spellEnd"/>
      <w:r w:rsidRPr="00303117">
        <w:t xml:space="preserve"> файлы, изображения, информация из социальных сетей (отзывы, комментарии) и </w:t>
      </w:r>
      <w:proofErr w:type="gramStart"/>
      <w:r w:rsidRPr="00303117">
        <w:t>т.д.</w:t>
      </w:r>
      <w:proofErr w:type="gramEnd"/>
    </w:p>
    <w:p w14:paraId="7467E358" w14:textId="638D4ED9" w:rsidR="00303117" w:rsidRPr="00303117" w:rsidRDefault="00303117" w:rsidP="00CA0CB0">
      <w:proofErr w:type="spellStart"/>
      <w:r w:rsidRPr="00303117">
        <w:t>Velocity</w:t>
      </w:r>
      <w:proofErr w:type="spellEnd"/>
      <w:r w:rsidRPr="00303117">
        <w:t xml:space="preserve"> – </w:t>
      </w:r>
      <w:proofErr w:type="gramStart"/>
      <w:r w:rsidRPr="00303117">
        <w:t>скорость</w:t>
      </w:r>
      <w:proofErr w:type="gramEnd"/>
      <w:r w:rsidRPr="00303117">
        <w:t xml:space="preserve"> Когда говорят о скорости, подразумевают не только скорость роста количества информации, но и скорость реакции на ее изменение. Технологии Больших Данных должны быстро реагировать на изменения уже имеющихся данных и корректировать результат с поправкой на них. В идеале – в режиме реального времени.</w:t>
      </w:r>
    </w:p>
    <w:p w14:paraId="5089920A" w14:textId="77777777" w:rsidR="00303117" w:rsidRPr="00303117" w:rsidRDefault="00303117" w:rsidP="00CA0CB0">
      <w:proofErr w:type="spellStart"/>
      <w:r w:rsidRPr="00303117">
        <w:t>Veracity</w:t>
      </w:r>
      <w:proofErr w:type="spellEnd"/>
      <w:r w:rsidRPr="00303117">
        <w:t xml:space="preserve"> – достоверность. При таком объеме данных, с которыми работают Большие Данные, особую ценность представляет именно отделение достоверной информации от недостоверной, так как от этой информации зависит правильность принятых решений.</w:t>
      </w:r>
    </w:p>
    <w:p w14:paraId="48B47933" w14:textId="3F16B99E" w:rsidR="00303117" w:rsidRPr="00303117" w:rsidRDefault="00303117" w:rsidP="00CA0CB0">
      <w:proofErr w:type="spellStart"/>
      <w:r w:rsidRPr="00303117">
        <w:t>Value</w:t>
      </w:r>
      <w:proofErr w:type="spellEnd"/>
      <w:r w:rsidRPr="00303117">
        <w:t>– ценность Собираемые данные должны оправдывать затраты на их обработку и анализ. Информация должна быть ценной и полезной.</w:t>
      </w:r>
    </w:p>
    <w:p w14:paraId="4E9A8520" w14:textId="77777777" w:rsidR="00303117" w:rsidRPr="00303117" w:rsidRDefault="00303117" w:rsidP="00CA0CB0">
      <w:pPr>
        <w:pStyle w:val="2"/>
      </w:pPr>
      <w:bookmarkStart w:id="9" w:name="_Toc61866385"/>
      <w:r w:rsidRPr="00303117">
        <w:t xml:space="preserve">Опишите основные методы, используемые для решения задач </w:t>
      </w:r>
      <w:proofErr w:type="spellStart"/>
      <w:r w:rsidRPr="00303117">
        <w:t>BigData</w:t>
      </w:r>
      <w:proofErr w:type="spellEnd"/>
      <w:r w:rsidRPr="00303117">
        <w:t>?</w:t>
      </w:r>
      <w:bookmarkEnd w:id="9"/>
    </w:p>
    <w:p w14:paraId="082C380D" w14:textId="77777777" w:rsidR="0047282B" w:rsidRDefault="00303117" w:rsidP="00CA0CB0">
      <w:r w:rsidRPr="00303117">
        <w:t xml:space="preserve">Методы класса </w:t>
      </w:r>
      <w:proofErr w:type="spellStart"/>
      <w:r w:rsidRPr="00303117">
        <w:t>Data</w:t>
      </w:r>
      <w:proofErr w:type="spellEnd"/>
      <w:r w:rsidRPr="00303117">
        <w:t xml:space="preserve"> </w:t>
      </w:r>
      <w:proofErr w:type="spellStart"/>
      <w:r w:rsidRPr="00303117">
        <w:t>Mining</w:t>
      </w:r>
      <w:proofErr w:type="spellEnd"/>
      <w:r w:rsidRPr="00303117">
        <w:t xml:space="preserve"> </w:t>
      </w:r>
    </w:p>
    <w:p w14:paraId="08764648" w14:textId="2BF24420" w:rsidR="00CA0CB0" w:rsidRDefault="00303117" w:rsidP="00CA0CB0">
      <w:r w:rsidRPr="00303117">
        <w:t xml:space="preserve">Основная особенность </w:t>
      </w:r>
      <w:proofErr w:type="spellStart"/>
      <w:r w:rsidRPr="00303117">
        <w:t>Data</w:t>
      </w:r>
      <w:proofErr w:type="spellEnd"/>
      <w:r w:rsidRPr="00303117">
        <w:t xml:space="preserve"> </w:t>
      </w:r>
      <w:proofErr w:type="spellStart"/>
      <w:r w:rsidRPr="00303117">
        <w:t>Mining</w:t>
      </w:r>
      <w:proofErr w:type="spellEnd"/>
      <w:r w:rsidRPr="00303117">
        <w:t xml:space="preserve"> – это сочетание широкого математического инструментария и последних достижений в сфере информационных технологий. </w:t>
      </w:r>
    </w:p>
    <w:p w14:paraId="18F1F02C" w14:textId="1F35319B" w:rsidR="00303117" w:rsidRPr="00303117" w:rsidRDefault="00303117" w:rsidP="0047282B">
      <w:r w:rsidRPr="00303117">
        <w:t xml:space="preserve">К методам и алгоритмам </w:t>
      </w:r>
      <w:proofErr w:type="spellStart"/>
      <w:r w:rsidRPr="00303117">
        <w:t>Data</w:t>
      </w:r>
      <w:proofErr w:type="spellEnd"/>
      <w:r w:rsidRPr="00303117">
        <w:t xml:space="preserve"> </w:t>
      </w:r>
      <w:proofErr w:type="spellStart"/>
      <w:r w:rsidRPr="00303117">
        <w:t>Mining</w:t>
      </w:r>
      <w:proofErr w:type="spellEnd"/>
      <w:r w:rsidRPr="00303117">
        <w:t xml:space="preserve"> относятся следующие: искусственные нейронные сети, деревья решений, символьные правила, методы ближайшего соседа и k</w:t>
      </w:r>
      <w:r w:rsidR="0047282B">
        <w:t xml:space="preserve"> </w:t>
      </w:r>
      <w:r w:rsidRPr="00303117">
        <w:t xml:space="preserve">ближайшего соседа, метод опорных векторов, байесовские сети, линейная регрессия, корреляционно-регрессионный анализ; иерархические методы кластерного анализа, неиерархические методы кластерного анализа, в том числе алгоритмы k-средних и k- медианы; методы поиска ассоциативных правил, в том числе алгоритм </w:t>
      </w:r>
      <w:proofErr w:type="spellStart"/>
      <w:r w:rsidRPr="00303117">
        <w:t>Apriori</w:t>
      </w:r>
      <w:proofErr w:type="spellEnd"/>
      <w:r w:rsidRPr="00303117">
        <w:t>; метод ограниченного перебора, эволюционное программирование и генетические алгоритмы, разнообразные методы визуализации данных и множество других методов.</w:t>
      </w:r>
    </w:p>
    <w:p w14:paraId="14978FC5" w14:textId="56BCC220" w:rsidR="00303117" w:rsidRPr="00303117" w:rsidRDefault="00303117" w:rsidP="00CA0CB0">
      <w:r w:rsidRPr="00CA0CB0">
        <w:rPr>
          <w:b/>
          <w:bCs/>
        </w:rPr>
        <w:lastRenderedPageBreak/>
        <w:t>A/B-тестирование</w:t>
      </w:r>
      <w:r w:rsidRPr="00303117">
        <w:t xml:space="preserve"> (A/</w:t>
      </w:r>
      <w:proofErr w:type="spellStart"/>
      <w:r w:rsidRPr="00303117">
        <w:t>Btesting</w:t>
      </w:r>
      <w:proofErr w:type="spellEnd"/>
      <w:r w:rsidRPr="00303117">
        <w:t xml:space="preserve">, </w:t>
      </w:r>
      <w:proofErr w:type="spellStart"/>
      <w:r w:rsidRPr="00303117">
        <w:t>Splittesting</w:t>
      </w:r>
      <w:proofErr w:type="spellEnd"/>
      <w:r w:rsidRPr="00303117">
        <w:t xml:space="preserve">) Метод исследования, суть которого заключается в том, что контрольная группа элементов сравнивается с набором тестовых групп, в которых один или несколько показателей были </w:t>
      </w:r>
      <w:proofErr w:type="gramStart"/>
      <w:r w:rsidRPr="00303117">
        <w:t>изменены, для того, чтобы</w:t>
      </w:r>
      <w:proofErr w:type="gramEnd"/>
      <w:r w:rsidRPr="00303117">
        <w:t xml:space="preserve"> выяснить, какие из изменений улучшают целевой показатель. Большие данные позволяют провести огромное количество итераций и таким образом получить статистически достоверный результат.</w:t>
      </w:r>
    </w:p>
    <w:p w14:paraId="15732C7F" w14:textId="77777777" w:rsidR="00303117" w:rsidRPr="00303117" w:rsidRDefault="00303117" w:rsidP="00CA0CB0">
      <w:r w:rsidRPr="00CA0CB0">
        <w:rPr>
          <w:b/>
          <w:bCs/>
        </w:rPr>
        <w:t xml:space="preserve">Краудсорсинг </w:t>
      </w:r>
      <w:r w:rsidRPr="00303117">
        <w:t>Методика сбора данных из большого количества источников.</w:t>
      </w:r>
    </w:p>
    <w:p w14:paraId="7E7EB2E3" w14:textId="77777777" w:rsidR="00303117" w:rsidRPr="00303117" w:rsidRDefault="00303117" w:rsidP="00CA0CB0">
      <w:r w:rsidRPr="00CA0CB0">
        <w:rPr>
          <w:b/>
          <w:bCs/>
        </w:rPr>
        <w:t>Машинное обучение</w:t>
      </w:r>
      <w:r w:rsidRPr="00303117">
        <w:t xml:space="preserve"> Направление в информатике (исторически за ним закрепилось название “искусственный интеллект”), которое преследует цель создания алгоритмов самообучения на основе анализа эмпирических данных.</w:t>
      </w:r>
    </w:p>
    <w:p w14:paraId="5DA1BBDA" w14:textId="77777777" w:rsidR="00303117" w:rsidRPr="00303117" w:rsidRDefault="00303117" w:rsidP="00CA0CB0">
      <w:r w:rsidRPr="00CA0CB0">
        <w:rPr>
          <w:b/>
          <w:bCs/>
        </w:rPr>
        <w:t>Сетевой анализ</w:t>
      </w:r>
      <w:r w:rsidRPr="00303117">
        <w:t xml:space="preserve"> Набор методик анализа связей между узлами в сетях. Применительно к социальным сетям позволяет анализировать взаимосвязи между отдельными пользователями, компаниями, сообществами и </w:t>
      </w:r>
      <w:proofErr w:type="gramStart"/>
      <w:r w:rsidRPr="00303117">
        <w:t>т.п.</w:t>
      </w:r>
      <w:proofErr w:type="gramEnd"/>
    </w:p>
    <w:p w14:paraId="20B0911C" w14:textId="465D77A5" w:rsidR="00303117" w:rsidRPr="00303117" w:rsidRDefault="00303117" w:rsidP="00CA0CB0">
      <w:r w:rsidRPr="00CA0CB0">
        <w:rPr>
          <w:b/>
          <w:bCs/>
        </w:rPr>
        <w:t>Прогнозная аналитика</w:t>
      </w:r>
      <w:r w:rsidRPr="00303117">
        <w:t xml:space="preserve"> Класс методов анализа данных, концентрирующийся на прогнозировании будущего поведения объектов и субъектов с целью принятия оптимальных решений.</w:t>
      </w:r>
    </w:p>
    <w:p w14:paraId="30BB9CC4" w14:textId="77777777" w:rsidR="00303117" w:rsidRPr="00303117" w:rsidRDefault="00303117" w:rsidP="00CA0CB0">
      <w:r w:rsidRPr="0047282B">
        <w:rPr>
          <w:b/>
          <w:bCs/>
        </w:rPr>
        <w:t>Имитационное моделирование</w:t>
      </w:r>
      <w:r w:rsidRPr="00303117">
        <w:t xml:space="preserve">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2879CA85" w14:textId="0AC3D0BB" w:rsidR="00303117" w:rsidRDefault="00303117" w:rsidP="00CA0CB0">
      <w:r w:rsidRPr="0047282B">
        <w:rPr>
          <w:b/>
          <w:bCs/>
        </w:rPr>
        <w:t>Распознавание образов</w:t>
      </w:r>
      <w:r w:rsidRPr="00303117">
        <w:t xml:space="preserve"> Раздел информатики и смежных дисциплин, развивающий основы и методы классификации и идентификации предметов, явлений, процессов, объектов и </w:t>
      </w:r>
      <w:proofErr w:type="gramStart"/>
      <w:r w:rsidRPr="00303117">
        <w:t>т.д.</w:t>
      </w:r>
      <w:proofErr w:type="gramEnd"/>
      <w:r w:rsidRPr="00303117">
        <w:t>, которые характеризуются конечным набором некоторых свойств и признаков.</w:t>
      </w:r>
    </w:p>
    <w:p w14:paraId="152B5CF8" w14:textId="7B9BD7A3" w:rsidR="00CA0CB0" w:rsidRPr="00303117" w:rsidRDefault="00CA0CB0" w:rsidP="00CA0CB0">
      <w:pPr>
        <w:pStyle w:val="2"/>
      </w:pPr>
      <w:bookmarkStart w:id="10" w:name="_Toc61866386"/>
      <w:r>
        <w:lastRenderedPageBreak/>
        <w:t xml:space="preserve">Подходы </w:t>
      </w:r>
      <w:r>
        <w:rPr>
          <w:lang w:val="en-US"/>
        </w:rPr>
        <w:t>NoSQL</w:t>
      </w:r>
      <w:r>
        <w:t>.</w:t>
      </w:r>
      <w:bookmarkEnd w:id="10"/>
    </w:p>
    <w:p w14:paraId="635B1673" w14:textId="5BB87792" w:rsidR="00303117" w:rsidRPr="00303117" w:rsidRDefault="00303117" w:rsidP="00CA0CB0">
      <w:proofErr w:type="spellStart"/>
      <w:r w:rsidRPr="00303117">
        <w:t>NoSQL</w:t>
      </w:r>
      <w:proofErr w:type="spellEnd"/>
      <w:r w:rsidRPr="00303117">
        <w:t xml:space="preserve"> (</w:t>
      </w:r>
      <w:proofErr w:type="spellStart"/>
      <w:r w:rsidRPr="00303117">
        <w:t>not</w:t>
      </w:r>
      <w:proofErr w:type="spellEnd"/>
      <w:r w:rsidRPr="00303117">
        <w:t xml:space="preserve"> </w:t>
      </w:r>
      <w:proofErr w:type="spellStart"/>
      <w:r w:rsidRPr="00303117">
        <w:t>only</w:t>
      </w:r>
      <w:proofErr w:type="spellEnd"/>
      <w:r w:rsidRPr="00303117">
        <w:t xml:space="preserve"> SQL) Термин, обозначающий ряд подходов, направленных на реализацию хранилищ баз данных, имеющих существенные отличия от моделей, используемых в традиционных реляционных СУБД с доступом к данным средствами языка SQL.</w:t>
      </w:r>
    </w:p>
    <w:p w14:paraId="075C80D4" w14:textId="77777777" w:rsidR="00CA0CB0" w:rsidRDefault="00303117" w:rsidP="00CA0CB0">
      <w:r w:rsidRPr="00303117">
        <w:t xml:space="preserve">Традиционные СУБД ориентируются на требования ACID к транзакционной системе: </w:t>
      </w:r>
    </w:p>
    <w:p w14:paraId="38791437" w14:textId="24AC76F6" w:rsidR="00303117" w:rsidRPr="00303117" w:rsidRDefault="00303117" w:rsidP="00CA0CB0">
      <w:pPr>
        <w:pStyle w:val="a2"/>
      </w:pPr>
      <w:r w:rsidRPr="00303117">
        <w:t>атомарность (</w:t>
      </w:r>
      <w:proofErr w:type="spellStart"/>
      <w:r w:rsidRPr="00303117">
        <w:t>atomicity</w:t>
      </w:r>
      <w:proofErr w:type="spellEnd"/>
      <w:r w:rsidRPr="00303117">
        <w:t>)</w:t>
      </w:r>
    </w:p>
    <w:p w14:paraId="1809650A" w14:textId="77777777" w:rsidR="00303117" w:rsidRPr="00303117" w:rsidRDefault="00303117" w:rsidP="00CA0CB0">
      <w:pPr>
        <w:pStyle w:val="a2"/>
      </w:pPr>
      <w:r w:rsidRPr="00303117">
        <w:t>согласованность (</w:t>
      </w:r>
      <w:proofErr w:type="spellStart"/>
      <w:r w:rsidRPr="00303117">
        <w:t>consistency</w:t>
      </w:r>
      <w:proofErr w:type="spellEnd"/>
      <w:r w:rsidRPr="00303117">
        <w:t>),</w:t>
      </w:r>
    </w:p>
    <w:p w14:paraId="3B75E90E" w14:textId="77777777" w:rsidR="00303117" w:rsidRPr="00303117" w:rsidRDefault="00303117" w:rsidP="00CA0CB0">
      <w:pPr>
        <w:pStyle w:val="a2"/>
      </w:pPr>
      <w:r w:rsidRPr="00303117">
        <w:t>изолированность (</w:t>
      </w:r>
      <w:proofErr w:type="spellStart"/>
      <w:r w:rsidRPr="00303117">
        <w:t>isolation</w:t>
      </w:r>
      <w:proofErr w:type="spellEnd"/>
      <w:r w:rsidRPr="00303117">
        <w:t xml:space="preserve">), </w:t>
      </w:r>
    </w:p>
    <w:p w14:paraId="357A8F4F" w14:textId="77777777" w:rsidR="00303117" w:rsidRPr="00303117" w:rsidRDefault="00303117" w:rsidP="00CA0CB0">
      <w:pPr>
        <w:pStyle w:val="a2"/>
      </w:pPr>
      <w:r w:rsidRPr="00303117">
        <w:t>надёжность (</w:t>
      </w:r>
      <w:proofErr w:type="spellStart"/>
      <w:r w:rsidRPr="00303117">
        <w:t>durability</w:t>
      </w:r>
      <w:proofErr w:type="spellEnd"/>
      <w:r w:rsidRPr="00303117">
        <w:t xml:space="preserve">), </w:t>
      </w:r>
    </w:p>
    <w:p w14:paraId="39D89FA5" w14:textId="77777777" w:rsidR="00303117" w:rsidRPr="00303117" w:rsidRDefault="00303117" w:rsidP="00CA0CB0">
      <w:pPr>
        <w:ind w:firstLine="0"/>
      </w:pPr>
      <w:r w:rsidRPr="00303117">
        <w:t xml:space="preserve">тогда как в </w:t>
      </w:r>
      <w:proofErr w:type="spellStart"/>
      <w:r w:rsidRPr="00303117">
        <w:t>NoSQL</w:t>
      </w:r>
      <w:proofErr w:type="spellEnd"/>
      <w:r w:rsidRPr="00303117">
        <w:t xml:space="preserve"> вместо ACID может рассматриваться набор свойств BASE:</w:t>
      </w:r>
    </w:p>
    <w:p w14:paraId="46713D88" w14:textId="77777777" w:rsidR="00303117" w:rsidRPr="00303117" w:rsidRDefault="00303117" w:rsidP="00CA0CB0">
      <w:pPr>
        <w:pStyle w:val="a2"/>
      </w:pPr>
      <w:r w:rsidRPr="00303117">
        <w:t>базовая доступность (</w:t>
      </w:r>
      <w:proofErr w:type="spellStart"/>
      <w:r w:rsidRPr="00303117">
        <w:t>basic</w:t>
      </w:r>
      <w:proofErr w:type="spellEnd"/>
      <w:r w:rsidRPr="00303117">
        <w:t xml:space="preserve"> </w:t>
      </w:r>
      <w:proofErr w:type="spellStart"/>
      <w:r w:rsidRPr="00303117">
        <w:t>availability</w:t>
      </w:r>
      <w:proofErr w:type="spellEnd"/>
      <w:r w:rsidRPr="00303117">
        <w:t>) – каждый запрос гарантированно завершается (успешно или безуспешно).</w:t>
      </w:r>
    </w:p>
    <w:p w14:paraId="015253EA" w14:textId="77777777" w:rsidR="00303117" w:rsidRPr="00303117" w:rsidRDefault="00303117" w:rsidP="00CA0CB0">
      <w:pPr>
        <w:pStyle w:val="a2"/>
      </w:pPr>
      <w:r w:rsidRPr="00303117">
        <w:t>гибкое состояние (</w:t>
      </w:r>
      <w:proofErr w:type="spellStart"/>
      <w:r w:rsidRPr="00303117">
        <w:t>soft</w:t>
      </w:r>
      <w:proofErr w:type="spellEnd"/>
      <w:r w:rsidRPr="00303117">
        <w:t xml:space="preserve"> </w:t>
      </w:r>
      <w:proofErr w:type="spellStart"/>
      <w:r w:rsidRPr="00303117">
        <w:t>state</w:t>
      </w:r>
      <w:proofErr w:type="spellEnd"/>
      <w:r w:rsidRPr="00303117">
        <w:t xml:space="preserve">) – состояние системы может изменяться со временем, даже без ввода новых данных, для достижения согласования данных. </w:t>
      </w:r>
    </w:p>
    <w:p w14:paraId="4E69F2C0" w14:textId="77777777" w:rsidR="00303117" w:rsidRPr="00303117" w:rsidRDefault="00303117" w:rsidP="00CA0CB0">
      <w:pPr>
        <w:pStyle w:val="a2"/>
      </w:pPr>
      <w:r w:rsidRPr="00303117">
        <w:t xml:space="preserve">согласованность в конечном </w:t>
      </w:r>
      <w:proofErr w:type="gramStart"/>
      <w:r w:rsidRPr="00303117">
        <w:t>счёте(</w:t>
      </w:r>
      <w:proofErr w:type="spellStart"/>
      <w:proofErr w:type="gramEnd"/>
      <w:r w:rsidRPr="00303117">
        <w:t>eventual</w:t>
      </w:r>
      <w:proofErr w:type="spellEnd"/>
      <w:r w:rsidRPr="00303117">
        <w:t xml:space="preserve"> </w:t>
      </w:r>
      <w:proofErr w:type="spellStart"/>
      <w:r w:rsidRPr="00303117">
        <w:t>consistency</w:t>
      </w:r>
      <w:proofErr w:type="spellEnd"/>
      <w:r w:rsidRPr="00303117">
        <w:t xml:space="preserve">) – данные могут быть некоторое время </w:t>
      </w:r>
      <w:proofErr w:type="spellStart"/>
      <w:r w:rsidRPr="00303117">
        <w:t>рассогласованы</w:t>
      </w:r>
      <w:proofErr w:type="spellEnd"/>
      <w:r w:rsidRPr="00303117">
        <w:t>, но приходят к согласованию через некоторое время.</w:t>
      </w:r>
    </w:p>
    <w:p w14:paraId="5192992D" w14:textId="77777777" w:rsidR="00303117" w:rsidRPr="00303117" w:rsidRDefault="00303117" w:rsidP="00CA0CB0">
      <w:r w:rsidRPr="00303117">
        <w:t xml:space="preserve">Решения </w:t>
      </w:r>
      <w:proofErr w:type="spellStart"/>
      <w:r w:rsidRPr="00303117">
        <w:t>NoSQL</w:t>
      </w:r>
      <w:proofErr w:type="spellEnd"/>
      <w:r w:rsidRPr="00303117">
        <w:t xml:space="preserve"> отличаются не только проектированием с учётом масштабирования. Другими характерными чертами </w:t>
      </w:r>
      <w:proofErr w:type="spellStart"/>
      <w:r w:rsidRPr="00303117">
        <w:t>NoSQL</w:t>
      </w:r>
      <w:proofErr w:type="spellEnd"/>
      <w:r w:rsidRPr="00303117">
        <w:t xml:space="preserve">-решений являются: </w:t>
      </w:r>
    </w:p>
    <w:p w14:paraId="000B2819" w14:textId="77777777" w:rsidR="00303117" w:rsidRPr="00303117" w:rsidRDefault="00303117" w:rsidP="00CA0CB0">
      <w:pPr>
        <w:pStyle w:val="a2"/>
      </w:pPr>
      <w:r w:rsidRPr="00303117">
        <w:t xml:space="preserve">Применение различных типов хранилищ. </w:t>
      </w:r>
    </w:p>
    <w:p w14:paraId="470DE4E7" w14:textId="77777777" w:rsidR="00303117" w:rsidRPr="00303117" w:rsidRDefault="00303117" w:rsidP="00CA0CB0">
      <w:pPr>
        <w:pStyle w:val="a2"/>
      </w:pPr>
      <w:r w:rsidRPr="00303117">
        <w:t>Возможность разработки базы данных без задания схемы.</w:t>
      </w:r>
    </w:p>
    <w:p w14:paraId="7B1356FF" w14:textId="77777777" w:rsidR="00303117" w:rsidRPr="00303117" w:rsidRDefault="00303117" w:rsidP="00CA0CB0">
      <w:pPr>
        <w:pStyle w:val="a2"/>
      </w:pPr>
      <w:r w:rsidRPr="00303117">
        <w:t xml:space="preserve">Использование многопроцессорности.  </w:t>
      </w:r>
    </w:p>
    <w:p w14:paraId="2FFD5D63" w14:textId="77777777" w:rsidR="00303117" w:rsidRPr="00303117" w:rsidRDefault="00303117" w:rsidP="00CA0CB0">
      <w:pPr>
        <w:pStyle w:val="a2"/>
      </w:pPr>
      <w:r w:rsidRPr="00303117">
        <w:t xml:space="preserve">Линейная масштабируемость (добавление процессоров увеличивает производительность). Инновационность: «не только SQL» открывает много возможностей для хранения и обработки данных. </w:t>
      </w:r>
    </w:p>
    <w:p w14:paraId="25F47668" w14:textId="77777777" w:rsidR="00303117" w:rsidRPr="00303117" w:rsidRDefault="00303117" w:rsidP="00CA0CB0">
      <w:pPr>
        <w:pStyle w:val="a2"/>
      </w:pPr>
      <w:r w:rsidRPr="00303117">
        <w:t xml:space="preserve">Сокращение времени разработки. </w:t>
      </w:r>
    </w:p>
    <w:p w14:paraId="2E6F4CA6" w14:textId="77777777" w:rsidR="00303117" w:rsidRPr="00303117" w:rsidRDefault="00303117" w:rsidP="00CA0CB0">
      <w:pPr>
        <w:pStyle w:val="a2"/>
      </w:pPr>
      <w:r w:rsidRPr="00303117">
        <w:lastRenderedPageBreak/>
        <w:t>Скорость: даже при небольшом количестве данных конечные пользователи могут оценить снижение времени отклика системы с сотен миллисекунд до миллисекунд.</w:t>
      </w:r>
    </w:p>
    <w:p w14:paraId="7EDC401C" w14:textId="77777777" w:rsidR="00303117" w:rsidRPr="00303117" w:rsidRDefault="00303117" w:rsidP="00CA0CB0">
      <w:pPr>
        <w:pStyle w:val="2"/>
      </w:pPr>
      <w:bookmarkStart w:id="11" w:name="_Toc61866387"/>
      <w:r w:rsidRPr="00303117">
        <w:t xml:space="preserve">Технология </w:t>
      </w:r>
      <w:proofErr w:type="spellStart"/>
      <w:r w:rsidRPr="00303117">
        <w:t>Hadoop</w:t>
      </w:r>
      <w:proofErr w:type="spellEnd"/>
      <w:r w:rsidRPr="00303117">
        <w:t>.</w:t>
      </w:r>
      <w:bookmarkEnd w:id="11"/>
    </w:p>
    <w:p w14:paraId="62948122" w14:textId="77777777" w:rsidR="00303117" w:rsidRPr="00303117" w:rsidRDefault="00303117" w:rsidP="00CA0CB0">
      <w:proofErr w:type="spellStart"/>
      <w:r w:rsidRPr="00303117">
        <w:t>Hadoop</w:t>
      </w:r>
      <w:proofErr w:type="spellEnd"/>
      <w:r w:rsidRPr="00303117">
        <w:t xml:space="preserve"> – это свободно распространяемый набор утилит, библиотек и фреймворк для разработки и выполнения распределённых программ, работающих на кластерах из сотен и тысяч узлов. Эта основополагающая технология хранения и обработки больших данных (</w:t>
      </w:r>
      <w:proofErr w:type="spellStart"/>
      <w:r w:rsidRPr="00303117">
        <w:fldChar w:fldCharType="begin"/>
      </w:r>
      <w:r w:rsidRPr="00303117">
        <w:instrText xml:space="preserve"> HYPERLINK "https://www.bigdataschool.ru/wiki/big-data" \t "_blank" </w:instrText>
      </w:r>
      <w:r w:rsidRPr="00303117">
        <w:fldChar w:fldCharType="separate"/>
      </w:r>
      <w:r w:rsidRPr="00303117">
        <w:rPr>
          <w:rStyle w:val="afe"/>
        </w:rPr>
        <w:t>Big</w:t>
      </w:r>
      <w:proofErr w:type="spellEnd"/>
      <w:r w:rsidRPr="00303117">
        <w:rPr>
          <w:rStyle w:val="afe"/>
        </w:rPr>
        <w:t xml:space="preserve"> </w:t>
      </w:r>
      <w:proofErr w:type="spellStart"/>
      <w:r w:rsidRPr="00303117">
        <w:rPr>
          <w:rStyle w:val="afe"/>
        </w:rPr>
        <w:t>Data</w:t>
      </w:r>
      <w:proofErr w:type="spellEnd"/>
      <w:r w:rsidRPr="00303117">
        <w:fldChar w:fldCharType="end"/>
      </w:r>
      <w:r w:rsidRPr="00303117">
        <w:t xml:space="preserve">) является проектом верхнего уровня фонда </w:t>
      </w:r>
      <w:proofErr w:type="spellStart"/>
      <w:r w:rsidRPr="00303117">
        <w:t>Apache</w:t>
      </w:r>
      <w:proofErr w:type="spellEnd"/>
      <w:r w:rsidRPr="00303117">
        <w:t xml:space="preserve"> </w:t>
      </w:r>
      <w:proofErr w:type="spellStart"/>
      <w:r w:rsidRPr="00303117">
        <w:t>Software</w:t>
      </w:r>
      <w:proofErr w:type="spellEnd"/>
      <w:r w:rsidRPr="00303117">
        <w:t xml:space="preserve"> </w:t>
      </w:r>
      <w:proofErr w:type="spellStart"/>
      <w:r w:rsidRPr="00303117">
        <w:t>Foundation</w:t>
      </w:r>
      <w:proofErr w:type="spellEnd"/>
      <w:r w:rsidRPr="00303117">
        <w:t>.</w:t>
      </w:r>
    </w:p>
    <w:p w14:paraId="762AE511" w14:textId="77777777" w:rsidR="00303117" w:rsidRPr="00303117" w:rsidRDefault="00303117" w:rsidP="00CA0CB0">
      <w:r w:rsidRPr="00303117">
        <w:t>Проект состоит из основных 4-х модулей:</w:t>
      </w:r>
    </w:p>
    <w:p w14:paraId="66A2B6B5" w14:textId="77777777" w:rsidR="00303117" w:rsidRPr="00303117" w:rsidRDefault="00303117" w:rsidP="00CA0CB0">
      <w:proofErr w:type="spellStart"/>
      <w:r w:rsidRPr="00CA0CB0">
        <w:rPr>
          <w:b/>
          <w:bCs/>
        </w:rPr>
        <w:t>Hadoop</w:t>
      </w:r>
      <w:proofErr w:type="spellEnd"/>
      <w:r w:rsidRPr="00CA0CB0">
        <w:rPr>
          <w:b/>
          <w:bCs/>
        </w:rPr>
        <w:t xml:space="preserve"> </w:t>
      </w:r>
      <w:proofErr w:type="spellStart"/>
      <w:r w:rsidRPr="00CA0CB0">
        <w:rPr>
          <w:b/>
          <w:bCs/>
        </w:rPr>
        <w:t>Common</w:t>
      </w:r>
      <w:proofErr w:type="spellEnd"/>
      <w:r w:rsidRPr="00303117">
        <w:t> – набор инфраструктурных программных библиотек и утилит, которые используются в других решениях и родственных проектах, в частности, для управления распределенными файлами и создания необходимой инфраструктуры [1];</w:t>
      </w:r>
    </w:p>
    <w:p w14:paraId="0B482F93" w14:textId="77777777" w:rsidR="00303117" w:rsidRPr="00303117" w:rsidRDefault="009E1A2B" w:rsidP="00CA0CB0">
      <w:hyperlink r:id="rId11" w:tgtFrame="_blank" w:history="1">
        <w:r w:rsidR="00303117" w:rsidRPr="00CA0CB0">
          <w:rPr>
            <w:rStyle w:val="afe"/>
            <w:b/>
            <w:bCs/>
          </w:rPr>
          <w:t>HDFS</w:t>
        </w:r>
      </w:hyperlink>
      <w:r w:rsidR="00303117" w:rsidRPr="00303117">
        <w:t xml:space="preserve"> – распределённая файловая система, </w:t>
      </w:r>
      <w:proofErr w:type="spellStart"/>
      <w:r w:rsidR="00303117" w:rsidRPr="00303117">
        <w:t>Hadoop</w:t>
      </w:r>
      <w:proofErr w:type="spellEnd"/>
      <w:r w:rsidR="00303117" w:rsidRPr="00303117">
        <w:t xml:space="preserve"> </w:t>
      </w:r>
      <w:proofErr w:type="spellStart"/>
      <w:r w:rsidR="00303117" w:rsidRPr="00303117">
        <w:t>Distributed</w:t>
      </w:r>
      <w:proofErr w:type="spellEnd"/>
      <w:r w:rsidR="00303117" w:rsidRPr="00303117">
        <w:t xml:space="preserve"> </w:t>
      </w:r>
      <w:proofErr w:type="spellStart"/>
      <w:r w:rsidR="00303117" w:rsidRPr="00303117">
        <w:t>File</w:t>
      </w:r>
      <w:proofErr w:type="spellEnd"/>
      <w:r w:rsidR="00303117" w:rsidRPr="00303117">
        <w:t xml:space="preserve"> </w:t>
      </w:r>
      <w:proofErr w:type="spellStart"/>
      <w:r w:rsidR="00303117" w:rsidRPr="00303117">
        <w:t>System</w:t>
      </w:r>
      <w:proofErr w:type="spellEnd"/>
      <w:r w:rsidR="00303117" w:rsidRPr="00303117">
        <w:t xml:space="preserve"> – технология хранения файлов на различных серверах данных (узлах, </w:t>
      </w:r>
      <w:proofErr w:type="spellStart"/>
      <w:r w:rsidR="00303117" w:rsidRPr="00303117">
        <w:t>DataNodes</w:t>
      </w:r>
      <w:proofErr w:type="spellEnd"/>
      <w:r w:rsidR="00303117" w:rsidRPr="00303117">
        <w:t xml:space="preserve">), адреса которых находятся на специальном сервере имен (мастере, </w:t>
      </w:r>
      <w:proofErr w:type="spellStart"/>
      <w:r w:rsidR="00303117" w:rsidRPr="00303117">
        <w:t>NameNode</w:t>
      </w:r>
      <w:proofErr w:type="spellEnd"/>
      <w:r w:rsidR="00303117" w:rsidRPr="00303117">
        <w:t>) [2]. За счет дублирования (репликации) информационных блоков, </w:t>
      </w:r>
      <w:hyperlink r:id="rId12" w:tgtFrame="_blank" w:history="1">
        <w:r w:rsidR="00303117" w:rsidRPr="00303117">
          <w:rPr>
            <w:rStyle w:val="afe"/>
          </w:rPr>
          <w:t>HDFS</w:t>
        </w:r>
      </w:hyperlink>
      <w:r w:rsidR="00303117" w:rsidRPr="00303117">
        <w:t xml:space="preserve"> обеспечивает надежное хранение файлов больших размеров, </w:t>
      </w:r>
      <w:proofErr w:type="spellStart"/>
      <w:r w:rsidR="00303117" w:rsidRPr="00303117">
        <w:t>поблочно</w:t>
      </w:r>
      <w:proofErr w:type="spellEnd"/>
      <w:r w:rsidR="00303117" w:rsidRPr="00303117">
        <w:t xml:space="preserve"> распределённых между узлами вычислительного кластера [1];</w:t>
      </w:r>
    </w:p>
    <w:p w14:paraId="6B55CA81" w14:textId="77777777" w:rsidR="00303117" w:rsidRPr="00303117" w:rsidRDefault="00303117" w:rsidP="00CA0CB0">
      <w:r w:rsidRPr="00CA0CB0">
        <w:rPr>
          <w:b/>
          <w:bCs/>
        </w:rPr>
        <w:t>YARN</w:t>
      </w:r>
      <w:r w:rsidRPr="00303117">
        <w:t> – система планирования заданий и управления кластером (</w:t>
      </w:r>
      <w:proofErr w:type="spellStart"/>
      <w:r w:rsidRPr="00303117">
        <w:t>Yet</w:t>
      </w:r>
      <w:proofErr w:type="spellEnd"/>
      <w:r w:rsidRPr="00303117">
        <w:t xml:space="preserve"> </w:t>
      </w:r>
      <w:proofErr w:type="spellStart"/>
      <w:r w:rsidRPr="00303117">
        <w:t>Another</w:t>
      </w:r>
      <w:proofErr w:type="spellEnd"/>
      <w:r w:rsidRPr="00303117">
        <w:t xml:space="preserve"> </w:t>
      </w:r>
      <w:proofErr w:type="spellStart"/>
      <w:r w:rsidRPr="00303117">
        <w:t>Resource</w:t>
      </w:r>
      <w:proofErr w:type="spellEnd"/>
      <w:r w:rsidRPr="00303117">
        <w:t xml:space="preserve"> </w:t>
      </w:r>
      <w:proofErr w:type="spellStart"/>
      <w:r w:rsidRPr="00303117">
        <w:t>Negotiator</w:t>
      </w:r>
      <w:proofErr w:type="spellEnd"/>
      <w:r w:rsidRPr="00303117">
        <w:t>), которую также называют </w:t>
      </w:r>
      <w:proofErr w:type="spellStart"/>
      <w:r w:rsidRPr="00303117">
        <w:fldChar w:fldCharType="begin"/>
      </w:r>
      <w:r w:rsidRPr="00303117">
        <w:instrText xml:space="preserve"> HYPERLINK "https://www.bigdataschool.ru/wiki/mapreduce" \t "_blank" </w:instrText>
      </w:r>
      <w:r w:rsidRPr="00303117">
        <w:fldChar w:fldCharType="separate"/>
      </w:r>
      <w:r w:rsidRPr="00303117">
        <w:rPr>
          <w:rStyle w:val="afe"/>
        </w:rPr>
        <w:t>MapReduce</w:t>
      </w:r>
      <w:proofErr w:type="spellEnd"/>
      <w:r w:rsidRPr="00303117">
        <w:fldChar w:fldCharType="end"/>
      </w:r>
      <w:r w:rsidRPr="00303117">
        <w:t> 2.0 (MRv2) – набор системных программ (демонов), обеспечивающих совместное использование, масштабирование и надежность работы распределенных приложений [3]. Фактически, YARN является интерфейсом между аппаратными ресурсами кластера и приложениями, использующих его мощности для вычислений и обработки данных [1];</w:t>
      </w:r>
    </w:p>
    <w:p w14:paraId="5546A83B" w14:textId="77777777" w:rsidR="00303117" w:rsidRPr="00303117" w:rsidRDefault="00303117" w:rsidP="00CA0CB0">
      <w:proofErr w:type="spellStart"/>
      <w:r w:rsidRPr="00CA0CB0">
        <w:rPr>
          <w:b/>
          <w:bCs/>
        </w:rPr>
        <w:lastRenderedPageBreak/>
        <w:t>Hadoop</w:t>
      </w:r>
      <w:proofErr w:type="spellEnd"/>
      <w:r w:rsidRPr="00CA0CB0">
        <w:rPr>
          <w:b/>
          <w:bCs/>
        </w:rPr>
        <w:t> </w:t>
      </w:r>
      <w:proofErr w:type="spellStart"/>
      <w:r w:rsidRPr="00CA0CB0">
        <w:rPr>
          <w:b/>
          <w:bCs/>
        </w:rPr>
        <w:fldChar w:fldCharType="begin"/>
      </w:r>
      <w:r w:rsidRPr="00CA0CB0">
        <w:rPr>
          <w:b/>
          <w:bCs/>
        </w:rPr>
        <w:instrText xml:space="preserve"> HYPERLINK "https://www.bigdataschool.ru/wiki/mapreduce" \t "_blank" </w:instrText>
      </w:r>
      <w:r w:rsidRPr="00CA0CB0">
        <w:rPr>
          <w:b/>
          <w:bCs/>
        </w:rPr>
        <w:fldChar w:fldCharType="separate"/>
      </w:r>
      <w:r w:rsidRPr="00CA0CB0">
        <w:rPr>
          <w:rStyle w:val="afe"/>
          <w:b/>
          <w:bCs/>
        </w:rPr>
        <w:t>MapReduce</w:t>
      </w:r>
      <w:proofErr w:type="spellEnd"/>
      <w:r w:rsidRPr="00CA0CB0">
        <w:rPr>
          <w:b/>
          <w:bCs/>
        </w:rPr>
        <w:fldChar w:fldCharType="end"/>
      </w:r>
      <w:r w:rsidRPr="00303117">
        <w:t> – платформа программирования и выполнения распределённых </w:t>
      </w:r>
      <w:proofErr w:type="spellStart"/>
      <w:r w:rsidRPr="00303117">
        <w:fldChar w:fldCharType="begin"/>
      </w:r>
      <w:r w:rsidRPr="00303117">
        <w:instrText xml:space="preserve"> HYPERLINK "https://www.bigdataschool.ru/wiki/mapreduce" \t "_blank" </w:instrText>
      </w:r>
      <w:r w:rsidRPr="00303117">
        <w:fldChar w:fldCharType="separate"/>
      </w:r>
      <w:r w:rsidRPr="00303117">
        <w:rPr>
          <w:rStyle w:val="afe"/>
        </w:rPr>
        <w:t>MapReduce</w:t>
      </w:r>
      <w:proofErr w:type="spellEnd"/>
      <w:r w:rsidRPr="00303117">
        <w:fldChar w:fldCharType="end"/>
      </w:r>
      <w:r w:rsidRPr="00303117">
        <w:t xml:space="preserve">-вычислений, с использованием большого количества компьютеров (узлов, </w:t>
      </w:r>
      <w:proofErr w:type="spellStart"/>
      <w:r w:rsidRPr="00303117">
        <w:t>nodes</w:t>
      </w:r>
      <w:proofErr w:type="spellEnd"/>
      <w:r w:rsidRPr="00303117">
        <w:t>), образующих кластер.</w:t>
      </w:r>
    </w:p>
    <w:p w14:paraId="12B0B288" w14:textId="77777777" w:rsidR="00303117" w:rsidRPr="00303117" w:rsidRDefault="00303117" w:rsidP="00CA0CB0">
      <w:pPr>
        <w:pStyle w:val="2"/>
      </w:pPr>
      <w:bookmarkStart w:id="12" w:name="_Toc61866388"/>
      <w:r w:rsidRPr="00303117">
        <w:t xml:space="preserve">Парадигма </w:t>
      </w:r>
      <w:proofErr w:type="spellStart"/>
      <w:r w:rsidRPr="00303117">
        <w:t>MapReduce</w:t>
      </w:r>
      <w:proofErr w:type="spellEnd"/>
      <w:r w:rsidRPr="00303117">
        <w:t>.</w:t>
      </w:r>
      <w:bookmarkEnd w:id="12"/>
    </w:p>
    <w:p w14:paraId="1FBDCFBE" w14:textId="77777777" w:rsidR="00303117" w:rsidRPr="00303117" w:rsidRDefault="00303117" w:rsidP="00CA0CB0">
      <w:proofErr w:type="spellStart"/>
      <w:r w:rsidRPr="00303117">
        <w:t>MapReduce</w:t>
      </w:r>
      <w:proofErr w:type="spellEnd"/>
      <w:r w:rsidRPr="00303117">
        <w:t xml:space="preserve"> – это фреймворк для вычисления некоторых наборов распределенных задач с использованием большого количества компьютеров (называемых «</w:t>
      </w:r>
      <w:proofErr w:type="spellStart"/>
      <w:r w:rsidRPr="00303117">
        <w:t>нодами</w:t>
      </w:r>
      <w:proofErr w:type="spellEnd"/>
      <w:r w:rsidRPr="00303117">
        <w:t>»), образующих кластер.</w:t>
      </w:r>
    </w:p>
    <w:p w14:paraId="4FD778AD" w14:textId="77777777" w:rsidR="00303117" w:rsidRPr="00303117" w:rsidRDefault="00303117" w:rsidP="00CA0CB0">
      <w:r w:rsidRPr="00303117">
        <w:t xml:space="preserve">Работа </w:t>
      </w:r>
      <w:proofErr w:type="spellStart"/>
      <w:r w:rsidRPr="00303117">
        <w:t>MapReduce</w:t>
      </w:r>
      <w:proofErr w:type="spellEnd"/>
      <w:r w:rsidRPr="00303117">
        <w:t xml:space="preserve"> состоит из двух шагов: </w:t>
      </w:r>
      <w:proofErr w:type="spellStart"/>
      <w:r w:rsidRPr="00303117">
        <w:t>Map</w:t>
      </w:r>
      <w:proofErr w:type="spellEnd"/>
      <w:r w:rsidRPr="00303117">
        <w:t xml:space="preserve"> и </w:t>
      </w:r>
      <w:proofErr w:type="spellStart"/>
      <w:r w:rsidRPr="00303117">
        <w:t>Reduce</w:t>
      </w:r>
      <w:proofErr w:type="spellEnd"/>
      <w:r w:rsidRPr="00303117">
        <w:t>.</w:t>
      </w:r>
    </w:p>
    <w:p w14:paraId="183D57B9" w14:textId="158FD28D" w:rsidR="00303117" w:rsidRPr="00303117" w:rsidRDefault="00303117" w:rsidP="00CA0CB0">
      <w:r w:rsidRPr="00303117">
        <w:t xml:space="preserve">На </w:t>
      </w:r>
      <w:proofErr w:type="spellStart"/>
      <w:r w:rsidRPr="00303117">
        <w:t>Map</w:t>
      </w:r>
      <w:proofErr w:type="spellEnd"/>
      <w:r w:rsidR="00CA0CB0">
        <w:t xml:space="preserve"> </w:t>
      </w:r>
      <w:r w:rsidRPr="00303117">
        <w:t xml:space="preserve">шаге происходит предварительная обработка входных данных. Для этого один из компьютеров (называемый главным узлом – </w:t>
      </w:r>
      <w:proofErr w:type="spellStart"/>
      <w:r w:rsidRPr="00303117">
        <w:t>masternode</w:t>
      </w:r>
      <w:proofErr w:type="spellEnd"/>
      <w:r w:rsidRPr="00303117">
        <w:t xml:space="preserve">) получает входные данные задачи, разделяет их на части и передает другим компьютерам (рабочим узлам – </w:t>
      </w:r>
      <w:proofErr w:type="spellStart"/>
      <w:r w:rsidRPr="00303117">
        <w:t>workernode</w:t>
      </w:r>
      <w:proofErr w:type="spellEnd"/>
      <w:r w:rsidRPr="00303117">
        <w:t xml:space="preserve">) для предварительной обработки. Название данный шаг получил от одноименной функции высшего порядка. </w:t>
      </w:r>
    </w:p>
    <w:p w14:paraId="045B03A4" w14:textId="77777777" w:rsidR="00303117" w:rsidRPr="00303117" w:rsidRDefault="00303117" w:rsidP="00CA0CB0">
      <w:r w:rsidRPr="00303117">
        <w:t xml:space="preserve">На </w:t>
      </w:r>
      <w:proofErr w:type="spellStart"/>
      <w:r w:rsidRPr="00303117">
        <w:t>Reduce</w:t>
      </w:r>
      <w:proofErr w:type="spellEnd"/>
      <w:r w:rsidRPr="00303117">
        <w:t>-шаге происходит свёртка предварительно обработанных данных. Главный узел получает ответы от рабочих узлов и на их основе формирует результат</w:t>
      </w:r>
    </w:p>
    <w:p w14:paraId="32A75D3B" w14:textId="77777777" w:rsidR="00303117" w:rsidRPr="00303117" w:rsidRDefault="00303117" w:rsidP="00CA0CB0">
      <w:pPr>
        <w:pStyle w:val="2"/>
      </w:pPr>
      <w:bookmarkStart w:id="13" w:name="_Toc61866389"/>
      <w:r w:rsidRPr="00303117">
        <w:t>Файловая система HDFS.</w:t>
      </w:r>
      <w:bookmarkEnd w:id="13"/>
    </w:p>
    <w:p w14:paraId="6574D745" w14:textId="77777777" w:rsidR="00CA0CB0" w:rsidRDefault="00303117" w:rsidP="00CA0CB0">
      <w:r w:rsidRPr="00303117">
        <w:t>В основе технологии лежит распределённая файловая система HDFS (</w:t>
      </w:r>
      <w:proofErr w:type="spellStart"/>
      <w:r w:rsidRPr="00303117">
        <w:t>Hadoop</w:t>
      </w:r>
      <w:proofErr w:type="spellEnd"/>
      <w:r w:rsidRPr="00303117">
        <w:t xml:space="preserve"> </w:t>
      </w:r>
      <w:proofErr w:type="spellStart"/>
      <w:r w:rsidRPr="00303117">
        <w:t>Distributed</w:t>
      </w:r>
      <w:proofErr w:type="spellEnd"/>
      <w:r w:rsidRPr="00303117">
        <w:t xml:space="preserve"> </w:t>
      </w:r>
      <w:proofErr w:type="spellStart"/>
      <w:r w:rsidRPr="00303117">
        <w:t>File</w:t>
      </w:r>
      <w:proofErr w:type="spellEnd"/>
      <w:r w:rsidRPr="00303117">
        <w:t xml:space="preserve"> </w:t>
      </w:r>
      <w:proofErr w:type="spellStart"/>
      <w:r w:rsidRPr="00303117">
        <w:t>System</w:t>
      </w:r>
      <w:proofErr w:type="spellEnd"/>
      <w:r w:rsidRPr="00303117">
        <w:t xml:space="preserve">) - распределенная файловая система, созданная для хранения очень большого объема информации (терабайт или даже петабайт) и обеспечения высокой скорости доступа к этой информации. Файлы хранятся в избыточной форме на нескольких машинах для обеспечения их устойчивости при возможных ошибках и высокой доступности параллельным приложениям. </w:t>
      </w:r>
    </w:p>
    <w:p w14:paraId="59B0722E" w14:textId="450ED7AD" w:rsidR="00303117" w:rsidRPr="00303117" w:rsidRDefault="00303117" w:rsidP="00CA0CB0">
      <w:r w:rsidRPr="00303117">
        <w:t>Таким образом, если один или несколько узлов кластера выходят из строя, то риск потери информации сводится к минимуму и кластер продолжает работу в штатном режиме.</w:t>
      </w:r>
    </w:p>
    <w:p w14:paraId="068FB970" w14:textId="77777777" w:rsidR="00AB7EC1" w:rsidRDefault="00303117" w:rsidP="00CA0CB0">
      <w:r w:rsidRPr="00303117">
        <w:lastRenderedPageBreak/>
        <w:t xml:space="preserve">Кластер HDFS строится из </w:t>
      </w:r>
      <w:proofErr w:type="spellStart"/>
      <w:r w:rsidRPr="00303117">
        <w:t>NameNode</w:t>
      </w:r>
      <w:proofErr w:type="spellEnd"/>
      <w:r w:rsidRPr="00303117">
        <w:t xml:space="preserve"> и </w:t>
      </w:r>
      <w:proofErr w:type="spellStart"/>
      <w:r w:rsidRPr="00303117">
        <w:t>DataNode</w:t>
      </w:r>
      <w:proofErr w:type="spellEnd"/>
      <w:r w:rsidRPr="00303117">
        <w:t xml:space="preserve"> серверов. Как правило, это один или два </w:t>
      </w:r>
      <w:proofErr w:type="spellStart"/>
      <w:r w:rsidRPr="00303117">
        <w:t>NameNode</w:t>
      </w:r>
      <w:proofErr w:type="spellEnd"/>
      <w:r w:rsidRPr="00303117">
        <w:t xml:space="preserve">–сервера и множество </w:t>
      </w:r>
      <w:proofErr w:type="spellStart"/>
      <w:r w:rsidRPr="00303117">
        <w:t>DataNode</w:t>
      </w:r>
      <w:proofErr w:type="spellEnd"/>
      <w:r w:rsidRPr="00303117">
        <w:t xml:space="preserve">–серверов. </w:t>
      </w:r>
      <w:proofErr w:type="spellStart"/>
      <w:r w:rsidRPr="00303117">
        <w:t>NameNode</w:t>
      </w:r>
      <w:proofErr w:type="spellEnd"/>
      <w:r w:rsidRPr="00303117">
        <w:t xml:space="preserve">–сервер хранит метаданные и используется для быстрого обращения к файлам. </w:t>
      </w:r>
    </w:p>
    <w:p w14:paraId="61192F11" w14:textId="50632503" w:rsidR="00303117" w:rsidRPr="00303117" w:rsidRDefault="00303117" w:rsidP="00CA0CB0">
      <w:r w:rsidRPr="00303117">
        <w:t xml:space="preserve"> Чтобы открыть файл, клиент обращается к </w:t>
      </w:r>
      <w:proofErr w:type="spellStart"/>
      <w:r w:rsidRPr="00303117">
        <w:t>NameNode</w:t>
      </w:r>
      <w:proofErr w:type="spellEnd"/>
      <w:r w:rsidRPr="00303117">
        <w:t xml:space="preserve"> и получает список расположения блоков, составляющих файл. Эти адреса идентифицируют </w:t>
      </w:r>
      <w:proofErr w:type="spellStart"/>
      <w:r w:rsidRPr="00303117">
        <w:t>DataNode</w:t>
      </w:r>
      <w:proofErr w:type="spellEnd"/>
      <w:r w:rsidRPr="00303117">
        <w:t xml:space="preserve">, который хранит каждый блок. Затем клиенты считывают информацию напрямую с серверов </w:t>
      </w:r>
      <w:proofErr w:type="spellStart"/>
      <w:r w:rsidRPr="00303117">
        <w:t>DataNode</w:t>
      </w:r>
      <w:proofErr w:type="spellEnd"/>
      <w:r w:rsidRPr="00303117">
        <w:t xml:space="preserve">, возможно, параллельно. </w:t>
      </w:r>
      <w:proofErr w:type="spellStart"/>
      <w:r w:rsidRPr="00303117">
        <w:t>NameNode</w:t>
      </w:r>
      <w:proofErr w:type="spellEnd"/>
      <w:r w:rsidRPr="00303117">
        <w:t xml:space="preserve"> не принимает непосредственного участия в этом обмене объемами данных, сводя его накладные расходы к минимуму. </w:t>
      </w:r>
    </w:p>
    <w:p w14:paraId="1E2F8FA5" w14:textId="77777777" w:rsidR="00303117" w:rsidRPr="00303117" w:rsidRDefault="00303117" w:rsidP="00CA0CB0">
      <w:r w:rsidRPr="00303117">
        <w:t>Кластер HDFS является горизонтально масштабируемым, что позволяет изменять вычислительные мощности путем добавления новых серверов в кластер.</w:t>
      </w:r>
    </w:p>
    <w:p w14:paraId="21A67912" w14:textId="77777777" w:rsidR="00303117" w:rsidRPr="00303117" w:rsidRDefault="00303117" w:rsidP="00303117">
      <w:pPr>
        <w:ind w:left="709" w:firstLine="0"/>
      </w:pPr>
      <w:r w:rsidRPr="00303117">
        <w:rPr>
          <w:noProof/>
        </w:rPr>
        <w:drawing>
          <wp:inline distT="0" distB="0" distL="0" distR="0" wp14:anchorId="343311E8" wp14:editId="2642C581">
            <wp:extent cx="3752850" cy="26360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5070" cy="2644604"/>
                    </a:xfrm>
                    <a:prstGeom prst="rect">
                      <a:avLst/>
                    </a:prstGeom>
                  </pic:spPr>
                </pic:pic>
              </a:graphicData>
            </a:graphic>
          </wp:inline>
        </w:drawing>
      </w:r>
    </w:p>
    <w:p w14:paraId="0A7F7000" w14:textId="1B6797DB" w:rsidR="00303117" w:rsidRPr="00303117" w:rsidRDefault="00303117" w:rsidP="00CA0CB0">
      <w:pPr>
        <w:pStyle w:val="2"/>
      </w:pPr>
      <w:r w:rsidRPr="00303117">
        <w:t xml:space="preserve">  </w:t>
      </w:r>
      <w:bookmarkStart w:id="14" w:name="_Toc61866390"/>
      <w:r w:rsidRPr="00303117">
        <w:t xml:space="preserve">Утилиты </w:t>
      </w:r>
      <w:proofErr w:type="spellStart"/>
      <w:r w:rsidRPr="00303117">
        <w:t>Hadoop</w:t>
      </w:r>
      <w:proofErr w:type="spellEnd"/>
      <w:r w:rsidRPr="00303117">
        <w:t>.</w:t>
      </w:r>
      <w:bookmarkEnd w:id="14"/>
    </w:p>
    <w:p w14:paraId="3304C867" w14:textId="77777777" w:rsidR="00303117" w:rsidRPr="00303117" w:rsidRDefault="00303117" w:rsidP="00CA0CB0">
      <w:proofErr w:type="spellStart"/>
      <w:r w:rsidRPr="00CA0CB0">
        <w:rPr>
          <w:b/>
          <w:bCs/>
        </w:rPr>
        <w:t>Hbase</w:t>
      </w:r>
      <w:proofErr w:type="spellEnd"/>
      <w:r w:rsidRPr="00303117">
        <w:t xml:space="preserve"> — это распределенная, </w:t>
      </w:r>
      <w:proofErr w:type="spellStart"/>
      <w:r w:rsidRPr="00303117">
        <w:t>колоночноориентированная</w:t>
      </w:r>
      <w:proofErr w:type="spellEnd"/>
      <w:r w:rsidRPr="00303117">
        <w:t xml:space="preserve">, </w:t>
      </w:r>
      <w:proofErr w:type="spellStart"/>
      <w:r w:rsidRPr="00303117">
        <w:t>мультиверсионная</w:t>
      </w:r>
      <w:proofErr w:type="spellEnd"/>
      <w:r w:rsidRPr="00303117">
        <w:t xml:space="preserve"> база типа «</w:t>
      </w:r>
      <w:proofErr w:type="spellStart"/>
      <w:r w:rsidRPr="00303117">
        <w:t>ключзначение</w:t>
      </w:r>
      <w:proofErr w:type="spellEnd"/>
      <w:r w:rsidRPr="00303117">
        <w:t xml:space="preserve">». Данные организованы в таблицы, проиндексированные первичным ключом, который в </w:t>
      </w:r>
      <w:proofErr w:type="spellStart"/>
      <w:r w:rsidRPr="00303117">
        <w:t>Hbase</w:t>
      </w:r>
      <w:proofErr w:type="spellEnd"/>
      <w:r w:rsidRPr="00303117">
        <w:t xml:space="preserve"> называется </w:t>
      </w:r>
      <w:proofErr w:type="spellStart"/>
      <w:r w:rsidRPr="00303117">
        <w:t>RowKey</w:t>
      </w:r>
      <w:proofErr w:type="spellEnd"/>
      <w:r w:rsidRPr="00303117">
        <w:t xml:space="preserve">. Для каждого </w:t>
      </w:r>
      <w:proofErr w:type="spellStart"/>
      <w:r w:rsidRPr="00303117">
        <w:t>RowKey</w:t>
      </w:r>
      <w:proofErr w:type="spellEnd"/>
      <w:r w:rsidRPr="00303117">
        <w:t xml:space="preserve"> ключа может храниться неограниченный набор атрибутов (или колонок). </w:t>
      </w:r>
    </w:p>
    <w:p w14:paraId="5988DB74" w14:textId="77777777" w:rsidR="00303117" w:rsidRPr="00303117" w:rsidRDefault="00303117" w:rsidP="00CA0CB0">
      <w:r w:rsidRPr="00303117">
        <w:lastRenderedPageBreak/>
        <w:t xml:space="preserve">Колонки организованны в группы колонок, называемые </w:t>
      </w:r>
      <w:proofErr w:type="spellStart"/>
      <w:r w:rsidRPr="00303117">
        <w:t>Column</w:t>
      </w:r>
      <w:proofErr w:type="spellEnd"/>
      <w:r w:rsidRPr="00303117">
        <w:t xml:space="preserve"> </w:t>
      </w:r>
      <w:proofErr w:type="spellStart"/>
      <w:r w:rsidRPr="00303117">
        <w:t>Family</w:t>
      </w:r>
      <w:proofErr w:type="spellEnd"/>
      <w:r w:rsidRPr="00303117">
        <w:t xml:space="preserve">. Как правило в одну </w:t>
      </w:r>
      <w:proofErr w:type="spellStart"/>
      <w:r w:rsidRPr="00303117">
        <w:t>Column</w:t>
      </w:r>
      <w:proofErr w:type="spellEnd"/>
      <w:r w:rsidRPr="00303117">
        <w:t xml:space="preserve"> </w:t>
      </w:r>
      <w:proofErr w:type="spellStart"/>
      <w:r w:rsidRPr="00303117">
        <w:t>Family</w:t>
      </w:r>
      <w:proofErr w:type="spellEnd"/>
      <w:r w:rsidRPr="00303117">
        <w:t xml:space="preserve"> объединяют колонки, для которых одинаковый паттерн использования и хранения. </w:t>
      </w:r>
    </w:p>
    <w:p w14:paraId="7257C848" w14:textId="70396F18" w:rsidR="00303117" w:rsidRPr="00303117" w:rsidRDefault="00303117" w:rsidP="00CA0CB0">
      <w:r w:rsidRPr="00303117">
        <w:t xml:space="preserve">Для каждого атрибута может храниться несколько различных </w:t>
      </w:r>
      <w:proofErr w:type="spellStart"/>
      <w:proofErr w:type="gramStart"/>
      <w:r w:rsidRPr="00303117">
        <w:t>версий.Разные</w:t>
      </w:r>
      <w:proofErr w:type="spellEnd"/>
      <w:proofErr w:type="gramEnd"/>
      <w:r w:rsidRPr="00303117">
        <w:t xml:space="preserve"> версии имеют разный </w:t>
      </w:r>
      <w:proofErr w:type="spellStart"/>
      <w:r w:rsidRPr="00303117">
        <w:t>timestamp</w:t>
      </w:r>
      <w:proofErr w:type="spellEnd"/>
      <w:r w:rsidRPr="00303117">
        <w:t>.</w:t>
      </w:r>
    </w:p>
    <w:p w14:paraId="2CAB5583" w14:textId="77777777" w:rsidR="00303117" w:rsidRPr="00303117" w:rsidRDefault="00303117" w:rsidP="00CA0CB0">
      <w:r w:rsidRPr="00303117">
        <w:t xml:space="preserve">Записи физически хранятся в отсортированном по </w:t>
      </w:r>
      <w:proofErr w:type="spellStart"/>
      <w:r w:rsidRPr="00303117">
        <w:t>RowKey</w:t>
      </w:r>
      <w:proofErr w:type="spellEnd"/>
      <w:r w:rsidRPr="00303117">
        <w:t xml:space="preserve"> порядке. При этом </w:t>
      </w:r>
      <w:proofErr w:type="gramStart"/>
      <w:r w:rsidRPr="00303117">
        <w:t>данные</w:t>
      </w:r>
      <w:proofErr w:type="gramEnd"/>
      <w:r w:rsidRPr="00303117">
        <w:t xml:space="preserve"> соответствующие разным </w:t>
      </w:r>
      <w:proofErr w:type="spellStart"/>
      <w:r w:rsidRPr="00303117">
        <w:t>Column</w:t>
      </w:r>
      <w:proofErr w:type="spellEnd"/>
      <w:r w:rsidRPr="00303117">
        <w:t xml:space="preserve"> </w:t>
      </w:r>
      <w:proofErr w:type="spellStart"/>
      <w:r w:rsidRPr="00303117">
        <w:t>Family</w:t>
      </w:r>
      <w:proofErr w:type="spellEnd"/>
      <w:r w:rsidRPr="00303117">
        <w:t xml:space="preserve"> хранятся отдельно, что позволяет при необходимости читать данные только из нужного семейства колонок. </w:t>
      </w:r>
    </w:p>
    <w:p w14:paraId="43FC5709" w14:textId="77777777" w:rsidR="00303117" w:rsidRPr="00303117" w:rsidRDefault="00303117" w:rsidP="00CA0CB0">
      <w:proofErr w:type="spellStart"/>
      <w:r w:rsidRPr="00CA0CB0">
        <w:rPr>
          <w:b/>
          <w:bCs/>
        </w:rPr>
        <w:t>Hive</w:t>
      </w:r>
      <w:proofErr w:type="spellEnd"/>
      <w:r w:rsidRPr="00CA0CB0">
        <w:rPr>
          <w:b/>
          <w:bCs/>
        </w:rPr>
        <w:t xml:space="preserve"> </w:t>
      </w:r>
      <w:proofErr w:type="spellStart"/>
      <w:r w:rsidRPr="00303117">
        <w:t>Cамая</w:t>
      </w:r>
      <w:proofErr w:type="spellEnd"/>
      <w:r w:rsidRPr="00303117">
        <w:t xml:space="preserve"> первая и до сих пор одна из самых популярных СУБД на этой платформе. В качестве языка запросов использует </w:t>
      </w:r>
      <w:proofErr w:type="spellStart"/>
      <w:r w:rsidRPr="00303117">
        <w:t>HiveQL</w:t>
      </w:r>
      <w:proofErr w:type="spellEnd"/>
      <w:r w:rsidRPr="00303117">
        <w:t xml:space="preserve"> — урезанный диалект SQL, который, тем не менее, позволяет выполнять довольно сложные запросы над данными, хранимыми в HDFS.</w:t>
      </w:r>
    </w:p>
    <w:p w14:paraId="42A3C2F2" w14:textId="77777777" w:rsidR="00303117" w:rsidRPr="00303117" w:rsidRDefault="00303117" w:rsidP="00CA0CB0">
      <w:proofErr w:type="spellStart"/>
      <w:r w:rsidRPr="00303117">
        <w:t>Hive</w:t>
      </w:r>
      <w:proofErr w:type="spellEnd"/>
      <w:r w:rsidRPr="00303117">
        <w:t xml:space="preserve"> представляет из себя движок, который превращает </w:t>
      </w:r>
      <w:proofErr w:type="spellStart"/>
      <w:r w:rsidRPr="00303117">
        <w:t>SQLзапросы</w:t>
      </w:r>
      <w:proofErr w:type="spellEnd"/>
      <w:r w:rsidRPr="00303117">
        <w:t xml:space="preserve"> в цепочки </w:t>
      </w:r>
      <w:proofErr w:type="spellStart"/>
      <w:r w:rsidRPr="00303117">
        <w:t>map-reduce</w:t>
      </w:r>
      <w:proofErr w:type="spellEnd"/>
      <w:r w:rsidRPr="00303117">
        <w:t xml:space="preserve"> задач. Движок включает в себя такие компоненты, как </w:t>
      </w:r>
      <w:proofErr w:type="spellStart"/>
      <w:r w:rsidRPr="00303117">
        <w:t>Parser</w:t>
      </w:r>
      <w:proofErr w:type="spellEnd"/>
      <w:r w:rsidRPr="00303117">
        <w:t xml:space="preserve"> (разбирает входящие SQL-</w:t>
      </w:r>
      <w:proofErr w:type="spellStart"/>
      <w:r w:rsidRPr="00303117">
        <w:t>запрсоы</w:t>
      </w:r>
      <w:proofErr w:type="spellEnd"/>
      <w:r w:rsidRPr="00303117">
        <w:t xml:space="preserve">), </w:t>
      </w:r>
      <w:proofErr w:type="spellStart"/>
      <w:r w:rsidRPr="00303117">
        <w:t>Optimimer</w:t>
      </w:r>
      <w:proofErr w:type="spellEnd"/>
      <w:r w:rsidRPr="00303117">
        <w:t xml:space="preserve"> (оптимизирует запрос для достижения большей эффективности), </w:t>
      </w:r>
      <w:proofErr w:type="spellStart"/>
      <w:r w:rsidRPr="00303117">
        <w:t>Planner</w:t>
      </w:r>
      <w:proofErr w:type="spellEnd"/>
      <w:r w:rsidRPr="00303117">
        <w:t xml:space="preserve"> (планирует задачи на выполнение) </w:t>
      </w:r>
      <w:proofErr w:type="spellStart"/>
      <w:r w:rsidRPr="00303117">
        <w:t>Executor</w:t>
      </w:r>
      <w:proofErr w:type="spellEnd"/>
      <w:r w:rsidRPr="00303117">
        <w:t xml:space="preserve"> (запускает задачи на фреймворке </w:t>
      </w:r>
      <w:proofErr w:type="spellStart"/>
      <w:r w:rsidRPr="00303117">
        <w:t>MapReduce</w:t>
      </w:r>
      <w:proofErr w:type="spellEnd"/>
      <w:r w:rsidRPr="00303117">
        <w:t xml:space="preserve">). </w:t>
      </w:r>
    </w:p>
    <w:p w14:paraId="05DF7D95" w14:textId="6667D0F2" w:rsidR="00303117" w:rsidRPr="00303117" w:rsidRDefault="00303117" w:rsidP="00CA0CB0">
      <w:proofErr w:type="spellStart"/>
      <w:r w:rsidRPr="00CA0CB0">
        <w:rPr>
          <w:b/>
          <w:bCs/>
        </w:rPr>
        <w:t>Impala</w:t>
      </w:r>
      <w:proofErr w:type="spellEnd"/>
      <w:r w:rsidRPr="00303117">
        <w:t xml:space="preserve"> Продукт компании </w:t>
      </w:r>
      <w:proofErr w:type="spellStart"/>
      <w:r w:rsidRPr="00303117">
        <w:t>Cloudera</w:t>
      </w:r>
      <w:proofErr w:type="spellEnd"/>
      <w:r w:rsidRPr="00303117">
        <w:t xml:space="preserve"> и основной конкурент </w:t>
      </w:r>
      <w:proofErr w:type="spellStart"/>
      <w:r w:rsidRPr="00303117">
        <w:t>Hive</w:t>
      </w:r>
      <w:proofErr w:type="spellEnd"/>
      <w:r w:rsidRPr="00303117">
        <w:t xml:space="preserve">. </w:t>
      </w:r>
      <w:proofErr w:type="gramStart"/>
      <w:r w:rsidRPr="00303117">
        <w:t>В отличие от последнего,</w:t>
      </w:r>
      <w:proofErr w:type="gramEnd"/>
      <w:r w:rsidRPr="00303117">
        <w:t xml:space="preserve"> </w:t>
      </w:r>
      <w:proofErr w:type="spellStart"/>
      <w:r w:rsidRPr="00303117">
        <w:t>Impala</w:t>
      </w:r>
      <w:proofErr w:type="spellEnd"/>
      <w:r w:rsidRPr="00303117">
        <w:t xml:space="preserve"> никогда не использовала классический </w:t>
      </w:r>
      <w:proofErr w:type="spellStart"/>
      <w:r w:rsidRPr="00303117">
        <w:t>MapReduce</w:t>
      </w:r>
      <w:proofErr w:type="spellEnd"/>
      <w:r w:rsidRPr="00303117">
        <w:t xml:space="preserve">, а изначально исполняла запросы на своём собственном движке. Кроме того, в последнее время </w:t>
      </w:r>
      <w:proofErr w:type="spellStart"/>
      <w:r w:rsidRPr="00303117">
        <w:t>Impala</w:t>
      </w:r>
      <w:proofErr w:type="spellEnd"/>
      <w:r w:rsidRPr="00303117">
        <w:t xml:space="preserve"> активно использует кеширование часто используемых блоков данных и колоночные форматы хранения, что очень хорошо сказывается на производительности аналитических запросов.</w:t>
      </w:r>
    </w:p>
    <w:p w14:paraId="69E163DD" w14:textId="77777777" w:rsidR="00303117" w:rsidRPr="00303117" w:rsidRDefault="00303117" w:rsidP="00CA0CB0">
      <w:proofErr w:type="spellStart"/>
      <w:r w:rsidRPr="00CA0CB0">
        <w:rPr>
          <w:b/>
          <w:bCs/>
        </w:rPr>
        <w:t>Apache</w:t>
      </w:r>
      <w:proofErr w:type="spellEnd"/>
      <w:r w:rsidRPr="00CA0CB0">
        <w:rPr>
          <w:b/>
          <w:bCs/>
        </w:rPr>
        <w:t xml:space="preserve"> </w:t>
      </w:r>
      <w:proofErr w:type="spellStart"/>
      <w:r w:rsidRPr="00CA0CB0">
        <w:rPr>
          <w:b/>
          <w:bCs/>
        </w:rPr>
        <w:t>Impala</w:t>
      </w:r>
      <w:proofErr w:type="spellEnd"/>
      <w:r w:rsidRPr="00303117">
        <w:t xml:space="preserve"> - это открытая исходная база данных для </w:t>
      </w:r>
      <w:proofErr w:type="spellStart"/>
      <w:r w:rsidRPr="00303117">
        <w:t>Apache</w:t>
      </w:r>
      <w:proofErr w:type="spellEnd"/>
      <w:r w:rsidRPr="00303117">
        <w:t xml:space="preserve"> </w:t>
      </w:r>
      <w:proofErr w:type="spellStart"/>
      <w:proofErr w:type="gramStart"/>
      <w:r w:rsidRPr="00303117">
        <w:t>Hadoop</w:t>
      </w:r>
      <w:proofErr w:type="spellEnd"/>
      <w:r w:rsidRPr="00303117">
        <w:t xml:space="preserve"> .</w:t>
      </w:r>
      <w:proofErr w:type="gramEnd"/>
      <w:r w:rsidRPr="00303117">
        <w:t xml:space="preserve"> </w:t>
      </w:r>
      <w:proofErr w:type="spellStart"/>
      <w:r w:rsidRPr="00303117">
        <w:t>Impala</w:t>
      </w:r>
      <w:proofErr w:type="spellEnd"/>
      <w:r w:rsidRPr="00303117">
        <w:t xml:space="preserve"> поставляется компанией </w:t>
      </w:r>
      <w:proofErr w:type="spellStart"/>
      <w:r w:rsidRPr="00303117">
        <w:t>Cloudera</w:t>
      </w:r>
      <w:proofErr w:type="spellEnd"/>
      <w:r w:rsidRPr="00303117">
        <w:t xml:space="preserve">. </w:t>
      </w:r>
    </w:p>
    <w:p w14:paraId="06C111F8" w14:textId="37C7BD0A" w:rsidR="00303117" w:rsidRPr="00303117" w:rsidRDefault="00303117" w:rsidP="00CA0CB0">
      <w:proofErr w:type="spellStart"/>
      <w:r w:rsidRPr="00303117">
        <w:t>Impala</w:t>
      </w:r>
      <w:proofErr w:type="spellEnd"/>
      <w:r w:rsidRPr="00303117">
        <w:t xml:space="preserve"> обеспечивает быстрые интерактивные </w:t>
      </w:r>
      <w:proofErr w:type="spellStart"/>
      <w:r w:rsidRPr="00303117">
        <w:t>SQLзапросы</w:t>
      </w:r>
      <w:proofErr w:type="spellEnd"/>
      <w:r w:rsidRPr="00303117">
        <w:t xml:space="preserve"> непосредственно на ваших данных </w:t>
      </w:r>
      <w:proofErr w:type="spellStart"/>
      <w:r w:rsidRPr="00303117">
        <w:t>Apache</w:t>
      </w:r>
      <w:proofErr w:type="spellEnd"/>
      <w:r w:rsidRPr="00303117">
        <w:t xml:space="preserve"> </w:t>
      </w:r>
      <w:proofErr w:type="spellStart"/>
      <w:r w:rsidRPr="00303117">
        <w:t>Hadoop</w:t>
      </w:r>
      <w:proofErr w:type="spellEnd"/>
      <w:r w:rsidRPr="00303117">
        <w:t xml:space="preserve">, хранящихся в HDFS, </w:t>
      </w:r>
      <w:proofErr w:type="spellStart"/>
      <w:r w:rsidRPr="00303117">
        <w:t>HBase</w:t>
      </w:r>
      <w:proofErr w:type="spellEnd"/>
      <w:r w:rsidRPr="00303117">
        <w:t xml:space="preserve"> или </w:t>
      </w:r>
      <w:proofErr w:type="spellStart"/>
      <w:r w:rsidRPr="00303117">
        <w:t>Amazon</w:t>
      </w:r>
      <w:proofErr w:type="spellEnd"/>
      <w:r w:rsidRPr="00303117">
        <w:t xml:space="preserve"> </w:t>
      </w:r>
      <w:proofErr w:type="spellStart"/>
      <w:r w:rsidRPr="00303117">
        <w:t>Simple</w:t>
      </w:r>
      <w:proofErr w:type="spellEnd"/>
      <w:r w:rsidRPr="00303117">
        <w:t xml:space="preserve"> </w:t>
      </w:r>
      <w:proofErr w:type="spellStart"/>
      <w:r w:rsidRPr="00303117">
        <w:t>Storage</w:t>
      </w:r>
      <w:proofErr w:type="spellEnd"/>
      <w:r w:rsidRPr="00303117">
        <w:t xml:space="preserve"> </w:t>
      </w:r>
      <w:proofErr w:type="spellStart"/>
      <w:r w:rsidRPr="00303117">
        <w:t>Service</w:t>
      </w:r>
      <w:proofErr w:type="spellEnd"/>
      <w:r w:rsidRPr="00303117">
        <w:t xml:space="preserve"> (S3). </w:t>
      </w:r>
    </w:p>
    <w:p w14:paraId="37DB1429" w14:textId="77777777" w:rsidR="00303117" w:rsidRPr="00303117" w:rsidRDefault="00303117" w:rsidP="00CA0CB0">
      <w:r w:rsidRPr="00303117">
        <w:lastRenderedPageBreak/>
        <w:t xml:space="preserve">Помимо использования одной и той же унифицированной платформы хранения, </w:t>
      </w:r>
      <w:proofErr w:type="spellStart"/>
      <w:r w:rsidRPr="00303117">
        <w:t>Impala</w:t>
      </w:r>
      <w:proofErr w:type="spellEnd"/>
      <w:r w:rsidRPr="00303117">
        <w:t xml:space="preserve"> также использует те же метаданные, тот же синтаксис SQL (</w:t>
      </w:r>
      <w:proofErr w:type="spellStart"/>
      <w:r w:rsidRPr="00303117">
        <w:t>Hive</w:t>
      </w:r>
      <w:proofErr w:type="spellEnd"/>
      <w:r w:rsidRPr="00303117">
        <w:t xml:space="preserve"> SQL), драйвер ODBC и пользовательский интерфейс (интерфейс запроса </w:t>
      </w:r>
      <w:proofErr w:type="spellStart"/>
      <w:r w:rsidRPr="00303117">
        <w:t>Impala</w:t>
      </w:r>
      <w:proofErr w:type="spellEnd"/>
      <w:r w:rsidRPr="00303117">
        <w:t xml:space="preserve"> в </w:t>
      </w:r>
      <w:proofErr w:type="spellStart"/>
      <w:r w:rsidRPr="00303117">
        <w:t>Hue</w:t>
      </w:r>
      <w:proofErr w:type="spellEnd"/>
      <w:r w:rsidRPr="00303117">
        <w:t xml:space="preserve">) как и </w:t>
      </w:r>
      <w:proofErr w:type="spellStart"/>
      <w:r w:rsidRPr="00303117">
        <w:t>Apache</w:t>
      </w:r>
      <w:proofErr w:type="spellEnd"/>
      <w:r w:rsidRPr="00303117">
        <w:t xml:space="preserve"> </w:t>
      </w:r>
      <w:proofErr w:type="spellStart"/>
      <w:r w:rsidRPr="00303117">
        <w:t>Hive</w:t>
      </w:r>
      <w:proofErr w:type="spellEnd"/>
      <w:r w:rsidRPr="00303117">
        <w:t>. Это обеспечивает привычную и унифицированную платформу для запросов в реальном времени или пакетных запросов.</w:t>
      </w:r>
    </w:p>
    <w:p w14:paraId="6AA14428" w14:textId="04ABFC68" w:rsidR="00303117" w:rsidRPr="00303117" w:rsidRDefault="00303117" w:rsidP="00CA0CB0">
      <w:proofErr w:type="spellStart"/>
      <w:r w:rsidRPr="00CA0CB0">
        <w:rPr>
          <w:b/>
          <w:bCs/>
        </w:rPr>
        <w:t>Pig</w:t>
      </w:r>
      <w:proofErr w:type="spellEnd"/>
      <w:r w:rsidRPr="00303117">
        <w:t xml:space="preserve"> Надстройка для </w:t>
      </w:r>
      <w:proofErr w:type="spellStart"/>
      <w:r w:rsidRPr="00303117">
        <w:t>Hadoop</w:t>
      </w:r>
      <w:proofErr w:type="spellEnd"/>
      <w:r w:rsidRPr="00303117">
        <w:t xml:space="preserve">, позволяющая создавать программы для </w:t>
      </w:r>
      <w:proofErr w:type="spellStart"/>
      <w:r w:rsidRPr="00303117">
        <w:t>обрабоки</w:t>
      </w:r>
      <w:proofErr w:type="spellEnd"/>
      <w:r w:rsidRPr="00303117">
        <w:t xml:space="preserve"> данных на высокоуровневом языке</w:t>
      </w:r>
    </w:p>
    <w:p w14:paraId="47C09583" w14:textId="77777777" w:rsidR="00303117" w:rsidRPr="00303117" w:rsidRDefault="00303117" w:rsidP="00CA0CB0">
      <w:proofErr w:type="spellStart"/>
      <w:r w:rsidRPr="00303117">
        <w:t>Pig</w:t>
      </w:r>
      <w:proofErr w:type="spellEnd"/>
      <w:r w:rsidRPr="00303117">
        <w:t xml:space="preserve"> состоит из двух частей: • язык для описания потоков </w:t>
      </w:r>
      <w:proofErr w:type="spellStart"/>
      <w:r w:rsidRPr="00303117">
        <w:t>Pig</w:t>
      </w:r>
      <w:proofErr w:type="spellEnd"/>
      <w:r w:rsidRPr="00303117">
        <w:t xml:space="preserve"> </w:t>
      </w:r>
      <w:proofErr w:type="spellStart"/>
      <w:r w:rsidRPr="00303117">
        <w:t>Latin</w:t>
      </w:r>
      <w:proofErr w:type="spellEnd"/>
      <w:r w:rsidRPr="00303117">
        <w:t xml:space="preserve">; • исполнительная среда для запуска сценариев </w:t>
      </w:r>
      <w:proofErr w:type="spellStart"/>
      <w:r w:rsidRPr="00303117">
        <w:t>Pig</w:t>
      </w:r>
      <w:proofErr w:type="spellEnd"/>
      <w:r w:rsidRPr="00303117">
        <w:t xml:space="preserve"> </w:t>
      </w:r>
      <w:proofErr w:type="spellStart"/>
      <w:r w:rsidRPr="00303117">
        <w:t>Latin</w:t>
      </w:r>
      <w:proofErr w:type="spellEnd"/>
      <w:r w:rsidRPr="00303117">
        <w:t xml:space="preserve"> (доступны два варианта: запуск на локальной JVM или исполнение в кластере </w:t>
      </w:r>
      <w:proofErr w:type="spellStart"/>
      <w:r w:rsidRPr="00303117">
        <w:t>Hadoop</w:t>
      </w:r>
      <w:proofErr w:type="spellEnd"/>
      <w:r w:rsidRPr="00303117">
        <w:t>)</w:t>
      </w:r>
    </w:p>
    <w:p w14:paraId="42349A68" w14:textId="77777777" w:rsidR="00303117" w:rsidRPr="00303117" w:rsidRDefault="00303117" w:rsidP="00CA0CB0">
      <w:proofErr w:type="spellStart"/>
      <w:r w:rsidRPr="00303117">
        <w:t>Pig</w:t>
      </w:r>
      <w:proofErr w:type="spellEnd"/>
      <w:r w:rsidRPr="00303117">
        <w:t xml:space="preserve"> упрощает использование </w:t>
      </w:r>
      <w:proofErr w:type="spellStart"/>
      <w:r w:rsidRPr="00303117">
        <w:t>Hadoop</w:t>
      </w:r>
      <w:proofErr w:type="spellEnd"/>
      <w:r w:rsidRPr="00303117">
        <w:t xml:space="preserve">, позволяя выполнять SQL-подобные запросы к распределенным наборам данных. Характерным свойством программ </w:t>
      </w:r>
      <w:proofErr w:type="spellStart"/>
      <w:r w:rsidRPr="00303117">
        <w:t>Pig</w:t>
      </w:r>
      <w:proofErr w:type="spellEnd"/>
      <w:r w:rsidRPr="00303117">
        <w:t xml:space="preserve"> является то, что их структура поддается существенному распараллеливанию,</w:t>
      </w:r>
    </w:p>
    <w:p w14:paraId="77145D1F" w14:textId="77777777" w:rsidR="00303117" w:rsidRPr="00303117" w:rsidRDefault="00303117" w:rsidP="00CA0CB0">
      <w:proofErr w:type="spellStart"/>
      <w:r w:rsidRPr="00CA0CB0">
        <w:rPr>
          <w:b/>
          <w:bCs/>
        </w:rPr>
        <w:t>Mahout</w:t>
      </w:r>
      <w:proofErr w:type="spellEnd"/>
      <w:r w:rsidRPr="00303117">
        <w:t xml:space="preserve"> Первая большая библиотека, реализовавшая многие популярные алгоритмы средствами </w:t>
      </w:r>
      <w:proofErr w:type="spellStart"/>
      <w:r w:rsidRPr="00303117">
        <w:t>MapReduce</w:t>
      </w:r>
      <w:proofErr w:type="spellEnd"/>
      <w:r w:rsidRPr="00303117">
        <w:t xml:space="preserve">. Включает в себя алгоритмы для кластеризации, </w:t>
      </w:r>
      <w:proofErr w:type="spellStart"/>
      <w:r w:rsidRPr="00303117">
        <w:t>коллаборативной</w:t>
      </w:r>
      <w:proofErr w:type="spellEnd"/>
      <w:r w:rsidRPr="00303117">
        <w:t xml:space="preserve"> фильтрации, случайных деревьев, а также несколько примитивов для факторизации матриц.</w:t>
      </w:r>
    </w:p>
    <w:p w14:paraId="63456A31" w14:textId="77777777" w:rsidR="00303117" w:rsidRPr="00303117" w:rsidRDefault="00303117" w:rsidP="00CA0CB0">
      <w:proofErr w:type="spellStart"/>
      <w:r w:rsidRPr="00CA0CB0">
        <w:rPr>
          <w:b/>
          <w:bCs/>
        </w:rPr>
        <w:t>Rhadoop</w:t>
      </w:r>
      <w:proofErr w:type="spellEnd"/>
      <w:r w:rsidRPr="00CA0CB0">
        <w:rPr>
          <w:b/>
          <w:bCs/>
        </w:rPr>
        <w:t xml:space="preserve"> </w:t>
      </w:r>
      <w:r w:rsidRPr="00303117">
        <w:t xml:space="preserve">Надстройка над </w:t>
      </w:r>
      <w:proofErr w:type="spellStart"/>
      <w:r w:rsidRPr="00303117">
        <w:t>Hadoop</w:t>
      </w:r>
      <w:proofErr w:type="spellEnd"/>
      <w:r w:rsidRPr="00303117">
        <w:t xml:space="preserve"> для выполнения программ, написанных на языке R. Как и </w:t>
      </w:r>
      <w:proofErr w:type="spellStart"/>
      <w:r w:rsidRPr="00303117">
        <w:t>Mahout</w:t>
      </w:r>
      <w:proofErr w:type="spellEnd"/>
      <w:r w:rsidRPr="00303117">
        <w:t xml:space="preserve"> позволяет использовать алгоритмы </w:t>
      </w:r>
      <w:proofErr w:type="spellStart"/>
      <w:r w:rsidRPr="00303117">
        <w:t>DataMining</w:t>
      </w:r>
      <w:proofErr w:type="spellEnd"/>
      <w:r w:rsidRPr="00303117">
        <w:t xml:space="preserve">. </w:t>
      </w:r>
    </w:p>
    <w:p w14:paraId="7907C46C" w14:textId="77777777" w:rsidR="00303117" w:rsidRPr="00303117" w:rsidRDefault="00303117" w:rsidP="00CA0CB0">
      <w:proofErr w:type="spellStart"/>
      <w:r w:rsidRPr="00CA0CB0">
        <w:rPr>
          <w:b/>
          <w:bCs/>
        </w:rPr>
        <w:t>Tez</w:t>
      </w:r>
      <w:proofErr w:type="spellEnd"/>
      <w:r w:rsidRPr="00303117">
        <w:t xml:space="preserve"> представляет задачу в виде ориентированного ациклического графа (DAG) </w:t>
      </w:r>
      <w:proofErr w:type="spellStart"/>
      <w:r w:rsidRPr="00303117">
        <w:t>компонентовобработчиков</w:t>
      </w:r>
      <w:proofErr w:type="spellEnd"/>
      <w:r w:rsidRPr="00303117">
        <w:t xml:space="preserve">. Планировщик запускает вычисление графа и при необходимости динамически переконфигурирует его, оптимизируя под данные. </w:t>
      </w:r>
    </w:p>
    <w:p w14:paraId="3A074F48" w14:textId="77777777" w:rsidR="00303117" w:rsidRPr="00303117" w:rsidRDefault="00303117" w:rsidP="00CA0CB0">
      <w:proofErr w:type="spellStart"/>
      <w:r w:rsidRPr="00CA0CB0">
        <w:rPr>
          <w:b/>
          <w:bCs/>
        </w:rPr>
        <w:t>Oozie</w:t>
      </w:r>
      <w:proofErr w:type="spellEnd"/>
      <w:r w:rsidRPr="00303117">
        <w:t xml:space="preserve"> Утилита позволяет создавать </w:t>
      </w:r>
      <w:proofErr w:type="spellStart"/>
      <w:r w:rsidRPr="00303117">
        <w:t>workflow</w:t>
      </w:r>
      <w:proofErr w:type="spellEnd"/>
      <w:r w:rsidRPr="00303117">
        <w:t xml:space="preserve"> из программ </w:t>
      </w:r>
      <w:proofErr w:type="spellStart"/>
      <w:r w:rsidRPr="00303117">
        <w:t>MapReduce</w:t>
      </w:r>
      <w:proofErr w:type="spellEnd"/>
      <w:r w:rsidRPr="00303117">
        <w:t xml:space="preserve">, запросов </w:t>
      </w:r>
      <w:proofErr w:type="spellStart"/>
      <w:r w:rsidRPr="00303117">
        <w:t>Hive</w:t>
      </w:r>
      <w:proofErr w:type="spellEnd"/>
      <w:r w:rsidRPr="00303117">
        <w:t xml:space="preserve"> и </w:t>
      </w:r>
      <w:proofErr w:type="spellStart"/>
      <w:r w:rsidRPr="00303117">
        <w:t>Pig</w:t>
      </w:r>
      <w:proofErr w:type="spellEnd"/>
      <w:r w:rsidRPr="00303117">
        <w:t xml:space="preserve">. </w:t>
      </w:r>
      <w:proofErr w:type="spellStart"/>
      <w:r w:rsidRPr="00303117">
        <w:t>Oozie</w:t>
      </w:r>
      <w:proofErr w:type="spellEnd"/>
      <w:r w:rsidRPr="00303117">
        <w:t xml:space="preserve"> — это проект с открытым исходным кодом на основе технологии </w:t>
      </w:r>
      <w:proofErr w:type="spellStart"/>
      <w:r w:rsidRPr="00303117">
        <w:t>Java</w:t>
      </w:r>
      <w:proofErr w:type="spellEnd"/>
      <w:r w:rsidRPr="00303117">
        <w:t xml:space="preserve">™, упрощающий процесс создания потоков работ и координацию заданий. </w:t>
      </w:r>
      <w:proofErr w:type="spellStart"/>
      <w:r w:rsidRPr="00303117">
        <w:t>Oozie</w:t>
      </w:r>
      <w:proofErr w:type="spellEnd"/>
      <w:r w:rsidRPr="00303117">
        <w:t xml:space="preserve"> предоставляет принципиальную возможность объединения нескольких последовательно выполняемых заданий в одну логическую единицу работы. </w:t>
      </w:r>
    </w:p>
    <w:p w14:paraId="5AA3CAF7" w14:textId="54FED81A" w:rsidR="00303117" w:rsidRPr="00303117" w:rsidRDefault="00303117" w:rsidP="00CA0CB0">
      <w:proofErr w:type="spellStart"/>
      <w:r w:rsidRPr="00CA0CB0">
        <w:rPr>
          <w:b/>
          <w:bCs/>
        </w:rPr>
        <w:lastRenderedPageBreak/>
        <w:t>Hue</w:t>
      </w:r>
      <w:proofErr w:type="spellEnd"/>
      <w:r w:rsidRPr="00303117">
        <w:t xml:space="preserve"> </w:t>
      </w:r>
      <w:proofErr w:type="spellStart"/>
      <w:r w:rsidRPr="00303117">
        <w:t>Web</w:t>
      </w:r>
      <w:proofErr w:type="spellEnd"/>
      <w:r w:rsidRPr="00303117">
        <w:t xml:space="preserve"> интерфейс к </w:t>
      </w:r>
      <w:proofErr w:type="spellStart"/>
      <w:r w:rsidRPr="00303117">
        <w:t>Hadoop</w:t>
      </w:r>
      <w:proofErr w:type="spellEnd"/>
      <w:r w:rsidRPr="00303117">
        <w:t xml:space="preserve"> для мониторинга заданий, выполняющихся на кластере, и облегчения обслуживания кластера. </w:t>
      </w:r>
      <w:r w:rsidRPr="00303117">
        <w:sym w:font="Symbol" w:char="F076"/>
      </w:r>
      <w:r w:rsidRPr="00303117">
        <w:t>HUE (</w:t>
      </w:r>
      <w:proofErr w:type="spellStart"/>
      <w:r w:rsidRPr="00303117">
        <w:t>Hadoop</w:t>
      </w:r>
      <w:proofErr w:type="spellEnd"/>
      <w:r w:rsidRPr="00303117">
        <w:t xml:space="preserve"> User </w:t>
      </w:r>
      <w:proofErr w:type="spellStart"/>
      <w:r w:rsidRPr="00303117">
        <w:t>Experience</w:t>
      </w:r>
      <w:proofErr w:type="spellEnd"/>
      <w:r w:rsidRPr="00303117">
        <w:t xml:space="preserve">) – это веб интерфейс для анализа данных на </w:t>
      </w:r>
      <w:proofErr w:type="spellStart"/>
      <w:r w:rsidRPr="00303117">
        <w:t>Hadoop</w:t>
      </w:r>
      <w:proofErr w:type="spellEnd"/>
      <w:r w:rsidRPr="00303117">
        <w:t>.</w:t>
      </w:r>
    </w:p>
    <w:p w14:paraId="2EF4DF48" w14:textId="4FB551BC" w:rsidR="00303117" w:rsidRPr="00303117" w:rsidRDefault="00303117" w:rsidP="00CA0CB0">
      <w:proofErr w:type="spellStart"/>
      <w:r w:rsidRPr="00CA0CB0">
        <w:rPr>
          <w:b/>
          <w:bCs/>
        </w:rPr>
        <w:t>Sqoop</w:t>
      </w:r>
      <w:proofErr w:type="spellEnd"/>
      <w:r w:rsidRPr="00303117">
        <w:t xml:space="preserve"> Утилита для загрузки данных из реляционных баз данных в кластер </w:t>
      </w:r>
      <w:proofErr w:type="spellStart"/>
      <w:r w:rsidRPr="00303117">
        <w:t>Hadoop</w:t>
      </w:r>
      <w:proofErr w:type="spellEnd"/>
      <w:r w:rsidRPr="00303117">
        <w:t xml:space="preserve"> и для выгрузки данных обратно БД. </w:t>
      </w:r>
    </w:p>
    <w:p w14:paraId="0326A49A" w14:textId="77777777" w:rsidR="00303117" w:rsidRPr="00303117" w:rsidRDefault="00303117" w:rsidP="00CA0CB0">
      <w:r w:rsidRPr="00303117">
        <w:t>Инструмент для пересылки данных между структурированными хранилищами и HDFS</w:t>
      </w:r>
    </w:p>
    <w:p w14:paraId="7C855A72" w14:textId="77777777" w:rsidR="00303117" w:rsidRPr="00303117" w:rsidRDefault="00303117" w:rsidP="00CA0CB0">
      <w:pPr>
        <w:pStyle w:val="2"/>
      </w:pPr>
      <w:bookmarkStart w:id="15" w:name="_Toc61866391"/>
      <w:r w:rsidRPr="00303117">
        <w:t>Состав модуля YARN.</w:t>
      </w:r>
      <w:bookmarkEnd w:id="15"/>
    </w:p>
    <w:p w14:paraId="22EBB198" w14:textId="77777777" w:rsidR="00303117" w:rsidRPr="00303117" w:rsidRDefault="00303117" w:rsidP="00CA0CB0">
      <w:r w:rsidRPr="00303117">
        <w:t xml:space="preserve">Корнем иерархии YARN является </w:t>
      </w:r>
      <w:proofErr w:type="spellStart"/>
      <w:r w:rsidRPr="00303117">
        <w:t>ResourceManager</w:t>
      </w:r>
      <w:proofErr w:type="spellEnd"/>
      <w:r w:rsidRPr="00303117">
        <w:t xml:space="preserve">. Этот демон управляет всем кластером и назначением приложений базовым вычислительным ресурсам. </w:t>
      </w:r>
      <w:proofErr w:type="spellStart"/>
      <w:r w:rsidRPr="00303117">
        <w:t>ResourceManager</w:t>
      </w:r>
      <w:proofErr w:type="spellEnd"/>
      <w:r w:rsidRPr="00303117">
        <w:t xml:space="preserve"> распределяет ресурсы (вычислительные ресурсы, память, пропускная способность и </w:t>
      </w:r>
      <w:proofErr w:type="gramStart"/>
      <w:r w:rsidRPr="00303117">
        <w:t>т.д.</w:t>
      </w:r>
      <w:proofErr w:type="gramEnd"/>
      <w:r w:rsidRPr="00303117">
        <w:t xml:space="preserve">) для базовых </w:t>
      </w:r>
      <w:proofErr w:type="spellStart"/>
      <w:r w:rsidRPr="00303117">
        <w:t>NodeManager</w:t>
      </w:r>
      <w:proofErr w:type="spellEnd"/>
      <w:r w:rsidRPr="00303117">
        <w:t xml:space="preserve"> (агент YARN на узле). Кроме того, </w:t>
      </w:r>
      <w:proofErr w:type="spellStart"/>
      <w:r w:rsidRPr="00303117">
        <w:t>ResourceManager</w:t>
      </w:r>
      <w:proofErr w:type="spellEnd"/>
      <w:r w:rsidRPr="00303117">
        <w:t xml:space="preserve"> взаимодействует с </w:t>
      </w:r>
      <w:proofErr w:type="spellStart"/>
      <w:r w:rsidRPr="00303117">
        <w:t>ApplicationMaster</w:t>
      </w:r>
      <w:proofErr w:type="spellEnd"/>
      <w:r w:rsidRPr="00303117">
        <w:t xml:space="preserve"> при распределении ресурсов и с </w:t>
      </w:r>
      <w:proofErr w:type="spellStart"/>
      <w:r w:rsidRPr="00303117">
        <w:t>NodeManager</w:t>
      </w:r>
      <w:proofErr w:type="spellEnd"/>
      <w:r w:rsidRPr="00303117">
        <w:t xml:space="preserve"> при запуске и мониторинге базовых приложений.</w:t>
      </w:r>
    </w:p>
    <w:p w14:paraId="4708C718" w14:textId="77777777" w:rsidR="00303117" w:rsidRPr="00303117" w:rsidRDefault="00303117" w:rsidP="00CA0CB0">
      <w:r w:rsidRPr="00303117">
        <w:t xml:space="preserve">Каждым экземпляром приложения, которое выполняется в YARN, управляет демон </w:t>
      </w:r>
      <w:proofErr w:type="spellStart"/>
      <w:r w:rsidRPr="00303117">
        <w:t>ApplicationMaster</w:t>
      </w:r>
      <w:proofErr w:type="spellEnd"/>
      <w:r w:rsidRPr="00303117">
        <w:t xml:space="preserve">. Он отвечает за получение ресурсов из </w:t>
      </w:r>
      <w:proofErr w:type="spellStart"/>
      <w:r w:rsidRPr="00303117">
        <w:t>ResourceManager</w:t>
      </w:r>
      <w:proofErr w:type="spellEnd"/>
      <w:r w:rsidRPr="00303117">
        <w:t xml:space="preserve"> и мониторинг (посредством </w:t>
      </w:r>
      <w:proofErr w:type="spellStart"/>
      <w:r w:rsidRPr="00303117">
        <w:t>NodeManager</w:t>
      </w:r>
      <w:proofErr w:type="spellEnd"/>
      <w:r w:rsidRPr="00303117">
        <w:t xml:space="preserve">) исполнения и потребления ресурсов контейнеров (распределение ресурсов процессора, памяти и </w:t>
      </w:r>
      <w:proofErr w:type="gramStart"/>
      <w:r w:rsidRPr="00303117">
        <w:t>т.д.</w:t>
      </w:r>
      <w:proofErr w:type="gramEnd"/>
      <w:r w:rsidRPr="00303117">
        <w:t>). Хотя в настоящее время ресурсы являются традиционными (ядра процессора, память), завтра могут появиться новые ресурсы, специфичные для конкретной задачи (например, графические процессоры или специализированные устройства обработки).</w:t>
      </w:r>
    </w:p>
    <w:p w14:paraId="36CACA5F" w14:textId="77777777" w:rsidR="00303117" w:rsidRPr="00303117" w:rsidRDefault="00303117" w:rsidP="00CA0CB0">
      <w:proofErr w:type="spellStart"/>
      <w:r w:rsidRPr="00303117">
        <w:t>NodeManager</w:t>
      </w:r>
      <w:proofErr w:type="spellEnd"/>
      <w:r w:rsidRPr="00303117">
        <w:t xml:space="preserve"> управляет всеми узлами в кластере YARN. </w:t>
      </w:r>
      <w:proofErr w:type="spellStart"/>
      <w:r w:rsidRPr="00303117">
        <w:t>NodeManager</w:t>
      </w:r>
      <w:proofErr w:type="spellEnd"/>
      <w:r w:rsidRPr="00303117">
        <w:t xml:space="preserve"> предоставляет сервисы на каждом узле кластера, начиная с контроля управления контейнером в течение его жизненного цикла и заканчивая мониторингом ресурсов и отслеживанием состояния узла. В отличие от MRv1, управлявшей задачами </w:t>
      </w:r>
      <w:proofErr w:type="spellStart"/>
      <w:r w:rsidRPr="00303117">
        <w:t>map</w:t>
      </w:r>
      <w:proofErr w:type="spellEnd"/>
      <w:r w:rsidRPr="00303117">
        <w:t xml:space="preserve"> и </w:t>
      </w:r>
      <w:proofErr w:type="spellStart"/>
      <w:r w:rsidRPr="00303117">
        <w:t>reduce</w:t>
      </w:r>
      <w:proofErr w:type="spellEnd"/>
      <w:r w:rsidRPr="00303117">
        <w:t xml:space="preserve"> через слоты, </w:t>
      </w:r>
      <w:proofErr w:type="spellStart"/>
      <w:r w:rsidRPr="00303117">
        <w:t>NodeManager</w:t>
      </w:r>
      <w:proofErr w:type="spellEnd"/>
      <w:r w:rsidRPr="00303117">
        <w:t xml:space="preserve"> управляет абстрактными контейнерами, которые представляют собой ресурсы на узле, доступные для </w:t>
      </w:r>
      <w:r w:rsidRPr="00303117">
        <w:lastRenderedPageBreak/>
        <w:t xml:space="preserve">конкретного приложения. YARN по-прежнему использует слой HDFS с главными узлами </w:t>
      </w:r>
      <w:proofErr w:type="spellStart"/>
      <w:r w:rsidRPr="00303117">
        <w:t>NameNode</w:t>
      </w:r>
      <w:proofErr w:type="spellEnd"/>
      <w:r w:rsidRPr="00303117">
        <w:t xml:space="preserve"> для сервисов метаданных и </w:t>
      </w:r>
      <w:proofErr w:type="spellStart"/>
      <w:r w:rsidRPr="00303117">
        <w:t>DataNode</w:t>
      </w:r>
      <w:proofErr w:type="spellEnd"/>
      <w:r w:rsidRPr="00303117">
        <w:t xml:space="preserve"> для сервисов хранения, реплицированных по всему кластеру.</w:t>
      </w:r>
    </w:p>
    <w:p w14:paraId="1CC27282" w14:textId="77777777" w:rsidR="00303117" w:rsidRPr="00303117" w:rsidRDefault="00303117" w:rsidP="00CA0CB0">
      <w:pPr>
        <w:pStyle w:val="2"/>
      </w:pPr>
      <w:bookmarkStart w:id="16" w:name="_Toc61866392"/>
      <w:r w:rsidRPr="00303117">
        <w:t xml:space="preserve">Принципы работы с </w:t>
      </w:r>
      <w:proofErr w:type="spellStart"/>
      <w:r w:rsidRPr="00303117">
        <w:t>BigData</w:t>
      </w:r>
      <w:proofErr w:type="spellEnd"/>
      <w:r w:rsidRPr="00303117">
        <w:t>.</w:t>
      </w:r>
      <w:bookmarkEnd w:id="16"/>
    </w:p>
    <w:p w14:paraId="6AAFB074" w14:textId="77777777" w:rsidR="00303117" w:rsidRPr="00303117" w:rsidRDefault="00303117" w:rsidP="00CA0CB0">
      <w:r w:rsidRPr="00303117">
        <w:t>Горизонтальная масштабируемость: так как данных может быть много, то и система, в которой они хранятся должна быть расширяемой. Если объем данных вырос в 2 раза, то и количество кластеров увеличивается в 2 раза.</w:t>
      </w:r>
    </w:p>
    <w:p w14:paraId="71113A10" w14:textId="77777777" w:rsidR="00303117" w:rsidRPr="00303117" w:rsidRDefault="00303117" w:rsidP="00CA0CB0">
      <w:r w:rsidRPr="00303117">
        <w:t xml:space="preserve">Отказоустойчивость: горизонтальная масштабируемость подразумевает тот факт, что машин в кластере большое количество. И естественно эти машины будут по тем или иным причинам выходить из строя. К примеру, </w:t>
      </w:r>
      <w:proofErr w:type="spellStart"/>
      <w:r w:rsidRPr="00303117">
        <w:t>Hadoopкластер</w:t>
      </w:r>
      <w:proofErr w:type="spellEnd"/>
      <w:r w:rsidRPr="00303117">
        <w:t xml:space="preserve"> </w:t>
      </w:r>
      <w:proofErr w:type="spellStart"/>
      <w:r w:rsidRPr="00303117">
        <w:t>Yahoo</w:t>
      </w:r>
      <w:proofErr w:type="spellEnd"/>
      <w:r w:rsidRPr="00303117">
        <w:t xml:space="preserve"> насчитывает более 42000 машин. Методы работы с </w:t>
      </w:r>
      <w:proofErr w:type="spellStart"/>
      <w:r w:rsidRPr="00303117">
        <w:t>BigData</w:t>
      </w:r>
      <w:proofErr w:type="spellEnd"/>
      <w:r w:rsidRPr="00303117">
        <w:t xml:space="preserve"> должны учитывать этот фактор и продолжать работать без видимых потерь.</w:t>
      </w:r>
    </w:p>
    <w:p w14:paraId="3CED758B" w14:textId="77777777" w:rsidR="00303117" w:rsidRPr="00303117" w:rsidRDefault="00303117" w:rsidP="00CA0CB0">
      <w:r w:rsidRPr="00303117">
        <w:t xml:space="preserve">Локальность данных: в больших системах данные распределены на большом количестве машин. Если данные находятся на одной машине, а обрабатываются на другой, то расходы на передачу этих данных могут и вовсе превысить расходы на обработку. Поэтому важным вопросом в проектировании </w:t>
      </w:r>
      <w:proofErr w:type="spellStart"/>
      <w:r w:rsidRPr="00303117">
        <w:t>BigData</w:t>
      </w:r>
      <w:proofErr w:type="spellEnd"/>
      <w:r w:rsidRPr="00303117">
        <w:t xml:space="preserve"> стоит принцип локальности данных, обработке информации там же, где она хранится.</w:t>
      </w:r>
    </w:p>
    <w:p w14:paraId="65D0D55D" w14:textId="42D9CAB2" w:rsidR="00303117" w:rsidRPr="00303117" w:rsidRDefault="00303117" w:rsidP="00CA0CB0">
      <w:pPr>
        <w:pStyle w:val="2"/>
      </w:pPr>
      <w:bookmarkStart w:id="17" w:name="_Toc61866393"/>
      <w:r w:rsidRPr="00303117">
        <w:t xml:space="preserve">Платформа </w:t>
      </w:r>
      <w:proofErr w:type="spellStart"/>
      <w:r w:rsidRPr="00303117">
        <w:t>Oracle</w:t>
      </w:r>
      <w:proofErr w:type="spellEnd"/>
      <w:r w:rsidRPr="00303117">
        <w:t xml:space="preserve"> для </w:t>
      </w:r>
      <w:proofErr w:type="spellStart"/>
      <w:r w:rsidRPr="00303117">
        <w:t>BigData</w:t>
      </w:r>
      <w:proofErr w:type="spellEnd"/>
      <w:r w:rsidRPr="00303117">
        <w:t>.</w:t>
      </w:r>
      <w:bookmarkEnd w:id="17"/>
    </w:p>
    <w:p w14:paraId="179630EC" w14:textId="77777777" w:rsidR="00303117" w:rsidRPr="00303117" w:rsidRDefault="00303117" w:rsidP="00CA0CB0">
      <w:proofErr w:type="spellStart"/>
      <w:r w:rsidRPr="00303117">
        <w:t>Oracle</w:t>
      </w:r>
      <w:proofErr w:type="spellEnd"/>
      <w:r w:rsidRPr="00303117">
        <w:t xml:space="preserve"> официально представила систему </w:t>
      </w:r>
      <w:proofErr w:type="spellStart"/>
      <w:r w:rsidRPr="00303117">
        <w:t>Big</w:t>
      </w:r>
      <w:proofErr w:type="spellEnd"/>
      <w:r w:rsidRPr="00303117">
        <w:t xml:space="preserve"> </w:t>
      </w:r>
      <w:proofErr w:type="spellStart"/>
      <w:r w:rsidRPr="00303117">
        <w:t>Data</w:t>
      </w:r>
      <w:proofErr w:type="spellEnd"/>
      <w:r w:rsidRPr="00303117">
        <w:t xml:space="preserve"> </w:t>
      </w:r>
      <w:proofErr w:type="spellStart"/>
      <w:r w:rsidRPr="00303117">
        <w:t>Appliance</w:t>
      </w:r>
      <w:proofErr w:type="spellEnd"/>
      <w:r w:rsidRPr="00303117">
        <w:t xml:space="preserve"> в ходе конференции </w:t>
      </w:r>
      <w:proofErr w:type="spellStart"/>
      <w:r w:rsidRPr="00303117">
        <w:t>OpenWorld</w:t>
      </w:r>
      <w:proofErr w:type="spellEnd"/>
      <w:r w:rsidRPr="00303117">
        <w:t xml:space="preserve"> в </w:t>
      </w:r>
      <w:proofErr w:type="spellStart"/>
      <w:r w:rsidRPr="00303117">
        <w:t>СанФранциско</w:t>
      </w:r>
      <w:proofErr w:type="spellEnd"/>
      <w:r w:rsidRPr="00303117">
        <w:t xml:space="preserve"> в 2013 году. Это комплексное решение, которое пополнило новейшую линейку корпорации, созданную на стыке программных продуктов </w:t>
      </w:r>
      <w:proofErr w:type="spellStart"/>
      <w:r w:rsidRPr="00303117">
        <w:t>Oracle</w:t>
      </w:r>
      <w:proofErr w:type="spellEnd"/>
      <w:r w:rsidRPr="00303117">
        <w:t xml:space="preserve"> и серверных платформ, которые достались ей после покупки </w:t>
      </w:r>
      <w:proofErr w:type="spellStart"/>
      <w:r w:rsidRPr="00303117">
        <w:t>Sun</w:t>
      </w:r>
      <w:proofErr w:type="spellEnd"/>
      <w:r w:rsidRPr="00303117">
        <w:t>.</w:t>
      </w:r>
    </w:p>
    <w:p w14:paraId="77DF82EE" w14:textId="77777777" w:rsidR="00303117" w:rsidRPr="00303117" w:rsidRDefault="00303117" w:rsidP="00303117">
      <w:pPr>
        <w:ind w:left="709" w:firstLine="0"/>
      </w:pPr>
      <w:r w:rsidRPr="00303117">
        <w:t xml:space="preserve">Полный список ПО следующий </w:t>
      </w:r>
    </w:p>
    <w:p w14:paraId="54AEE350" w14:textId="77777777" w:rsidR="00303117" w:rsidRPr="00303117" w:rsidRDefault="00303117" w:rsidP="00CA0CB0">
      <w:pPr>
        <w:pStyle w:val="a2"/>
      </w:pPr>
      <w:proofErr w:type="spellStart"/>
      <w:r w:rsidRPr="00303117">
        <w:t>Oracle</w:t>
      </w:r>
      <w:proofErr w:type="spellEnd"/>
      <w:r w:rsidRPr="00303117">
        <w:t xml:space="preserve"> </w:t>
      </w:r>
      <w:proofErr w:type="spellStart"/>
      <w:r w:rsidRPr="00303117">
        <w:t>Linux</w:t>
      </w:r>
      <w:proofErr w:type="spellEnd"/>
      <w:r w:rsidRPr="00303117">
        <w:t xml:space="preserve"> 5.6 </w:t>
      </w:r>
    </w:p>
    <w:p w14:paraId="545361D5" w14:textId="77777777" w:rsidR="00303117" w:rsidRPr="00303117" w:rsidRDefault="00303117" w:rsidP="00CA0CB0">
      <w:pPr>
        <w:pStyle w:val="a2"/>
        <w:rPr>
          <w:lang w:val="en-US"/>
        </w:rPr>
      </w:pPr>
      <w:r w:rsidRPr="00303117">
        <w:rPr>
          <w:lang w:val="en-US"/>
        </w:rPr>
        <w:t xml:space="preserve">Hotspot Java VM </w:t>
      </w:r>
    </w:p>
    <w:p w14:paraId="1DDD0631" w14:textId="77777777" w:rsidR="00303117" w:rsidRPr="00303117" w:rsidRDefault="00303117" w:rsidP="00CA0CB0">
      <w:pPr>
        <w:pStyle w:val="a2"/>
        <w:rPr>
          <w:lang w:val="en-US"/>
        </w:rPr>
      </w:pPr>
      <w:r w:rsidRPr="00303117">
        <w:rPr>
          <w:lang w:val="en-US"/>
        </w:rPr>
        <w:lastRenderedPageBreak/>
        <w:t xml:space="preserve">Cloudera’s Distribution including Apache Hadoop with: </w:t>
      </w:r>
    </w:p>
    <w:p w14:paraId="43434929" w14:textId="77777777" w:rsidR="00303117" w:rsidRPr="00303117" w:rsidRDefault="00303117" w:rsidP="00CA0CB0">
      <w:pPr>
        <w:pStyle w:val="a2"/>
        <w:rPr>
          <w:lang w:val="en-US"/>
        </w:rPr>
      </w:pPr>
      <w:r w:rsidRPr="00303117">
        <w:rPr>
          <w:lang w:val="en-US"/>
        </w:rPr>
        <w:t xml:space="preserve">Hadoop Core </w:t>
      </w:r>
    </w:p>
    <w:p w14:paraId="075A8F0D" w14:textId="77777777" w:rsidR="00303117" w:rsidRPr="00303117" w:rsidRDefault="00303117" w:rsidP="00CA0CB0">
      <w:pPr>
        <w:pStyle w:val="a2"/>
        <w:rPr>
          <w:lang w:val="en-US"/>
        </w:rPr>
      </w:pPr>
      <w:r w:rsidRPr="00303117">
        <w:rPr>
          <w:lang w:val="en-US"/>
        </w:rPr>
        <w:t>HDFS</w:t>
      </w:r>
    </w:p>
    <w:p w14:paraId="382EA171" w14:textId="77777777" w:rsidR="00303117" w:rsidRPr="00303117" w:rsidRDefault="00303117" w:rsidP="00CA0CB0">
      <w:pPr>
        <w:pStyle w:val="a2"/>
        <w:rPr>
          <w:lang w:val="en-US"/>
        </w:rPr>
      </w:pPr>
      <w:r w:rsidRPr="00303117">
        <w:rPr>
          <w:lang w:val="en-US"/>
        </w:rPr>
        <w:t xml:space="preserve"> Hive</w:t>
      </w:r>
    </w:p>
    <w:p w14:paraId="6FF43CF9" w14:textId="77777777" w:rsidR="00303117" w:rsidRPr="00303117" w:rsidRDefault="00303117" w:rsidP="00CA0CB0">
      <w:pPr>
        <w:pStyle w:val="a2"/>
        <w:rPr>
          <w:lang w:val="en-US"/>
        </w:rPr>
      </w:pPr>
      <w:r w:rsidRPr="00303117">
        <w:rPr>
          <w:lang w:val="en-US"/>
        </w:rPr>
        <w:t xml:space="preserve"> HBase </w:t>
      </w:r>
    </w:p>
    <w:p w14:paraId="07D3FCE5" w14:textId="77777777" w:rsidR="00303117" w:rsidRPr="00303117" w:rsidRDefault="00303117" w:rsidP="00CA0CB0">
      <w:pPr>
        <w:pStyle w:val="a2"/>
        <w:rPr>
          <w:lang w:val="en-US"/>
        </w:rPr>
      </w:pPr>
      <w:r w:rsidRPr="00303117">
        <w:rPr>
          <w:lang w:val="en-US"/>
        </w:rPr>
        <w:t xml:space="preserve">Zookeeper </w:t>
      </w:r>
    </w:p>
    <w:p w14:paraId="6A9987F9" w14:textId="77777777" w:rsidR="00303117" w:rsidRPr="00303117" w:rsidRDefault="00303117" w:rsidP="00CA0CB0">
      <w:pPr>
        <w:pStyle w:val="a2"/>
        <w:rPr>
          <w:lang w:val="en-US"/>
        </w:rPr>
      </w:pPr>
      <w:r w:rsidRPr="00303117">
        <w:rPr>
          <w:lang w:val="en-US"/>
        </w:rPr>
        <w:t xml:space="preserve">Oozie </w:t>
      </w:r>
    </w:p>
    <w:p w14:paraId="1F0250CC" w14:textId="77777777" w:rsidR="00303117" w:rsidRPr="00303117" w:rsidRDefault="00303117" w:rsidP="00CA0CB0">
      <w:pPr>
        <w:pStyle w:val="a2"/>
        <w:rPr>
          <w:lang w:val="en-US"/>
        </w:rPr>
      </w:pPr>
      <w:r w:rsidRPr="00303117">
        <w:rPr>
          <w:lang w:val="en-US"/>
        </w:rPr>
        <w:t xml:space="preserve">Mahout </w:t>
      </w:r>
    </w:p>
    <w:p w14:paraId="36E266D2" w14:textId="77777777" w:rsidR="00303117" w:rsidRPr="00303117" w:rsidRDefault="00303117" w:rsidP="00CA0CB0">
      <w:pPr>
        <w:pStyle w:val="a2"/>
        <w:rPr>
          <w:lang w:val="en-US"/>
        </w:rPr>
      </w:pPr>
      <w:r w:rsidRPr="00303117">
        <w:rPr>
          <w:lang w:val="en-US"/>
        </w:rPr>
        <w:t xml:space="preserve"> Sqoop </w:t>
      </w:r>
    </w:p>
    <w:p w14:paraId="268F4F6C" w14:textId="77777777" w:rsidR="00303117" w:rsidRPr="00303117" w:rsidRDefault="00303117" w:rsidP="00CA0CB0">
      <w:pPr>
        <w:pStyle w:val="a2"/>
        <w:rPr>
          <w:lang w:val="en-US"/>
        </w:rPr>
      </w:pPr>
      <w:r w:rsidRPr="00303117">
        <w:rPr>
          <w:lang w:val="en-US"/>
        </w:rPr>
        <w:t xml:space="preserve">Cloudera Manager </w:t>
      </w:r>
    </w:p>
    <w:p w14:paraId="62E6A07F" w14:textId="77777777" w:rsidR="00303117" w:rsidRPr="00303117" w:rsidRDefault="00303117" w:rsidP="00CA0CB0">
      <w:pPr>
        <w:pStyle w:val="a2"/>
        <w:rPr>
          <w:lang w:val="en-US"/>
        </w:rPr>
      </w:pPr>
      <w:r w:rsidRPr="00303117">
        <w:rPr>
          <w:lang w:val="en-US"/>
        </w:rPr>
        <w:t xml:space="preserve">Oracle R open source </w:t>
      </w:r>
    </w:p>
    <w:p w14:paraId="44A8262B" w14:textId="77777777" w:rsidR="00303117" w:rsidRPr="00303117" w:rsidRDefault="00303117" w:rsidP="00CA0CB0">
      <w:pPr>
        <w:pStyle w:val="a2"/>
        <w:rPr>
          <w:lang w:val="en-US"/>
        </w:rPr>
      </w:pPr>
      <w:r w:rsidRPr="00303117">
        <w:rPr>
          <w:lang w:val="en-US"/>
        </w:rPr>
        <w:t xml:space="preserve">MySQL Standard Edition (restricted use) to support metadata and data for Hadoop tools and for ODI </w:t>
      </w:r>
    </w:p>
    <w:p w14:paraId="01CD0708" w14:textId="77777777" w:rsidR="00303117" w:rsidRPr="00303117" w:rsidRDefault="00303117" w:rsidP="00CA0CB0">
      <w:pPr>
        <w:pStyle w:val="a2"/>
        <w:rPr>
          <w:lang w:val="en-US"/>
        </w:rPr>
      </w:pPr>
      <w:r w:rsidRPr="00303117">
        <w:rPr>
          <w:lang w:val="en-US"/>
        </w:rPr>
        <w:t>Oracle NoSQL Database Community Edition</w:t>
      </w:r>
    </w:p>
    <w:p w14:paraId="3193755B" w14:textId="745E22C2" w:rsidR="00303117" w:rsidRPr="00303117" w:rsidRDefault="00E92543" w:rsidP="00E92543">
      <w:pPr>
        <w:pStyle w:val="2"/>
        <w:rPr>
          <w:lang w:val="en-US"/>
        </w:rPr>
      </w:pPr>
      <w:bookmarkStart w:id="18" w:name="_Toc61866394"/>
      <w:r>
        <w:t>Кластер</w:t>
      </w:r>
      <w:r w:rsidRPr="008648E0">
        <w:rPr>
          <w:lang w:val="en-US"/>
        </w:rPr>
        <w:t xml:space="preserve"> </w:t>
      </w:r>
      <w:r>
        <w:rPr>
          <w:lang w:val="en-US"/>
        </w:rPr>
        <w:t>Oracle Big data Appliance</w:t>
      </w:r>
      <w:bookmarkEnd w:id="18"/>
    </w:p>
    <w:p w14:paraId="0109E76D" w14:textId="77777777" w:rsidR="00303117" w:rsidRPr="00303117" w:rsidRDefault="00303117" w:rsidP="00E92543">
      <w:pPr>
        <w:ind w:left="709" w:firstLine="425"/>
        <w:rPr>
          <w:lang w:val="en-US"/>
        </w:rPr>
      </w:pPr>
      <w:r w:rsidRPr="00303117">
        <w:rPr>
          <w:lang w:val="en-US"/>
        </w:rPr>
        <w:t xml:space="preserve">Oracle Big Data Appliance </w:t>
      </w:r>
      <w:r w:rsidRPr="00303117">
        <w:t>представляет</w:t>
      </w:r>
      <w:r w:rsidRPr="00303117">
        <w:rPr>
          <w:lang w:val="en-US"/>
        </w:rPr>
        <w:t xml:space="preserve"> </w:t>
      </w:r>
      <w:r w:rsidRPr="00303117">
        <w:t>собой</w:t>
      </w:r>
      <w:r w:rsidRPr="00303117">
        <w:rPr>
          <w:lang w:val="en-US"/>
        </w:rPr>
        <w:t xml:space="preserve"> </w:t>
      </w:r>
      <w:r w:rsidRPr="00303117">
        <w:t>оптимизированный</w:t>
      </w:r>
      <w:r w:rsidRPr="00303117">
        <w:rPr>
          <w:lang w:val="en-US"/>
        </w:rPr>
        <w:t xml:space="preserve"> </w:t>
      </w:r>
      <w:r w:rsidRPr="00303117">
        <w:t>комплекс</w:t>
      </w:r>
      <w:r w:rsidRPr="00303117">
        <w:rPr>
          <w:lang w:val="en-US"/>
        </w:rPr>
        <w:t xml:space="preserve">, </w:t>
      </w:r>
      <w:r w:rsidRPr="00303117">
        <w:t>объединяющий</w:t>
      </w:r>
      <w:r w:rsidRPr="00303117">
        <w:rPr>
          <w:lang w:val="en-US"/>
        </w:rPr>
        <w:t xml:space="preserve"> </w:t>
      </w:r>
      <w:r w:rsidRPr="00303117">
        <w:t>аппаратное</w:t>
      </w:r>
      <w:r w:rsidRPr="00303117">
        <w:rPr>
          <w:lang w:val="en-US"/>
        </w:rPr>
        <w:t xml:space="preserve"> </w:t>
      </w:r>
      <w:r w:rsidRPr="00303117">
        <w:t>и</w:t>
      </w:r>
      <w:r w:rsidRPr="00303117">
        <w:rPr>
          <w:lang w:val="en-US"/>
        </w:rPr>
        <w:t xml:space="preserve"> </w:t>
      </w:r>
      <w:r w:rsidRPr="00303117">
        <w:t>программные</w:t>
      </w:r>
      <w:r w:rsidRPr="00303117">
        <w:rPr>
          <w:lang w:val="en-US"/>
        </w:rPr>
        <w:t xml:space="preserve"> </w:t>
      </w:r>
      <w:r w:rsidRPr="00303117">
        <w:t>продукты</w:t>
      </w:r>
      <w:r w:rsidRPr="00303117">
        <w:rPr>
          <w:lang w:val="en-US"/>
        </w:rPr>
        <w:t xml:space="preserve">, </w:t>
      </w:r>
      <w:r w:rsidRPr="00303117">
        <w:t>включая</w:t>
      </w:r>
      <w:r w:rsidRPr="00303117">
        <w:rPr>
          <w:lang w:val="en-US"/>
        </w:rPr>
        <w:t xml:space="preserve">Cloudera’s Distribution </w:t>
      </w:r>
      <w:r w:rsidRPr="00303117">
        <w:t>с</w:t>
      </w:r>
      <w:r w:rsidRPr="00303117">
        <w:rPr>
          <w:lang w:val="en-US"/>
        </w:rPr>
        <w:t xml:space="preserve"> Apache Hadoop </w:t>
      </w:r>
      <w:r w:rsidRPr="00303117">
        <w:t>и</w:t>
      </w:r>
      <w:r w:rsidRPr="00303117">
        <w:rPr>
          <w:lang w:val="en-US"/>
        </w:rPr>
        <w:t xml:space="preserve"> Cloudera Manager, </w:t>
      </w:r>
      <w:r w:rsidRPr="00303117">
        <w:t>а</w:t>
      </w:r>
      <w:r w:rsidRPr="00303117">
        <w:rPr>
          <w:lang w:val="en-US"/>
        </w:rPr>
        <w:t xml:space="preserve"> </w:t>
      </w:r>
      <w:r w:rsidRPr="00303117">
        <w:t>также</w:t>
      </w:r>
      <w:r w:rsidRPr="00303117">
        <w:rPr>
          <w:lang w:val="en-US"/>
        </w:rPr>
        <w:t xml:space="preserve"> </w:t>
      </w:r>
      <w:r w:rsidRPr="00303117">
        <w:t>дистрибутив</w:t>
      </w:r>
      <w:r w:rsidRPr="00303117">
        <w:rPr>
          <w:lang w:val="en-US"/>
        </w:rPr>
        <w:t xml:space="preserve"> </w:t>
      </w:r>
      <w:r w:rsidRPr="00303117">
        <w:t>среды</w:t>
      </w:r>
      <w:r w:rsidRPr="00303117">
        <w:rPr>
          <w:lang w:val="en-US"/>
        </w:rPr>
        <w:t xml:space="preserve"> </w:t>
      </w:r>
      <w:r w:rsidRPr="00303117">
        <w:t>программирования</w:t>
      </w:r>
      <w:r w:rsidRPr="00303117">
        <w:rPr>
          <w:lang w:val="en-US"/>
        </w:rPr>
        <w:t xml:space="preserve"> R </w:t>
      </w:r>
      <w:r w:rsidRPr="00303117">
        <w:t>с</w:t>
      </w:r>
      <w:r w:rsidRPr="00303117">
        <w:rPr>
          <w:lang w:val="en-US"/>
        </w:rPr>
        <w:t xml:space="preserve"> </w:t>
      </w:r>
      <w:r w:rsidRPr="00303117">
        <w:t>открытым</w:t>
      </w:r>
      <w:r w:rsidRPr="00303117">
        <w:rPr>
          <w:lang w:val="en-US"/>
        </w:rPr>
        <w:t xml:space="preserve"> </w:t>
      </w:r>
      <w:r w:rsidRPr="00303117">
        <w:t>исходным</w:t>
      </w:r>
      <w:r w:rsidRPr="00303117">
        <w:rPr>
          <w:lang w:val="en-US"/>
        </w:rPr>
        <w:t xml:space="preserve"> </w:t>
      </w:r>
      <w:r w:rsidRPr="00303117">
        <w:t>кодом</w:t>
      </w:r>
      <w:r w:rsidRPr="00303117">
        <w:rPr>
          <w:lang w:val="en-US"/>
        </w:rPr>
        <w:t>.</w:t>
      </w:r>
    </w:p>
    <w:p w14:paraId="73FFF006" w14:textId="5CBFCA5C" w:rsidR="00303117" w:rsidRDefault="00303117" w:rsidP="00303117">
      <w:pPr>
        <w:ind w:left="709" w:firstLine="0"/>
        <w:rPr>
          <w:lang w:val="en-US"/>
        </w:rPr>
      </w:pPr>
      <w:r w:rsidRPr="00303117">
        <w:rPr>
          <w:lang w:val="en-US"/>
        </w:rPr>
        <w:t xml:space="preserve">Hadoop Distributed File </w:t>
      </w:r>
      <w:proofErr w:type="gramStart"/>
      <w:r w:rsidRPr="00303117">
        <w:rPr>
          <w:lang w:val="en-US"/>
        </w:rPr>
        <w:t>System  Oracle</w:t>
      </w:r>
      <w:proofErr w:type="gramEnd"/>
      <w:r w:rsidRPr="00303117">
        <w:rPr>
          <w:lang w:val="en-US"/>
        </w:rPr>
        <w:t xml:space="preserve"> NoSQL Database </w:t>
      </w:r>
    </w:p>
    <w:p w14:paraId="44C3118D" w14:textId="1C67AC5C" w:rsidR="000B7A21" w:rsidRPr="00303117" w:rsidRDefault="000B7A21" w:rsidP="00303117">
      <w:pPr>
        <w:ind w:left="709" w:firstLine="0"/>
        <w:rPr>
          <w:lang w:val="en-US"/>
        </w:rPr>
      </w:pPr>
      <w:r>
        <w:rPr>
          <w:noProof/>
        </w:rPr>
        <w:drawing>
          <wp:inline distT="0" distB="0" distL="0" distR="0" wp14:anchorId="504C1153" wp14:editId="11417712">
            <wp:extent cx="5410200" cy="26193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2619375"/>
                    </a:xfrm>
                    <a:prstGeom prst="rect">
                      <a:avLst/>
                    </a:prstGeom>
                  </pic:spPr>
                </pic:pic>
              </a:graphicData>
            </a:graphic>
          </wp:inline>
        </w:drawing>
      </w:r>
    </w:p>
    <w:p w14:paraId="2883A5F2" w14:textId="5D81EF22" w:rsidR="000B7A21" w:rsidRPr="00303117" w:rsidRDefault="00303117" w:rsidP="000B7A21">
      <w:pPr>
        <w:ind w:left="709"/>
      </w:pPr>
      <w:r w:rsidRPr="00303117">
        <w:lastRenderedPageBreak/>
        <w:t xml:space="preserve">Из этого рисунка можно видеть, что структурированная информация накапливается (вводится) в обычной СУБД </w:t>
      </w:r>
      <w:proofErr w:type="spellStart"/>
      <w:r w:rsidRPr="00303117">
        <w:t>Oracle</w:t>
      </w:r>
      <w:proofErr w:type="spellEnd"/>
      <w:r w:rsidRPr="00303117">
        <w:t xml:space="preserve">. Эта часть обычно есть в любой компании. </w:t>
      </w:r>
    </w:p>
    <w:p w14:paraId="174FEC3D" w14:textId="77777777" w:rsidR="00303117" w:rsidRPr="00303117" w:rsidRDefault="00303117" w:rsidP="00E92543">
      <w:pPr>
        <w:ind w:left="709"/>
      </w:pPr>
      <w:r w:rsidRPr="00303117">
        <w:t xml:space="preserve">Есть менее структурированная – она имеет вид ключ-значение. Ключ – это идентификатор, по которому осуществляется доступ, а значение – все что угодно: учетная запись пользователя, документ, скалярное значение и </w:t>
      </w:r>
      <w:proofErr w:type="gramStart"/>
      <w:r w:rsidRPr="00303117">
        <w:t>т.д.</w:t>
      </w:r>
      <w:proofErr w:type="gramEnd"/>
      <w:r w:rsidRPr="00303117">
        <w:t xml:space="preserve"> Такую информацию мы храним в базе данных </w:t>
      </w:r>
      <w:proofErr w:type="spellStart"/>
      <w:r w:rsidRPr="00303117">
        <w:t>Oracle</w:t>
      </w:r>
      <w:proofErr w:type="spellEnd"/>
      <w:r w:rsidRPr="00303117">
        <w:t xml:space="preserve"> </w:t>
      </w:r>
      <w:proofErr w:type="spellStart"/>
      <w:r w:rsidRPr="00303117">
        <w:t>NoSQL</w:t>
      </w:r>
      <w:proofErr w:type="spellEnd"/>
      <w:r w:rsidRPr="00303117">
        <w:t xml:space="preserve">. </w:t>
      </w:r>
    </w:p>
    <w:p w14:paraId="7026991A" w14:textId="68AD0DFE" w:rsidR="00303117" w:rsidRPr="00303117" w:rsidRDefault="00303117" w:rsidP="00E92543">
      <w:pPr>
        <w:ind w:left="709"/>
      </w:pPr>
      <w:r w:rsidRPr="00303117">
        <w:t xml:space="preserve">Есть также полностью неструктурированная информация абсолютно любого вида складируется в файловой системе. Она хранится в “обычной”, но распределенной файловой системе, что дает возможность использовать эти данные с любого узла в кластере </w:t>
      </w:r>
      <w:proofErr w:type="spellStart"/>
      <w:r w:rsidRPr="00303117">
        <w:t>Big</w:t>
      </w:r>
      <w:proofErr w:type="spellEnd"/>
      <w:r w:rsidRPr="00303117">
        <w:t xml:space="preserve"> </w:t>
      </w:r>
      <w:proofErr w:type="spellStart"/>
      <w:r w:rsidRPr="00303117">
        <w:t>Data</w:t>
      </w:r>
      <w:proofErr w:type="spellEnd"/>
      <w:r w:rsidRPr="00303117">
        <w:t xml:space="preserve">. Эта файловая система – HDFS. </w:t>
      </w:r>
    </w:p>
    <w:p w14:paraId="13CC7C73" w14:textId="35284EA4" w:rsidR="00303117" w:rsidRPr="00303117" w:rsidRDefault="00303117" w:rsidP="00E92543">
      <w:pPr>
        <w:ind w:left="709"/>
      </w:pPr>
      <w:r w:rsidRPr="00303117">
        <w:t xml:space="preserve">Все это, с точки зрения ETL, — источники данных: плоские файлы, базы данных и </w:t>
      </w:r>
      <w:proofErr w:type="gramStart"/>
      <w:r w:rsidRPr="00303117">
        <w:t>т.д.</w:t>
      </w:r>
      <w:proofErr w:type="gramEnd"/>
      <w:r w:rsidRPr="00303117">
        <w:t xml:space="preserve"> Фактически в этой части ничего нового в </w:t>
      </w:r>
      <w:proofErr w:type="spellStart"/>
      <w:r w:rsidRPr="00303117">
        <w:t>Big</w:t>
      </w:r>
      <w:proofErr w:type="spellEnd"/>
      <w:r w:rsidRPr="00303117">
        <w:t xml:space="preserve"> </w:t>
      </w:r>
      <w:proofErr w:type="spellStart"/>
      <w:r w:rsidRPr="00303117">
        <w:t>Data</w:t>
      </w:r>
      <w:proofErr w:type="spellEnd"/>
      <w:r w:rsidRPr="00303117">
        <w:t xml:space="preserve"> не появляется.</w:t>
      </w:r>
    </w:p>
    <w:p w14:paraId="153D3F9A" w14:textId="77777777" w:rsidR="00303117" w:rsidRPr="00303117" w:rsidRDefault="00303117" w:rsidP="00E92543">
      <w:pPr>
        <w:ind w:left="709"/>
      </w:pPr>
      <w:r w:rsidRPr="00303117">
        <w:t xml:space="preserve">Наибольший интерес, с точки зрения обработки информации, представляет уровень организации данных. Вот здесь, как раз, </w:t>
      </w:r>
      <w:proofErr w:type="spellStart"/>
      <w:r w:rsidRPr="00303117">
        <w:t>Hadoop</w:t>
      </w:r>
      <w:proofErr w:type="spellEnd"/>
      <w:r w:rsidRPr="00303117">
        <w:t xml:space="preserve"> играет ключевую роль. Его задача опустить предварительную обработку данных на уровень узла, хранящего эту информацию.</w:t>
      </w:r>
    </w:p>
    <w:p w14:paraId="69BDBB5A" w14:textId="77777777" w:rsidR="00303117" w:rsidRPr="00303117" w:rsidRDefault="00303117" w:rsidP="00303117">
      <w:pPr>
        <w:ind w:left="709" w:firstLine="0"/>
      </w:pPr>
      <w:r w:rsidRPr="00303117">
        <w:t xml:space="preserve">предварительная обработка данных ложится на плечи </w:t>
      </w:r>
      <w:proofErr w:type="spellStart"/>
      <w:r w:rsidRPr="00303117">
        <w:t>Hadoop</w:t>
      </w:r>
      <w:proofErr w:type="spellEnd"/>
      <w:r w:rsidRPr="00303117">
        <w:t xml:space="preserve">, а задачи по анализу данных решает СУБД </w:t>
      </w:r>
      <w:proofErr w:type="spellStart"/>
      <w:r w:rsidRPr="00303117">
        <w:t>Oracle</w:t>
      </w:r>
      <w:proofErr w:type="spellEnd"/>
      <w:r w:rsidRPr="00303117">
        <w:t xml:space="preserve">, которую мы используем в качестве хранилища уже подготовленных данных. </w:t>
      </w:r>
      <w:proofErr w:type="spellStart"/>
      <w:r w:rsidRPr="00303117">
        <w:t>Oracle</w:t>
      </w:r>
      <w:proofErr w:type="spellEnd"/>
      <w:r w:rsidRPr="00303117">
        <w:t xml:space="preserve"> предоставляет следующим набор инструментов для анализа: </w:t>
      </w:r>
    </w:p>
    <w:p w14:paraId="2EC965AE" w14:textId="77777777" w:rsidR="00303117" w:rsidRPr="00303117" w:rsidRDefault="00303117" w:rsidP="00E92543">
      <w:pPr>
        <w:pStyle w:val="a2"/>
      </w:pPr>
      <w:proofErr w:type="spellStart"/>
      <w:r w:rsidRPr="00303117">
        <w:t>Oracle</w:t>
      </w:r>
      <w:proofErr w:type="spellEnd"/>
      <w:r w:rsidRPr="00303117">
        <w:t xml:space="preserve"> R </w:t>
      </w:r>
      <w:proofErr w:type="spellStart"/>
      <w:r w:rsidRPr="00303117">
        <w:t>Enterprise</w:t>
      </w:r>
      <w:proofErr w:type="spellEnd"/>
      <w:r w:rsidRPr="00303117">
        <w:t xml:space="preserve"> </w:t>
      </w:r>
    </w:p>
    <w:p w14:paraId="7F4E92F5" w14:textId="77777777" w:rsidR="00303117" w:rsidRPr="00303117" w:rsidRDefault="00303117" w:rsidP="00E92543">
      <w:pPr>
        <w:pStyle w:val="a2"/>
      </w:pPr>
      <w:proofErr w:type="spellStart"/>
      <w:r w:rsidRPr="00303117">
        <w:t>In-Database</w:t>
      </w:r>
      <w:proofErr w:type="spellEnd"/>
      <w:r w:rsidRPr="00303117">
        <w:t xml:space="preserve"> </w:t>
      </w:r>
      <w:proofErr w:type="spellStart"/>
      <w:r w:rsidRPr="00303117">
        <w:t>Data</w:t>
      </w:r>
      <w:proofErr w:type="spellEnd"/>
      <w:r w:rsidRPr="00303117">
        <w:t xml:space="preserve"> </w:t>
      </w:r>
      <w:proofErr w:type="spellStart"/>
      <w:r w:rsidRPr="00303117">
        <w:t>Mining</w:t>
      </w:r>
      <w:proofErr w:type="spellEnd"/>
      <w:r w:rsidRPr="00303117">
        <w:t xml:space="preserve"> </w:t>
      </w:r>
    </w:p>
    <w:p w14:paraId="0468BD8A" w14:textId="77777777" w:rsidR="00303117" w:rsidRPr="00303117" w:rsidRDefault="00303117" w:rsidP="00E92543">
      <w:pPr>
        <w:pStyle w:val="a2"/>
        <w:rPr>
          <w:lang w:val="en-US"/>
        </w:rPr>
      </w:pPr>
      <w:r w:rsidRPr="00303117">
        <w:rPr>
          <w:lang w:val="en-US"/>
        </w:rPr>
        <w:t xml:space="preserve">In-Database Text Mining </w:t>
      </w:r>
    </w:p>
    <w:p w14:paraId="7F9CFCFC" w14:textId="77777777" w:rsidR="00E92543" w:rsidRPr="00E92543" w:rsidRDefault="00303117" w:rsidP="00E92543">
      <w:pPr>
        <w:pStyle w:val="a2"/>
        <w:rPr>
          <w:lang w:val="en-US"/>
        </w:rPr>
      </w:pPr>
      <w:r w:rsidRPr="00303117">
        <w:rPr>
          <w:lang w:val="en-US"/>
        </w:rPr>
        <w:t xml:space="preserve">In-Database Semantic Analysis </w:t>
      </w:r>
    </w:p>
    <w:p w14:paraId="413C066A" w14:textId="789B79CF" w:rsidR="00303117" w:rsidRPr="00303117" w:rsidRDefault="00303117" w:rsidP="00E92543">
      <w:pPr>
        <w:pStyle w:val="a2"/>
        <w:rPr>
          <w:lang w:val="en-US"/>
        </w:rPr>
      </w:pPr>
      <w:r w:rsidRPr="00303117">
        <w:rPr>
          <w:lang w:val="en-US"/>
        </w:rPr>
        <w:t xml:space="preserve"> In-Database Spatial </w:t>
      </w:r>
    </w:p>
    <w:p w14:paraId="36CEDB96" w14:textId="77777777" w:rsidR="00303117" w:rsidRPr="00303117" w:rsidRDefault="00303117" w:rsidP="00E92543">
      <w:pPr>
        <w:ind w:left="709"/>
      </w:pPr>
      <w:r w:rsidRPr="00303117">
        <w:lastRenderedPageBreak/>
        <w:t xml:space="preserve">Есть также возможность перенести анализ данных с уровня СУБД </w:t>
      </w:r>
      <w:proofErr w:type="spellStart"/>
      <w:r w:rsidRPr="00303117">
        <w:t>Oracle</w:t>
      </w:r>
      <w:proofErr w:type="spellEnd"/>
      <w:r w:rsidRPr="00303117">
        <w:t xml:space="preserve"> на уровень </w:t>
      </w:r>
      <w:proofErr w:type="spellStart"/>
      <w:r w:rsidRPr="00303117">
        <w:t>Hadoop</w:t>
      </w:r>
      <w:proofErr w:type="spellEnd"/>
      <w:r w:rsidRPr="00303117">
        <w:t xml:space="preserve">. Делается это за счет модуля </w:t>
      </w:r>
      <w:proofErr w:type="spellStart"/>
      <w:r w:rsidRPr="00303117">
        <w:t>In-Database</w:t>
      </w:r>
      <w:proofErr w:type="spellEnd"/>
      <w:r w:rsidRPr="00303117">
        <w:t xml:space="preserve"> </w:t>
      </w:r>
      <w:proofErr w:type="spellStart"/>
      <w:r w:rsidRPr="00303117">
        <w:t>MapReduce</w:t>
      </w:r>
      <w:proofErr w:type="spellEnd"/>
      <w:r w:rsidRPr="00303117">
        <w:t xml:space="preserve"> (на рисунке обозначен </w:t>
      </w:r>
      <w:proofErr w:type="spellStart"/>
      <w:r w:rsidRPr="00303117">
        <w:t>Oracle</w:t>
      </w:r>
      <w:proofErr w:type="spellEnd"/>
      <w:r w:rsidRPr="00303117">
        <w:t xml:space="preserve"> MR).</w:t>
      </w:r>
    </w:p>
    <w:p w14:paraId="38CAE37B" w14:textId="02AA7604" w:rsidR="00303117" w:rsidRPr="00E92543" w:rsidRDefault="00E92543" w:rsidP="00E92543">
      <w:pPr>
        <w:pStyle w:val="2"/>
        <w:rPr>
          <w:lang w:val="en-US"/>
        </w:rPr>
      </w:pPr>
      <w:bookmarkStart w:id="19" w:name="_Toc61866395"/>
      <w:r>
        <w:t xml:space="preserve">Кластер </w:t>
      </w:r>
      <w:r>
        <w:rPr>
          <w:lang w:val="en-US"/>
        </w:rPr>
        <w:t>Oracle Exadata</w:t>
      </w:r>
      <w:r>
        <w:t>.</w:t>
      </w:r>
      <w:bookmarkEnd w:id="19"/>
    </w:p>
    <w:p w14:paraId="5A85C54A" w14:textId="77777777" w:rsidR="00303117" w:rsidRPr="00303117" w:rsidRDefault="00303117" w:rsidP="00E92543">
      <w:proofErr w:type="spellStart"/>
      <w:r w:rsidRPr="00303117">
        <w:t>Exadata</w:t>
      </w:r>
      <w:proofErr w:type="spellEnd"/>
      <w:r w:rsidRPr="00303117">
        <w:t xml:space="preserve"> и </w:t>
      </w:r>
      <w:proofErr w:type="spellStart"/>
      <w:r w:rsidRPr="00303117">
        <w:t>SuperCluster</w:t>
      </w:r>
      <w:proofErr w:type="spellEnd"/>
      <w:r w:rsidRPr="00303117">
        <w:t xml:space="preserve"> как машины для СУБД </w:t>
      </w:r>
      <w:proofErr w:type="spellStart"/>
      <w:r w:rsidRPr="00303117">
        <w:t>Oracle</w:t>
      </w:r>
      <w:proofErr w:type="spellEnd"/>
      <w:r w:rsidRPr="00303117">
        <w:t xml:space="preserve"> позволяют строить огромные по объему хранилища данных. Существует множество примеров построения хранилищ на сотни терабайт и даже петабайт данных. </w:t>
      </w:r>
      <w:proofErr w:type="spellStart"/>
      <w:r w:rsidRPr="00303117">
        <w:t>Big</w:t>
      </w:r>
      <w:proofErr w:type="spellEnd"/>
      <w:r w:rsidRPr="00303117">
        <w:t xml:space="preserve"> </w:t>
      </w:r>
      <w:proofErr w:type="spellStart"/>
      <w:r w:rsidRPr="00303117">
        <w:t>Data</w:t>
      </w:r>
      <w:proofErr w:type="spellEnd"/>
      <w:r w:rsidRPr="00303117">
        <w:t xml:space="preserve"> </w:t>
      </w:r>
      <w:proofErr w:type="spellStart"/>
      <w:r w:rsidRPr="00303117">
        <w:t>Appliance</w:t>
      </w:r>
      <w:proofErr w:type="spellEnd"/>
      <w:r w:rsidRPr="00303117">
        <w:t xml:space="preserve"> (BDA), который тоже нужен для хранения и обработки очень больших объемов данных с использованием таких технологий, как </w:t>
      </w:r>
      <w:proofErr w:type="spellStart"/>
      <w:r w:rsidRPr="00303117">
        <w:t>Hadoop</w:t>
      </w:r>
      <w:proofErr w:type="spellEnd"/>
      <w:r w:rsidRPr="00303117">
        <w:t xml:space="preserve"> и </w:t>
      </w:r>
      <w:proofErr w:type="spellStart"/>
      <w:r w:rsidRPr="00303117">
        <w:t>Oracle</w:t>
      </w:r>
      <w:proofErr w:type="spellEnd"/>
      <w:r w:rsidRPr="00303117">
        <w:t xml:space="preserve"> </w:t>
      </w:r>
      <w:proofErr w:type="spellStart"/>
      <w:r w:rsidRPr="00303117">
        <w:t>NoSQL</w:t>
      </w:r>
      <w:proofErr w:type="spellEnd"/>
      <w:r w:rsidRPr="00303117">
        <w:t xml:space="preserve"> </w:t>
      </w:r>
      <w:proofErr w:type="spellStart"/>
      <w:r w:rsidRPr="00303117">
        <w:t>Database</w:t>
      </w:r>
      <w:proofErr w:type="spellEnd"/>
      <w:r w:rsidRPr="00303117">
        <w:t>.</w:t>
      </w:r>
    </w:p>
    <w:p w14:paraId="58EE9F64" w14:textId="77777777" w:rsidR="00303117" w:rsidRPr="00303117" w:rsidRDefault="00303117" w:rsidP="00E92543">
      <w:r w:rsidRPr="00303117">
        <w:t xml:space="preserve">Зачастую обработка “больших данных” является довольно простым, с точки зрения алгоритмов, процессом, но проблема именно в том, что данных очень много, а на BDA эти данные обработать будет гораздо дешевле. Почему? СУБД </w:t>
      </w:r>
      <w:proofErr w:type="spellStart"/>
      <w:r w:rsidRPr="00303117">
        <w:t>Oracle</w:t>
      </w:r>
      <w:proofErr w:type="spellEnd"/>
      <w:r w:rsidRPr="00303117">
        <w:t xml:space="preserve"> развивается в течение более чем 35 лет и содержит тысячи самых разных возможностей. Но, если ваша задача заключается, например, в хранении, фильтрации и агрегации логов </w:t>
      </w:r>
      <w:proofErr w:type="spellStart"/>
      <w:r w:rsidRPr="00303117">
        <w:t>вебсерверов</w:t>
      </w:r>
      <w:proofErr w:type="spellEnd"/>
      <w:r w:rsidRPr="00303117">
        <w:t xml:space="preserve"> (типичная задача из области </w:t>
      </w:r>
      <w:proofErr w:type="spellStart"/>
      <w:r w:rsidRPr="00303117">
        <w:t>Big</w:t>
      </w:r>
      <w:proofErr w:type="spellEnd"/>
      <w:r w:rsidRPr="00303117">
        <w:t xml:space="preserve"> </w:t>
      </w:r>
      <w:proofErr w:type="spellStart"/>
      <w:r w:rsidRPr="00303117">
        <w:t>Data</w:t>
      </w:r>
      <w:proofErr w:type="spellEnd"/>
      <w:r w:rsidRPr="00303117">
        <w:t xml:space="preserve">), то для такой задачи, возможно, не будет использоваться даже сотая доля возможностей СУБД </w:t>
      </w:r>
      <w:proofErr w:type="spellStart"/>
      <w:proofErr w:type="gramStart"/>
      <w:r w:rsidRPr="00303117">
        <w:t>Oracle</w:t>
      </w:r>
      <w:proofErr w:type="spellEnd"/>
      <w:r w:rsidRPr="00303117">
        <w:t>, несмотря на то, что</w:t>
      </w:r>
      <w:proofErr w:type="gramEnd"/>
      <w:r w:rsidRPr="00303117">
        <w:t xml:space="preserve"> данных может быть многие петабайты. Такие технологии, как </w:t>
      </w:r>
      <w:proofErr w:type="spellStart"/>
      <w:r w:rsidRPr="00303117">
        <w:t>Hadoop</w:t>
      </w:r>
      <w:proofErr w:type="spellEnd"/>
      <w:r w:rsidRPr="00303117">
        <w:t>, не имеют очень многих возможностей реляционных баз, но позволяют осуществить обработку в десятки раз дешевле.</w:t>
      </w:r>
    </w:p>
    <w:p w14:paraId="5565B4AA" w14:textId="77777777" w:rsidR="00303117" w:rsidRPr="00303117" w:rsidRDefault="00303117" w:rsidP="00E92543">
      <w:r w:rsidRPr="00303117">
        <w:t xml:space="preserve">Поэтому </w:t>
      </w:r>
      <w:proofErr w:type="spellStart"/>
      <w:r w:rsidRPr="00303117">
        <w:t>Oracle</w:t>
      </w:r>
      <w:proofErr w:type="spellEnd"/>
      <w:r w:rsidRPr="00303117">
        <w:t xml:space="preserve"> рекомендует первичную, грубую обработку данных производить при помощи </w:t>
      </w:r>
      <w:proofErr w:type="spellStart"/>
      <w:r w:rsidRPr="00303117">
        <w:t>Hadoop</w:t>
      </w:r>
      <w:proofErr w:type="spellEnd"/>
      <w:r w:rsidRPr="00303117">
        <w:t xml:space="preserve">, а уже более сложный анализ очищенных и агрегированных данных – делать в СУБД </w:t>
      </w:r>
      <w:proofErr w:type="spellStart"/>
      <w:r w:rsidRPr="00303117">
        <w:t>Oracle</w:t>
      </w:r>
      <w:proofErr w:type="spellEnd"/>
      <w:r w:rsidRPr="00303117">
        <w:t xml:space="preserve">, в том числе с использованием </w:t>
      </w:r>
      <w:proofErr w:type="spellStart"/>
      <w:r w:rsidRPr="00303117">
        <w:t>Exadata</w:t>
      </w:r>
      <w:proofErr w:type="spellEnd"/>
      <w:r w:rsidRPr="00303117">
        <w:t xml:space="preserve"> и </w:t>
      </w:r>
      <w:proofErr w:type="spellStart"/>
      <w:r w:rsidRPr="00303117">
        <w:t>SuperCluster</w:t>
      </w:r>
      <w:proofErr w:type="spellEnd"/>
      <w:r w:rsidRPr="00303117">
        <w:t>.</w:t>
      </w:r>
    </w:p>
    <w:p w14:paraId="26268ED8" w14:textId="77777777" w:rsidR="00E92543" w:rsidRDefault="00303117" w:rsidP="00E92543">
      <w:proofErr w:type="spellStart"/>
      <w:r w:rsidRPr="00303117">
        <w:t>Аппаратноеобеспечение</w:t>
      </w:r>
      <w:proofErr w:type="spellEnd"/>
      <w:r w:rsidRPr="00303117">
        <w:t xml:space="preserve"> </w:t>
      </w:r>
    </w:p>
    <w:p w14:paraId="17214A72" w14:textId="77777777" w:rsidR="00E92543" w:rsidRDefault="00303117" w:rsidP="00E92543">
      <w:pPr>
        <w:pStyle w:val="a2"/>
      </w:pPr>
      <w:r w:rsidRPr="00303117">
        <w:t xml:space="preserve">Кластер из 18 узлов (18 </w:t>
      </w:r>
      <w:proofErr w:type="spellStart"/>
      <w:r w:rsidRPr="00303117">
        <w:t>Sun</w:t>
      </w:r>
      <w:proofErr w:type="spellEnd"/>
      <w:r w:rsidRPr="00303117">
        <w:t xml:space="preserve"> X4270 M</w:t>
      </w:r>
      <w:proofErr w:type="gramStart"/>
      <w:r w:rsidRPr="00303117">
        <w:t>2 )</w:t>
      </w:r>
      <w:proofErr w:type="gramEnd"/>
      <w:r w:rsidRPr="00303117">
        <w:t xml:space="preserve"> </w:t>
      </w:r>
    </w:p>
    <w:p w14:paraId="0936A37F" w14:textId="77777777" w:rsidR="00E92543" w:rsidRDefault="00303117" w:rsidP="00E92543">
      <w:pPr>
        <w:pStyle w:val="a2"/>
      </w:pPr>
      <w:r w:rsidRPr="00303117">
        <w:t xml:space="preserve">На каждом узле </w:t>
      </w:r>
      <w:r w:rsidRPr="00303117">
        <w:sym w:font="Symbol" w:char="F0FA"/>
      </w:r>
      <w:r w:rsidRPr="00303117">
        <w:t xml:space="preserve"> 64 GB RAM (всего 1152GB RAM) </w:t>
      </w:r>
      <w:r w:rsidRPr="00303117">
        <w:sym w:font="Symbol" w:char="F0FA"/>
      </w:r>
      <w:r w:rsidRPr="00303117">
        <w:t xml:space="preserve"> 16 ядер </w:t>
      </w:r>
      <w:proofErr w:type="spellStart"/>
      <w:r w:rsidRPr="00303117">
        <w:t>Intel</w:t>
      </w:r>
      <w:proofErr w:type="spellEnd"/>
      <w:r w:rsidRPr="00303117">
        <w:t xml:space="preserve"> (всего 288 ядер) </w:t>
      </w:r>
      <w:r w:rsidRPr="00303117">
        <w:sym w:font="Symbol" w:char="F0FA"/>
      </w:r>
      <w:r w:rsidRPr="00303117">
        <w:t xml:space="preserve"> 48 ТБ дисков (всего 864TB) </w:t>
      </w:r>
    </w:p>
    <w:p w14:paraId="4E455CB4" w14:textId="77777777" w:rsidR="00E92543" w:rsidRPr="00E92543" w:rsidRDefault="00303117" w:rsidP="00E92543">
      <w:pPr>
        <w:pStyle w:val="a2"/>
        <w:rPr>
          <w:lang w:val="en-US"/>
        </w:rPr>
      </w:pPr>
      <w:r w:rsidRPr="00E92543">
        <w:rPr>
          <w:lang w:val="en-US"/>
        </w:rPr>
        <w:lastRenderedPageBreak/>
        <w:t xml:space="preserve">40 Gb p/sec InfiniBand </w:t>
      </w:r>
      <w:r w:rsidR="00E92543" w:rsidRPr="00E92543">
        <w:rPr>
          <w:lang w:val="en-US"/>
        </w:rPr>
        <w:t>1</w:t>
      </w:r>
    </w:p>
    <w:p w14:paraId="39D0C8D5" w14:textId="56023530" w:rsidR="00303117" w:rsidRPr="00E92543" w:rsidRDefault="00E92543" w:rsidP="00E92543">
      <w:pPr>
        <w:pStyle w:val="a2"/>
        <w:rPr>
          <w:lang w:val="en-US"/>
        </w:rPr>
      </w:pPr>
      <w:r w:rsidRPr="00E92543">
        <w:rPr>
          <w:lang w:val="en-US"/>
        </w:rPr>
        <w:t>1</w:t>
      </w:r>
      <w:r w:rsidR="00303117" w:rsidRPr="00E92543">
        <w:rPr>
          <w:lang w:val="en-US"/>
        </w:rPr>
        <w:t>0 Gb p/sec Ethernet</w:t>
      </w:r>
    </w:p>
    <w:p w14:paraId="19B55C83" w14:textId="4B7790E4" w:rsidR="00303117" w:rsidRPr="00E92543" w:rsidRDefault="00E92543" w:rsidP="00E92543">
      <w:pPr>
        <w:pStyle w:val="2"/>
        <w:rPr>
          <w:lang w:val="en-US"/>
        </w:rPr>
      </w:pPr>
      <w:bookmarkStart w:id="20" w:name="_Toc61866396"/>
      <w:r>
        <w:t xml:space="preserve">Кластер </w:t>
      </w:r>
      <w:r w:rsidRPr="00E92543">
        <w:rPr>
          <w:lang w:val="en-US"/>
        </w:rPr>
        <w:t xml:space="preserve">Oracle </w:t>
      </w:r>
      <w:proofErr w:type="spellStart"/>
      <w:r w:rsidRPr="00E92543">
        <w:rPr>
          <w:lang w:val="en-US"/>
        </w:rPr>
        <w:t>Exalytics</w:t>
      </w:r>
      <w:proofErr w:type="spellEnd"/>
      <w:r>
        <w:t>.</w:t>
      </w:r>
      <w:bookmarkEnd w:id="20"/>
    </w:p>
    <w:p w14:paraId="5DAACBDB" w14:textId="77777777" w:rsidR="00303117" w:rsidRPr="00303117" w:rsidRDefault="00303117" w:rsidP="00E92543">
      <w:proofErr w:type="spellStart"/>
      <w:r w:rsidRPr="00303117">
        <w:t>Exalytics</w:t>
      </w:r>
      <w:proofErr w:type="spellEnd"/>
      <w:r w:rsidRPr="00303117">
        <w:t> — аппаратно-программный комплекс аналитической обработки в оперативной памяти,</w:t>
      </w:r>
    </w:p>
    <w:p w14:paraId="7C5B6839" w14:textId="44FE5D49" w:rsidR="00303117" w:rsidRPr="00303117" w:rsidRDefault="00303117" w:rsidP="00E92543">
      <w:r w:rsidRPr="00303117">
        <w:t>Является узлом архитектуры x86-64 с предустановленными специализированными версиями реляционной </w:t>
      </w:r>
      <w:hyperlink r:id="rId15" w:tooltip="База данных в оперативной памяти (страница отсутствует)" w:history="1">
        <w:r w:rsidRPr="00303117">
          <w:rPr>
            <w:rStyle w:val="afe"/>
          </w:rPr>
          <w:t>системы управления базами данных в оперативной памяти</w:t>
        </w:r>
      </w:hyperlink>
      <w:r w:rsidRPr="00303117">
        <w:t> </w:t>
      </w:r>
      <w:proofErr w:type="spellStart"/>
      <w:r w:rsidRPr="00303117">
        <w:fldChar w:fldCharType="begin"/>
      </w:r>
      <w:r w:rsidRPr="00303117">
        <w:instrText xml:space="preserve"> HYPERLINK "https://ru.wikipedia.org/w/index.php?title=Timesten&amp;action=edit&amp;redlink=1" \o "Timesten (страница отсутствует)" </w:instrText>
      </w:r>
      <w:r w:rsidRPr="00303117">
        <w:fldChar w:fldCharType="separate"/>
      </w:r>
      <w:r w:rsidRPr="00303117">
        <w:rPr>
          <w:rStyle w:val="afe"/>
        </w:rPr>
        <w:t>Timesten</w:t>
      </w:r>
      <w:proofErr w:type="spellEnd"/>
      <w:r w:rsidRPr="00303117">
        <w:fldChar w:fldCharType="end"/>
      </w:r>
      <w:r w:rsidRPr="00303117">
        <w:t> и многомерной системы управления базами данных </w:t>
      </w:r>
      <w:proofErr w:type="spellStart"/>
      <w:r w:rsidRPr="00303117">
        <w:t>Essbase</w:t>
      </w:r>
      <w:proofErr w:type="spellEnd"/>
      <w:r w:rsidRPr="00303117">
        <w:t>, а также с аналитическим пакетом линейки </w:t>
      </w:r>
      <w:proofErr w:type="spellStart"/>
      <w:r w:rsidRPr="00303117">
        <w:fldChar w:fldCharType="begin"/>
      </w:r>
      <w:r w:rsidRPr="00303117">
        <w:instrText xml:space="preserve"> HYPERLINK "https://ru.wikipedia.org/w/index.php?title=Oracle_Business_Intelligence&amp;action=edit&amp;redlink=1" \o "Oracle Business Intelligence (страница отсутствует)" </w:instrText>
      </w:r>
      <w:r w:rsidRPr="00303117">
        <w:fldChar w:fldCharType="separate"/>
      </w:r>
      <w:r w:rsidRPr="00303117">
        <w:rPr>
          <w:rStyle w:val="afe"/>
        </w:rPr>
        <w:t>Oracle</w:t>
      </w:r>
      <w:proofErr w:type="spellEnd"/>
      <w:r w:rsidRPr="00303117">
        <w:rPr>
          <w:rStyle w:val="afe"/>
        </w:rPr>
        <w:t xml:space="preserve"> BI</w:t>
      </w:r>
      <w:r w:rsidRPr="00303117">
        <w:fldChar w:fldCharType="end"/>
      </w:r>
    </w:p>
    <w:p w14:paraId="59BA407A" w14:textId="77777777" w:rsidR="00303117" w:rsidRPr="00303117" w:rsidRDefault="00303117" w:rsidP="00E92543">
      <w:r w:rsidRPr="00303117">
        <w:t xml:space="preserve">В отличие от программно-аппаратных комплексов для хранилищ данных и средств бизнес-анализа в оперативной памяти, </w:t>
      </w:r>
      <w:proofErr w:type="spellStart"/>
      <w:r w:rsidRPr="00303117">
        <w:t>Oracle</w:t>
      </w:r>
      <w:proofErr w:type="spellEnd"/>
      <w:r w:rsidRPr="00303117">
        <w:t xml:space="preserve"> </w:t>
      </w:r>
      <w:proofErr w:type="spellStart"/>
      <w:r w:rsidRPr="00303117">
        <w:t>Exalytics</w:t>
      </w:r>
      <w:proofErr w:type="spellEnd"/>
      <w:r w:rsidRPr="00303117">
        <w:t xml:space="preserve"> представляет собой первый интегрированный программно-аппаратный комплекс, который включает в себя программное обеспечение и оборудование для анализа данных в оперативной памяти, а также оптимизированную </w:t>
      </w:r>
      <w:hyperlink r:id="rId16" w:tooltip="BI" w:history="1">
        <w:r w:rsidRPr="00303117">
          <w:rPr>
            <w:rStyle w:val="afe"/>
          </w:rPr>
          <w:t>BI</w:t>
        </w:r>
      </w:hyperlink>
      <w:r w:rsidRPr="00303117">
        <w:t>-платформу с расширенными возможностями визуализации.</w:t>
      </w:r>
    </w:p>
    <w:p w14:paraId="59486634" w14:textId="77777777" w:rsidR="00303117" w:rsidRPr="00303117" w:rsidRDefault="00303117" w:rsidP="00E92543">
      <w:proofErr w:type="spellStart"/>
      <w:r w:rsidRPr="00303117">
        <w:t>Oracle</w:t>
      </w:r>
      <w:proofErr w:type="spellEnd"/>
      <w:r w:rsidRPr="00303117">
        <w:t xml:space="preserve"> </w:t>
      </w:r>
      <w:proofErr w:type="spellStart"/>
      <w:r w:rsidRPr="00303117">
        <w:t>Exalytics</w:t>
      </w:r>
      <w:proofErr w:type="spellEnd"/>
      <w:r w:rsidRPr="00303117">
        <w:t xml:space="preserve"> спроектирован как единое решение одного поставщика на основе широко распространенной платформы бизнес-анализа </w:t>
      </w:r>
      <w:proofErr w:type="spellStart"/>
      <w:r w:rsidRPr="00303117">
        <w:t>Oracle</w:t>
      </w:r>
      <w:proofErr w:type="spellEnd"/>
      <w:r w:rsidRPr="00303117">
        <w:t xml:space="preserve"> BI и системы управления базами данных в оперативной памяти, сконфигурированных для аппаратных средств, которые разрабатываются, изготавливаются и поддерживаются корпорацией </w:t>
      </w:r>
      <w:proofErr w:type="spellStart"/>
      <w:r w:rsidRPr="00303117">
        <w:t>Oracle</w:t>
      </w:r>
      <w:proofErr w:type="spellEnd"/>
      <w:r w:rsidRPr="00303117">
        <w:t>.</w:t>
      </w:r>
    </w:p>
    <w:p w14:paraId="4985C995" w14:textId="77777777" w:rsidR="00303117" w:rsidRPr="00303117" w:rsidRDefault="00303117" w:rsidP="00E92543">
      <w:pPr>
        <w:ind w:firstLine="0"/>
      </w:pPr>
      <w:proofErr w:type="spellStart"/>
      <w:r w:rsidRPr="00303117">
        <w:t>Oracle</w:t>
      </w:r>
      <w:proofErr w:type="spellEnd"/>
      <w:r w:rsidRPr="00303117">
        <w:t xml:space="preserve"> </w:t>
      </w:r>
      <w:proofErr w:type="spellStart"/>
      <w:r w:rsidRPr="00303117">
        <w:t>Exalytics</w:t>
      </w:r>
      <w:proofErr w:type="spellEnd"/>
      <w:r w:rsidRPr="00303117">
        <w:t xml:space="preserve"> предлагает инновационные возможности:</w:t>
      </w:r>
    </w:p>
    <w:p w14:paraId="2C933A2A" w14:textId="77777777" w:rsidR="00303117" w:rsidRPr="00303117" w:rsidRDefault="00303117" w:rsidP="00E92543">
      <w:pPr>
        <w:pStyle w:val="a2"/>
      </w:pPr>
      <w:r w:rsidRPr="00303117">
        <w:t>Интерактивную визуализацию «со скоростью мысли», которая позволяет исследовать и анализировать большие наборы данных, легко выявляя устойчивые закономерности, тренды и исключения;</w:t>
      </w:r>
    </w:p>
    <w:p w14:paraId="272B195A" w14:textId="77777777" w:rsidR="00303117" w:rsidRPr="00303117" w:rsidRDefault="00303117" w:rsidP="00E92543">
      <w:pPr>
        <w:pStyle w:val="a2"/>
      </w:pPr>
      <w:r w:rsidRPr="00303117">
        <w:t xml:space="preserve">Возможность анализировать данные для многих тысяч пользователей мобильных устройств </w:t>
      </w:r>
      <w:proofErr w:type="spellStart"/>
      <w:r w:rsidRPr="00303117">
        <w:t>Apple</w:t>
      </w:r>
      <w:proofErr w:type="spellEnd"/>
      <w:r w:rsidRPr="00303117">
        <w:t xml:space="preserve"> </w:t>
      </w:r>
      <w:proofErr w:type="spellStart"/>
      <w:r w:rsidRPr="00303117">
        <w:t>iPad</w:t>
      </w:r>
      <w:proofErr w:type="spellEnd"/>
      <w:r w:rsidRPr="00303117">
        <w:t>, благодаря которой анализ становится доступным любому человеку независимо от его местонахождения;</w:t>
      </w:r>
    </w:p>
    <w:p w14:paraId="3B785F19" w14:textId="77777777" w:rsidR="00303117" w:rsidRPr="00303117" w:rsidRDefault="00303117" w:rsidP="00E92543">
      <w:pPr>
        <w:pStyle w:val="a2"/>
      </w:pPr>
      <w:r w:rsidRPr="00303117">
        <w:t xml:space="preserve">Адаптивная технология обработки данных в оперативной памяти, оптимизирующая производительность для обеспечения минимального времени </w:t>
      </w:r>
      <w:r w:rsidRPr="00303117">
        <w:lastRenderedPageBreak/>
        <w:t xml:space="preserve">отклика даже в тех случаях, когда объем данных превышает доступную комплексу </w:t>
      </w:r>
      <w:proofErr w:type="spellStart"/>
      <w:r w:rsidRPr="00303117">
        <w:t>Exalytics</w:t>
      </w:r>
      <w:proofErr w:type="spellEnd"/>
      <w:r w:rsidRPr="00303117">
        <w:t xml:space="preserve"> память.</w:t>
      </w:r>
    </w:p>
    <w:p w14:paraId="55537697" w14:textId="171F42E1" w:rsidR="00303117" w:rsidRPr="00E92543" w:rsidRDefault="00E92543" w:rsidP="00E92543">
      <w:pPr>
        <w:pStyle w:val="2"/>
        <w:rPr>
          <w:lang w:val="en-US"/>
        </w:rPr>
      </w:pPr>
      <w:bookmarkStart w:id="21" w:name="_Toc61866397"/>
      <w:r>
        <w:rPr>
          <w:lang w:val="en-US"/>
        </w:rPr>
        <w:t>Java Hotspot VM</w:t>
      </w:r>
      <w:r>
        <w:t>.</w:t>
      </w:r>
      <w:bookmarkEnd w:id="21"/>
    </w:p>
    <w:p w14:paraId="7DF95B9D" w14:textId="75ADC569" w:rsidR="00303117" w:rsidRPr="00303117" w:rsidRDefault="00303117" w:rsidP="00E92543">
      <w:r w:rsidRPr="00303117">
        <w:t>«</w:t>
      </w:r>
      <w:proofErr w:type="spellStart"/>
      <w:r w:rsidRPr="00303117">
        <w:t>HotSpot</w:t>
      </w:r>
      <w:proofErr w:type="spellEnd"/>
      <w:r w:rsidRPr="00303117">
        <w:t xml:space="preserve">» — это основная виртуальная машина </w:t>
      </w:r>
      <w:proofErr w:type="spellStart"/>
      <w:r w:rsidRPr="00303117">
        <w:t>Java</w:t>
      </w:r>
      <w:proofErr w:type="spellEnd"/>
      <w:r w:rsidRPr="00303117">
        <w:t xml:space="preserve"> (JVM) как для клиентских, так и для серверных компьютеров, выпускаемая корпорацией «</w:t>
      </w:r>
      <w:proofErr w:type="spellStart"/>
      <w:r w:rsidRPr="00303117">
        <w:t>Oracle</w:t>
      </w:r>
      <w:proofErr w:type="spellEnd"/>
      <w:r w:rsidRPr="00303117">
        <w:t xml:space="preserve">». </w:t>
      </w:r>
      <w:r w:rsidR="00707359" w:rsidRPr="00303117">
        <w:t xml:space="preserve">Для повышения </w:t>
      </w:r>
      <w:r w:rsidR="009E1A2B" w:rsidRPr="00303117">
        <w:t>производительности</w:t>
      </w:r>
      <w:r w:rsidR="009E1A2B" w:rsidRPr="00823118">
        <w:t xml:space="preserve"> </w:t>
      </w:r>
      <w:r w:rsidR="009E1A2B" w:rsidRPr="00303117">
        <w:t>обладает</w:t>
      </w:r>
      <w:r w:rsidRPr="00303117">
        <w:t xml:space="preserve"> технологиями динамической компиляции JIT и адаптивной оптимизации.</w:t>
      </w:r>
    </w:p>
    <w:p w14:paraId="623C914A" w14:textId="643356FD" w:rsidR="00303117" w:rsidRPr="00303117" w:rsidRDefault="00303117" w:rsidP="00E92543">
      <w:r w:rsidRPr="00303117">
        <w:t xml:space="preserve">Виртуальная машина </w:t>
      </w:r>
      <w:proofErr w:type="spellStart"/>
      <w:r w:rsidRPr="00303117">
        <w:t>Java</w:t>
      </w:r>
      <w:proofErr w:type="spellEnd"/>
      <w:r w:rsidRPr="00303117">
        <w:t xml:space="preserve"> </w:t>
      </w:r>
      <w:proofErr w:type="spellStart"/>
      <w:r w:rsidRPr="00303117">
        <w:t>HotSpot</w:t>
      </w:r>
      <w:proofErr w:type="spellEnd"/>
      <w:r w:rsidRPr="00303117">
        <w:t xml:space="preserve"> </w:t>
      </w:r>
      <w:r w:rsidR="009E1A2B" w:rsidRPr="00303117">
        <w:t>— это</w:t>
      </w:r>
      <w:r w:rsidRPr="00303117">
        <w:t xml:space="preserve"> основной компонент платформы </w:t>
      </w:r>
      <w:proofErr w:type="spellStart"/>
      <w:r w:rsidRPr="00303117">
        <w:t>Java</w:t>
      </w:r>
      <w:proofErr w:type="spellEnd"/>
      <w:r w:rsidRPr="00303117">
        <w:t xml:space="preserve"> SE. Он реализует спецификацию виртуальной машины </w:t>
      </w:r>
      <w:proofErr w:type="spellStart"/>
      <w:r w:rsidRPr="00303117">
        <w:t>Java</w:t>
      </w:r>
      <w:proofErr w:type="spellEnd"/>
      <w:r w:rsidRPr="00303117">
        <w:t xml:space="preserve"> и поставляется как разделяемая библиотека в среде выполнения </w:t>
      </w:r>
      <w:proofErr w:type="spellStart"/>
      <w:r w:rsidRPr="00303117">
        <w:t>Java</w:t>
      </w:r>
      <w:proofErr w:type="spellEnd"/>
      <w:r w:rsidRPr="00303117">
        <w:t xml:space="preserve">. В качестве механизма выполнения байт-кода </w:t>
      </w:r>
      <w:proofErr w:type="spellStart"/>
      <w:r w:rsidRPr="00303117">
        <w:t>Java</w:t>
      </w:r>
      <w:proofErr w:type="spellEnd"/>
      <w:r w:rsidRPr="00303117">
        <w:t xml:space="preserve"> он предоставляет средства среды выполнения </w:t>
      </w:r>
      <w:proofErr w:type="spellStart"/>
      <w:r w:rsidRPr="00303117">
        <w:t>Java</w:t>
      </w:r>
      <w:proofErr w:type="spellEnd"/>
      <w:r w:rsidRPr="00303117">
        <w:t xml:space="preserve">, такие как синхронизация потоков и объектов, в различных операционных системах и архитектурах. Он включает динамические компиляторы, которые адаптивно компилируют байт-коды </w:t>
      </w:r>
      <w:proofErr w:type="spellStart"/>
      <w:r w:rsidRPr="00303117">
        <w:t>Java</w:t>
      </w:r>
      <w:proofErr w:type="spellEnd"/>
      <w:r w:rsidRPr="00303117">
        <w:t xml:space="preserve"> в оптимизированные машинные инструкции и эффективно управляют кучей </w:t>
      </w:r>
      <w:proofErr w:type="spellStart"/>
      <w:r w:rsidRPr="00303117">
        <w:t>Java</w:t>
      </w:r>
      <w:proofErr w:type="spellEnd"/>
      <w:r w:rsidRPr="00303117">
        <w:t xml:space="preserve"> с помощью сборщиков мусора, оптимизированных как для малого времени паузы, так и для пропускной способности. Он предоставляет данные и информацию инструментам и приложениям профилирования, мониторинга и отладки.</w:t>
      </w:r>
    </w:p>
    <w:p w14:paraId="489EBC71" w14:textId="77777777" w:rsidR="00303117" w:rsidRPr="00303117" w:rsidRDefault="00303117" w:rsidP="00E92543">
      <w:pPr>
        <w:ind w:firstLine="0"/>
      </w:pPr>
      <w:r w:rsidRPr="00303117">
        <w:t>Он включает</w:t>
      </w:r>
    </w:p>
    <w:p w14:paraId="0CB01EDC" w14:textId="77777777" w:rsidR="00303117" w:rsidRPr="00303117" w:rsidRDefault="00303117" w:rsidP="00E92543">
      <w:pPr>
        <w:pStyle w:val="a2"/>
      </w:pPr>
      <w:r w:rsidRPr="00303117">
        <w:t xml:space="preserve">Загрузчик </w:t>
      </w:r>
      <w:proofErr w:type="spellStart"/>
      <w:r w:rsidRPr="00303117">
        <w:t>Java</w:t>
      </w:r>
      <w:proofErr w:type="spellEnd"/>
      <w:r w:rsidRPr="00303117">
        <w:t>-классов;</w:t>
      </w:r>
    </w:p>
    <w:p w14:paraId="5B9C8F4C" w14:textId="77777777" w:rsidR="00303117" w:rsidRPr="00303117" w:rsidRDefault="00303117" w:rsidP="00E92543">
      <w:pPr>
        <w:pStyle w:val="a2"/>
      </w:pPr>
      <w:r w:rsidRPr="00303117">
        <w:t>Интерпретатор </w:t>
      </w:r>
      <w:proofErr w:type="spellStart"/>
      <w:r w:rsidRPr="00303117">
        <w:fldChar w:fldCharType="begin"/>
      </w:r>
      <w:r w:rsidRPr="00303117">
        <w:instrText xml:space="preserve"> HYPERLINK "https://ru.wikipedia.org/wiki/%D0%91%D0%B0%D0%B9%D1%82%D0%BA%D0%BE%D0%B4" \o "Байткод" </w:instrText>
      </w:r>
      <w:r w:rsidRPr="00303117">
        <w:fldChar w:fldCharType="separate"/>
      </w:r>
      <w:r w:rsidRPr="00303117">
        <w:rPr>
          <w:rStyle w:val="afe"/>
        </w:rPr>
        <w:t>байткода</w:t>
      </w:r>
      <w:proofErr w:type="spellEnd"/>
      <w:r w:rsidRPr="00303117">
        <w:fldChar w:fldCharType="end"/>
      </w:r>
      <w:r w:rsidRPr="00303117">
        <w:t>;</w:t>
      </w:r>
    </w:p>
    <w:p w14:paraId="20324B5A" w14:textId="77777777" w:rsidR="00303117" w:rsidRPr="00303117" w:rsidRDefault="00303117" w:rsidP="00E92543">
      <w:pPr>
        <w:pStyle w:val="a2"/>
      </w:pPr>
      <w:r w:rsidRPr="00303117">
        <w:t>Две версии виртуальной машины — </w:t>
      </w:r>
      <w:proofErr w:type="spellStart"/>
      <w:r w:rsidRPr="00303117">
        <w:t>Client</w:t>
      </w:r>
      <w:proofErr w:type="spellEnd"/>
      <w:r w:rsidRPr="00303117">
        <w:t> и </w:t>
      </w:r>
      <w:proofErr w:type="spellStart"/>
      <w:r w:rsidRPr="00303117">
        <w:t>Server</w:t>
      </w:r>
      <w:proofErr w:type="spellEnd"/>
      <w:r w:rsidRPr="00303117">
        <w:t>;</w:t>
      </w:r>
    </w:p>
    <w:p w14:paraId="44816F05" w14:textId="77777777" w:rsidR="00303117" w:rsidRPr="00303117" w:rsidRDefault="00303117" w:rsidP="00E92543">
      <w:pPr>
        <w:pStyle w:val="a2"/>
      </w:pPr>
      <w:r w:rsidRPr="00303117">
        <w:t>Несколько сборщиков мусора;</w:t>
      </w:r>
    </w:p>
    <w:p w14:paraId="348CFCEA" w14:textId="77777777" w:rsidR="00303117" w:rsidRPr="00303117" w:rsidRDefault="00303117" w:rsidP="00E92543">
      <w:pPr>
        <w:pStyle w:val="a2"/>
      </w:pPr>
      <w:r w:rsidRPr="00303117">
        <w:t>Набор вспомогательных библиотек времени выполнения.</w:t>
      </w:r>
    </w:p>
    <w:p w14:paraId="1FCF7EA4" w14:textId="77777777" w:rsidR="00303117" w:rsidRPr="00303117" w:rsidRDefault="00303117" w:rsidP="00E92543">
      <w:pPr>
        <w:pStyle w:val="a2"/>
      </w:pPr>
      <w:proofErr w:type="spellStart"/>
      <w:r w:rsidRPr="00303117">
        <w:t>Client</w:t>
      </w:r>
      <w:proofErr w:type="spellEnd"/>
      <w:r w:rsidRPr="00303117">
        <w:t xml:space="preserve">-версия виртуальной машины характеризуется меньшим временем запуска приложений и меньшим потреблением памяти по сравнению с </w:t>
      </w:r>
      <w:proofErr w:type="spellStart"/>
      <w:r w:rsidRPr="00303117">
        <w:t>Server</w:t>
      </w:r>
      <w:proofErr w:type="spellEnd"/>
      <w:r w:rsidRPr="00303117">
        <w:t>-версией, уступая при этом последней в производительности.</w:t>
      </w:r>
    </w:p>
    <w:p w14:paraId="7FBF8A1D" w14:textId="77777777" w:rsidR="00E92543" w:rsidRPr="00867EA5" w:rsidRDefault="00E92543" w:rsidP="00E92543">
      <w:pPr>
        <w:pStyle w:val="2"/>
        <w:rPr>
          <w:lang w:val="en-US"/>
        </w:rPr>
      </w:pPr>
      <w:bookmarkStart w:id="22" w:name="_Toc61866398"/>
      <w:r w:rsidRPr="00867EA5">
        <w:rPr>
          <w:lang w:val="en-US"/>
        </w:rPr>
        <w:lastRenderedPageBreak/>
        <w:t>Oracle Data Mining Algorithms</w:t>
      </w:r>
      <w:r>
        <w:t>.</w:t>
      </w:r>
      <w:bookmarkEnd w:id="22"/>
    </w:p>
    <w:p w14:paraId="763A270D" w14:textId="3D72FF79" w:rsidR="00303117" w:rsidRPr="00303117" w:rsidRDefault="00303117" w:rsidP="00303117">
      <w:pPr>
        <w:ind w:left="709" w:firstLine="0"/>
      </w:pPr>
    </w:p>
    <w:p w14:paraId="2FF916E2" w14:textId="77777777" w:rsidR="00303117" w:rsidRPr="00303117" w:rsidRDefault="00303117" w:rsidP="00E92543">
      <w:pPr>
        <w:pStyle w:val="af6"/>
      </w:pPr>
      <w:r w:rsidRPr="00303117">
        <w:rPr>
          <w:noProof/>
        </w:rPr>
        <w:drawing>
          <wp:inline distT="0" distB="0" distL="0" distR="0" wp14:anchorId="6A9F9FA1" wp14:editId="08BBE56B">
            <wp:extent cx="5940425" cy="3383915"/>
            <wp:effectExtent l="0" t="0" r="317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83915"/>
                    </a:xfrm>
                    <a:prstGeom prst="rect">
                      <a:avLst/>
                    </a:prstGeom>
                  </pic:spPr>
                </pic:pic>
              </a:graphicData>
            </a:graphic>
          </wp:inline>
        </w:drawing>
      </w:r>
    </w:p>
    <w:p w14:paraId="01EFAB01" w14:textId="487113F4" w:rsidR="00303117" w:rsidRPr="00E92543" w:rsidRDefault="00E92543" w:rsidP="00E92543">
      <w:pPr>
        <w:pStyle w:val="2"/>
        <w:rPr>
          <w:lang w:val="en-US"/>
        </w:rPr>
      </w:pPr>
      <w:bookmarkStart w:id="23" w:name="_Toc61866399"/>
      <w:r w:rsidRPr="00E92543">
        <w:rPr>
          <w:lang w:val="en-US"/>
        </w:rPr>
        <w:t>Oracle Endeca Information Discovery</w:t>
      </w:r>
      <w:bookmarkEnd w:id="23"/>
    </w:p>
    <w:p w14:paraId="6280031A" w14:textId="351752D4" w:rsidR="00303117" w:rsidRPr="00303117" w:rsidRDefault="00303117" w:rsidP="00E92543">
      <w:proofErr w:type="spellStart"/>
      <w:r w:rsidRPr="00303117">
        <w:t>Oracle</w:t>
      </w:r>
      <w:proofErr w:type="spellEnd"/>
      <w:r w:rsidRPr="00303117">
        <w:t xml:space="preserve"> </w:t>
      </w:r>
      <w:proofErr w:type="spellStart"/>
      <w:r w:rsidRPr="00303117">
        <w:t>Endeca</w:t>
      </w:r>
      <w:proofErr w:type="spellEnd"/>
      <w:r w:rsidRPr="00303117">
        <w:t xml:space="preserve"> </w:t>
      </w:r>
      <w:proofErr w:type="spellStart"/>
      <w:r w:rsidRPr="00303117">
        <w:t>Information</w:t>
      </w:r>
      <w:proofErr w:type="spellEnd"/>
      <w:r w:rsidRPr="00303117">
        <w:t xml:space="preserve"> </w:t>
      </w:r>
      <w:proofErr w:type="spellStart"/>
      <w:r w:rsidRPr="00303117">
        <w:t>Discovery</w:t>
      </w:r>
      <w:proofErr w:type="spellEnd"/>
      <w:r w:rsidRPr="00303117">
        <w:t> </w:t>
      </w:r>
      <w:proofErr w:type="gramStart"/>
      <w:r w:rsidRPr="00303117">
        <w:t>- это</w:t>
      </w:r>
      <w:proofErr w:type="gramEnd"/>
      <w:r w:rsidRPr="00303117">
        <w:t xml:space="preserve"> комплексное решение для гибкого обнаружения данных в масштабах всего предприятия, позволяющее бизнес-пользователям внедрять инновации в сочетании с управлением и контролем ИТ. Это позволяет принимать более быстрые и надежные решения, в то же время облегчая нагрузку на ИТ.</w:t>
      </w:r>
    </w:p>
    <w:p w14:paraId="6403F00F" w14:textId="77777777" w:rsidR="00303117" w:rsidRPr="00303117" w:rsidRDefault="00303117" w:rsidP="00E92543">
      <w:pPr>
        <w:ind w:firstLine="0"/>
      </w:pPr>
      <w:proofErr w:type="spellStart"/>
      <w:r w:rsidRPr="00303117">
        <w:t>Endeca</w:t>
      </w:r>
      <w:proofErr w:type="spellEnd"/>
      <w:r w:rsidRPr="00303117">
        <w:t xml:space="preserve"> </w:t>
      </w:r>
      <w:proofErr w:type="spellStart"/>
      <w:r w:rsidRPr="00303117">
        <w:t>Information</w:t>
      </w:r>
      <w:proofErr w:type="spellEnd"/>
      <w:r w:rsidRPr="00303117">
        <w:t xml:space="preserve"> </w:t>
      </w:r>
      <w:proofErr w:type="spellStart"/>
      <w:r w:rsidRPr="00303117">
        <w:t>Discovery</w:t>
      </w:r>
      <w:proofErr w:type="spellEnd"/>
      <w:r w:rsidRPr="00303117">
        <w:t xml:space="preserve"> состоит из трех основных компонентов:</w:t>
      </w:r>
    </w:p>
    <w:p w14:paraId="0138EA52" w14:textId="77777777" w:rsidR="003A59B6" w:rsidRDefault="009E1A2B" w:rsidP="003A59B6">
      <w:pPr>
        <w:pStyle w:val="a2"/>
      </w:pPr>
      <w:hyperlink r:id="rId18" w:history="1">
        <w:proofErr w:type="spellStart"/>
        <w:r w:rsidR="00303117" w:rsidRPr="00303117">
          <w:rPr>
            <w:rStyle w:val="afe"/>
          </w:rPr>
          <w:t>Endeca</w:t>
        </w:r>
        <w:proofErr w:type="spellEnd"/>
        <w:r w:rsidR="00303117" w:rsidRPr="00303117">
          <w:rPr>
            <w:rStyle w:val="afe"/>
          </w:rPr>
          <w:t xml:space="preserve"> </w:t>
        </w:r>
        <w:proofErr w:type="spellStart"/>
        <w:r w:rsidR="00303117" w:rsidRPr="00303117">
          <w:rPr>
            <w:rStyle w:val="afe"/>
          </w:rPr>
          <w:t>Information</w:t>
        </w:r>
        <w:proofErr w:type="spellEnd"/>
        <w:r w:rsidR="00303117" w:rsidRPr="00303117">
          <w:rPr>
            <w:rStyle w:val="afe"/>
          </w:rPr>
          <w:t xml:space="preserve"> </w:t>
        </w:r>
        <w:proofErr w:type="spellStart"/>
        <w:r w:rsidR="00303117" w:rsidRPr="00303117">
          <w:rPr>
            <w:rStyle w:val="afe"/>
          </w:rPr>
          <w:t>Discovery</w:t>
        </w:r>
        <w:proofErr w:type="spellEnd"/>
        <w:r w:rsidR="00303117" w:rsidRPr="00303117">
          <w:rPr>
            <w:rStyle w:val="afe"/>
          </w:rPr>
          <w:t xml:space="preserve"> </w:t>
        </w:r>
        <w:proofErr w:type="spellStart"/>
        <w:r w:rsidR="00303117" w:rsidRPr="00303117">
          <w:rPr>
            <w:rStyle w:val="afe"/>
          </w:rPr>
          <w:t>Studio</w:t>
        </w:r>
        <w:proofErr w:type="spellEnd"/>
      </w:hyperlink>
      <w:r w:rsidR="00303117" w:rsidRPr="00303117">
        <w:t> - это</w:t>
      </w:r>
      <w:hyperlink r:id="rId19" w:history="1">
        <w:r w:rsidR="00303117" w:rsidRPr="00303117">
          <w:rPr>
            <w:rStyle w:val="afe"/>
          </w:rPr>
          <w:t> лучшая</w:t>
        </w:r>
      </w:hyperlink>
      <w:r w:rsidR="00303117" w:rsidRPr="00303117">
        <w:t> в отрасли среда для компоновки приложений и возможностей обнаружения, которая позволяет бизнес-пользователям легко загружать и объединять несколько различных источников данных, а затем быстро настраивать приложения для обнаружения - все в контексте корпоративной инфраструктуры, которая поддерживает существующее управление и определения предприятия.</w:t>
      </w:r>
    </w:p>
    <w:p w14:paraId="319373E0" w14:textId="51AD523E" w:rsidR="00303117" w:rsidRPr="00303117" w:rsidRDefault="00303117" w:rsidP="003A59B6">
      <w:pPr>
        <w:pStyle w:val="a2"/>
        <w:numPr>
          <w:ilvl w:val="0"/>
          <w:numId w:val="0"/>
        </w:numPr>
        <w:ind w:firstLine="709"/>
      </w:pPr>
      <w:proofErr w:type="spellStart"/>
      <w:r w:rsidRPr="00303117">
        <w:lastRenderedPageBreak/>
        <w:t>Studio</w:t>
      </w:r>
      <w:proofErr w:type="spellEnd"/>
      <w:r w:rsidRPr="00303117">
        <w:t xml:space="preserve"> включает поиск мирового класса, управляемую навигацию и фильтрацию, а также предлагает множество мощных интерактивных визуализаций для быстрого интуитивного анализа, не требующего никакого обучения.</w:t>
      </w:r>
    </w:p>
    <w:p w14:paraId="00D13537" w14:textId="77777777" w:rsidR="00303117" w:rsidRPr="00303117" w:rsidRDefault="009E1A2B" w:rsidP="00E92543">
      <w:pPr>
        <w:pStyle w:val="a2"/>
      </w:pPr>
      <w:hyperlink r:id="rId20" w:history="1">
        <w:proofErr w:type="spellStart"/>
        <w:r w:rsidR="00303117" w:rsidRPr="00303117">
          <w:rPr>
            <w:rStyle w:val="afe"/>
          </w:rPr>
          <w:t>Endeca</w:t>
        </w:r>
        <w:proofErr w:type="spellEnd"/>
        <w:r w:rsidR="00303117" w:rsidRPr="00303117">
          <w:rPr>
            <w:rStyle w:val="afe"/>
          </w:rPr>
          <w:t xml:space="preserve"> </w:t>
        </w:r>
        <w:proofErr w:type="spellStart"/>
        <w:r w:rsidR="00303117" w:rsidRPr="00303117">
          <w:rPr>
            <w:rStyle w:val="afe"/>
          </w:rPr>
          <w:t>Server</w:t>
        </w:r>
        <w:proofErr w:type="spellEnd"/>
      </w:hyperlink>
      <w:r w:rsidR="00303117" w:rsidRPr="00303117">
        <w:t> </w:t>
      </w:r>
      <w:proofErr w:type="gramStart"/>
      <w:r w:rsidR="00303117" w:rsidRPr="00303117">
        <w:t>- это</w:t>
      </w:r>
      <w:proofErr w:type="gramEnd"/>
      <w:r w:rsidR="00303117" w:rsidRPr="00303117">
        <w:t xml:space="preserve"> гибридная поисково-аналитическая машина, которая организует сложные и разнообразные данные из разрозненных источников.</w:t>
      </w:r>
    </w:p>
    <w:p w14:paraId="74F3347A" w14:textId="77777777" w:rsidR="00303117" w:rsidRPr="00303117" w:rsidRDefault="00303117" w:rsidP="00E92543">
      <w:r w:rsidRPr="00303117">
        <w:t xml:space="preserve">В основе </w:t>
      </w:r>
      <w:proofErr w:type="spellStart"/>
      <w:r w:rsidRPr="00303117">
        <w:t>Endeca</w:t>
      </w:r>
      <w:proofErr w:type="spellEnd"/>
      <w:r w:rsidRPr="00303117">
        <w:t xml:space="preserve"> </w:t>
      </w:r>
      <w:proofErr w:type="spellStart"/>
      <w:r w:rsidRPr="00303117">
        <w:t>Information</w:t>
      </w:r>
      <w:proofErr w:type="spellEnd"/>
      <w:r w:rsidRPr="00303117">
        <w:t xml:space="preserve"> </w:t>
      </w:r>
      <w:proofErr w:type="spellStart"/>
      <w:r w:rsidRPr="00303117">
        <w:t>Discovery</w:t>
      </w:r>
      <w:proofErr w:type="spellEnd"/>
      <w:r w:rsidRPr="00303117">
        <w:t xml:space="preserve"> уникальная модель данных, подобная </w:t>
      </w:r>
      <w:proofErr w:type="spellStart"/>
      <w:r w:rsidRPr="00303117">
        <w:t>NoSQL</w:t>
      </w:r>
      <w:proofErr w:type="spellEnd"/>
      <w:r w:rsidRPr="00303117">
        <w:t xml:space="preserve">, и архитектура в памяти </w:t>
      </w:r>
      <w:proofErr w:type="spellStart"/>
      <w:r w:rsidRPr="00303117">
        <w:t>Endeca</w:t>
      </w:r>
      <w:proofErr w:type="spellEnd"/>
      <w:r w:rsidRPr="00303117">
        <w:t xml:space="preserve"> </w:t>
      </w:r>
      <w:proofErr w:type="spellStart"/>
      <w:r w:rsidRPr="00303117">
        <w:t>Server</w:t>
      </w:r>
      <w:proofErr w:type="spellEnd"/>
      <w:r w:rsidRPr="00303117">
        <w:t xml:space="preserve"> создают чрезвычайно гибкую структуру для обработки сложных комбинаций данных, устраняя необходимость в сложном предварительном моделировании и предлагая исключительную производительность при масштабировании. </w:t>
      </w:r>
      <w:proofErr w:type="spellStart"/>
      <w:r w:rsidRPr="00303117">
        <w:t>Endeca</w:t>
      </w:r>
      <w:proofErr w:type="spellEnd"/>
      <w:r w:rsidRPr="00303117">
        <w:t xml:space="preserve"> </w:t>
      </w:r>
      <w:proofErr w:type="spellStart"/>
      <w:r w:rsidRPr="00303117">
        <w:t>Server</w:t>
      </w:r>
      <w:proofErr w:type="spellEnd"/>
      <w:r w:rsidRPr="00303117">
        <w:t xml:space="preserve"> также поддерживает 35 различных языков.</w:t>
      </w:r>
    </w:p>
    <w:p w14:paraId="313120B0" w14:textId="77777777" w:rsidR="00303117" w:rsidRPr="00303117" w:rsidRDefault="009E1A2B" w:rsidP="00E92543">
      <w:hyperlink r:id="rId21" w:history="1">
        <w:proofErr w:type="spellStart"/>
        <w:r w:rsidR="00303117" w:rsidRPr="00303117">
          <w:rPr>
            <w:rStyle w:val="afe"/>
          </w:rPr>
          <w:t>Endeca</w:t>
        </w:r>
        <w:proofErr w:type="spellEnd"/>
        <w:r w:rsidR="00303117" w:rsidRPr="00303117">
          <w:rPr>
            <w:rStyle w:val="afe"/>
          </w:rPr>
          <w:t xml:space="preserve"> </w:t>
        </w:r>
        <w:proofErr w:type="spellStart"/>
        <w:r w:rsidR="00303117" w:rsidRPr="00303117">
          <w:rPr>
            <w:rStyle w:val="afe"/>
          </w:rPr>
          <w:t>Information</w:t>
        </w:r>
        <w:proofErr w:type="spellEnd"/>
        <w:r w:rsidR="00303117" w:rsidRPr="00303117">
          <w:rPr>
            <w:rStyle w:val="afe"/>
          </w:rPr>
          <w:t xml:space="preserve"> </w:t>
        </w:r>
        <w:proofErr w:type="spellStart"/>
        <w:r w:rsidR="00303117" w:rsidRPr="00303117">
          <w:rPr>
            <w:rStyle w:val="afe"/>
          </w:rPr>
          <w:t>Discovery</w:t>
        </w:r>
        <w:proofErr w:type="spellEnd"/>
        <w:r w:rsidR="00303117" w:rsidRPr="00303117">
          <w:rPr>
            <w:rStyle w:val="afe"/>
          </w:rPr>
          <w:t xml:space="preserve"> </w:t>
        </w:r>
        <w:proofErr w:type="spellStart"/>
        <w:r w:rsidR="00303117" w:rsidRPr="00303117">
          <w:rPr>
            <w:rStyle w:val="afe"/>
          </w:rPr>
          <w:t>Integrator</w:t>
        </w:r>
        <w:proofErr w:type="spellEnd"/>
      </w:hyperlink>
      <w:r w:rsidR="00303117" w:rsidRPr="00303117">
        <w:t> </w:t>
      </w:r>
      <w:proofErr w:type="gramStart"/>
      <w:r w:rsidR="00303117" w:rsidRPr="00303117">
        <w:t>- это</w:t>
      </w:r>
      <w:proofErr w:type="gramEnd"/>
      <w:r w:rsidR="00303117" w:rsidRPr="00303117">
        <w:t xml:space="preserve"> мощная среда интеграции визуальных данных, которая включает систему сбора информации (IAS) для сбора контента из файловых систем, систем управления контентом и веб-сайтов; и готовый к работе ETL, специально созданный для включения данных из широкого спектра источников, включая </w:t>
      </w:r>
      <w:proofErr w:type="spellStart"/>
      <w:r w:rsidR="00303117" w:rsidRPr="00303117">
        <w:t>Oracle</w:t>
      </w:r>
      <w:proofErr w:type="spellEnd"/>
      <w:r w:rsidR="00303117" w:rsidRPr="00303117">
        <w:t xml:space="preserve"> BI </w:t>
      </w:r>
      <w:proofErr w:type="spellStart"/>
      <w:r w:rsidR="00303117" w:rsidRPr="00303117">
        <w:t>Server</w:t>
      </w:r>
      <w:proofErr w:type="spellEnd"/>
      <w:r w:rsidR="00303117" w:rsidRPr="00303117">
        <w:t>.</w:t>
      </w:r>
    </w:p>
    <w:p w14:paraId="44BFC266" w14:textId="22E842EA" w:rsidR="00303117" w:rsidRPr="00303117" w:rsidRDefault="00303117" w:rsidP="00E92543">
      <w:r w:rsidRPr="00303117">
        <w:t xml:space="preserve">Кроме того, </w:t>
      </w:r>
      <w:proofErr w:type="spellStart"/>
      <w:r w:rsidRPr="00303117">
        <w:t>Oracle</w:t>
      </w:r>
      <w:proofErr w:type="spellEnd"/>
      <w:r w:rsidRPr="00303117">
        <w:t xml:space="preserve"> </w:t>
      </w:r>
      <w:proofErr w:type="spellStart"/>
      <w:r w:rsidRPr="00303117">
        <w:t>Endeca</w:t>
      </w:r>
      <w:proofErr w:type="spellEnd"/>
      <w:r w:rsidRPr="00303117">
        <w:t xml:space="preserve"> </w:t>
      </w:r>
      <w:proofErr w:type="spellStart"/>
      <w:r w:rsidRPr="00303117">
        <w:t>Web</w:t>
      </w:r>
      <w:proofErr w:type="spellEnd"/>
      <w:r w:rsidRPr="00303117">
        <w:t xml:space="preserve"> </w:t>
      </w:r>
      <w:proofErr w:type="spellStart"/>
      <w:r w:rsidRPr="00303117">
        <w:t>Acquisition</w:t>
      </w:r>
      <w:proofErr w:type="spellEnd"/>
      <w:r w:rsidRPr="00303117">
        <w:t xml:space="preserve"> </w:t>
      </w:r>
      <w:proofErr w:type="spellStart"/>
      <w:r w:rsidRPr="00303117">
        <w:t>Toolkit</w:t>
      </w:r>
      <w:proofErr w:type="spellEnd"/>
      <w:r w:rsidRPr="00303117">
        <w:t xml:space="preserve"> </w:t>
      </w:r>
      <w:proofErr w:type="gramStart"/>
      <w:r w:rsidRPr="00303117">
        <w:t>- это</w:t>
      </w:r>
      <w:proofErr w:type="gramEnd"/>
      <w:r w:rsidRPr="00303117">
        <w:t xml:space="preserve"> графический веб-инструмент ETL, продаваемый как дополнительный модуль. </w:t>
      </w:r>
    </w:p>
    <w:p w14:paraId="0B91A151" w14:textId="70CCBA1E" w:rsidR="00303117" w:rsidRPr="00E92543" w:rsidRDefault="00E92543" w:rsidP="00E92543">
      <w:pPr>
        <w:pStyle w:val="2"/>
        <w:rPr>
          <w:lang w:val="en-US"/>
        </w:rPr>
      </w:pPr>
      <w:bookmarkStart w:id="24" w:name="_Toc61866400"/>
      <w:r w:rsidRPr="00E92543">
        <w:rPr>
          <w:lang w:val="en-US"/>
        </w:rPr>
        <w:t xml:space="preserve">SAP HANA Data Platform </w:t>
      </w:r>
      <w:proofErr w:type="spellStart"/>
      <w:r w:rsidRPr="00E92543">
        <w:rPr>
          <w:lang w:val="en-US"/>
        </w:rPr>
        <w:t>для</w:t>
      </w:r>
      <w:proofErr w:type="spellEnd"/>
      <w:r w:rsidRPr="00E92543">
        <w:rPr>
          <w:lang w:val="en-US"/>
        </w:rPr>
        <w:t xml:space="preserve"> Big Data.</w:t>
      </w:r>
      <w:bookmarkEnd w:id="24"/>
    </w:p>
    <w:p w14:paraId="142D8A71" w14:textId="77777777" w:rsidR="00E92543" w:rsidRDefault="00303117" w:rsidP="00E92543">
      <w:r w:rsidRPr="00303117">
        <w:t>SAP HANA (</w:t>
      </w:r>
      <w:proofErr w:type="spellStart"/>
      <w:r w:rsidRPr="00303117">
        <w:t>High-performance</w:t>
      </w:r>
      <w:proofErr w:type="spellEnd"/>
      <w:r w:rsidRPr="00303117">
        <w:t xml:space="preserve"> </w:t>
      </w:r>
      <w:proofErr w:type="spellStart"/>
      <w:r w:rsidRPr="00303117">
        <w:t>ANalytic</w:t>
      </w:r>
      <w:proofErr w:type="spellEnd"/>
      <w:r w:rsidRPr="00303117">
        <w:t xml:space="preserve"> </w:t>
      </w:r>
      <w:proofErr w:type="spellStart"/>
      <w:r w:rsidRPr="00303117">
        <w:t>Appliance</w:t>
      </w:r>
      <w:proofErr w:type="spellEnd"/>
      <w:r w:rsidRPr="00303117">
        <w:t xml:space="preserve">) – это </w:t>
      </w:r>
      <w:proofErr w:type="spellStart"/>
      <w:r w:rsidRPr="00303117">
        <w:t>программноаппаратный</w:t>
      </w:r>
      <w:proofErr w:type="spellEnd"/>
      <w:r w:rsidRPr="00303117">
        <w:t xml:space="preserve"> комплекс, в основе которого лежит технология хранения и обработки данных </w:t>
      </w:r>
      <w:proofErr w:type="spellStart"/>
      <w:r w:rsidRPr="00303117">
        <w:t>in-memory</w:t>
      </w:r>
      <w:proofErr w:type="spellEnd"/>
      <w:r w:rsidRPr="00303117">
        <w:t xml:space="preserve"> </w:t>
      </w:r>
    </w:p>
    <w:p w14:paraId="056B273B" w14:textId="77777777" w:rsidR="00E92543" w:rsidRDefault="00303117" w:rsidP="00E92543">
      <w:proofErr w:type="spellStart"/>
      <w:r w:rsidRPr="00303117">
        <w:t>In-Memory</w:t>
      </w:r>
      <w:proofErr w:type="spellEnd"/>
      <w:r w:rsidRPr="00303117">
        <w:t xml:space="preserve"> </w:t>
      </w:r>
      <w:proofErr w:type="spellStart"/>
      <w:r w:rsidRPr="00303117">
        <w:t>Software</w:t>
      </w:r>
      <w:proofErr w:type="spellEnd"/>
      <w:r w:rsidRPr="00303117">
        <w:t xml:space="preserve"> поставляется в комплекте с оборудованием </w:t>
      </w:r>
      <w:proofErr w:type="spellStart"/>
      <w:r w:rsidRPr="00303117">
        <w:t>Hardware</w:t>
      </w:r>
      <w:proofErr w:type="spellEnd"/>
      <w:r w:rsidRPr="00303117">
        <w:t xml:space="preserve">-партнера (HP, IBM, </w:t>
      </w:r>
      <w:proofErr w:type="spellStart"/>
      <w:r w:rsidRPr="00303117">
        <w:t>Huawei</w:t>
      </w:r>
      <w:proofErr w:type="spellEnd"/>
      <w:r w:rsidRPr="00303117">
        <w:t xml:space="preserve">, CISCO, </w:t>
      </w:r>
      <w:proofErr w:type="spellStart"/>
      <w:r w:rsidRPr="00303117">
        <w:t>Fujitsu</w:t>
      </w:r>
      <w:proofErr w:type="spellEnd"/>
      <w:r w:rsidRPr="00303117">
        <w:t xml:space="preserve">, </w:t>
      </w:r>
      <w:proofErr w:type="spellStart"/>
      <w:r w:rsidRPr="00303117">
        <w:t>Hitachi</w:t>
      </w:r>
      <w:proofErr w:type="spellEnd"/>
      <w:r w:rsidRPr="00303117">
        <w:t xml:space="preserve">, </w:t>
      </w:r>
      <w:proofErr w:type="spellStart"/>
      <w:r w:rsidRPr="00303117">
        <w:t>Dell</w:t>
      </w:r>
      <w:proofErr w:type="spellEnd"/>
      <w:r w:rsidRPr="00303117">
        <w:t xml:space="preserve">,) </w:t>
      </w:r>
    </w:p>
    <w:p w14:paraId="7D858C4E" w14:textId="77777777" w:rsidR="00E92543" w:rsidRDefault="00303117" w:rsidP="00E92543">
      <w:r w:rsidRPr="00303117">
        <w:t xml:space="preserve">Данные хранятся и обрабатываются непосредственно в оперативной памяти </w:t>
      </w:r>
    </w:p>
    <w:p w14:paraId="6C5FAA1E" w14:textId="77777777" w:rsidR="00E92543" w:rsidRDefault="00303117" w:rsidP="00E92543">
      <w:proofErr w:type="spellStart"/>
      <w:r w:rsidRPr="00303117">
        <w:t>Поколоночное</w:t>
      </w:r>
      <w:proofErr w:type="spellEnd"/>
      <w:r w:rsidRPr="00303117">
        <w:t xml:space="preserve"> хранение данных позволяют оптимизировать выборку по запросу и существенно увеличить производительность системы </w:t>
      </w:r>
    </w:p>
    <w:p w14:paraId="7E6D458C" w14:textId="77777777" w:rsidR="00E92543" w:rsidRDefault="00303117" w:rsidP="00E92543">
      <w:r w:rsidRPr="00303117">
        <w:lastRenderedPageBreak/>
        <w:t xml:space="preserve">Инструменты моделирования, управления жизненным циклом информации, обеспечения безопасности, поддержки масштабируемости и управляемости </w:t>
      </w:r>
    </w:p>
    <w:p w14:paraId="330FA750" w14:textId="77777777" w:rsidR="00E92543" w:rsidRDefault="00303117" w:rsidP="00E92543">
      <w:r w:rsidRPr="00303117">
        <w:t xml:space="preserve">Отсутствие агрегатов БД позволяет получать доступ к детальным данным в режиме реального времени </w:t>
      </w:r>
    </w:p>
    <w:p w14:paraId="6CE6673B" w14:textId="7A927BE7" w:rsidR="00303117" w:rsidRPr="00303117" w:rsidRDefault="00303117" w:rsidP="00E92543">
      <w:r w:rsidRPr="00303117">
        <w:t>Сжатие данных за счет хранения и обработки только значимого содержимого Технологическая платформа для любых типов приложений</w:t>
      </w:r>
    </w:p>
    <w:p w14:paraId="5E133539" w14:textId="59830107" w:rsidR="00303117" w:rsidRDefault="00BD0E9C" w:rsidP="00BD0E9C">
      <w:pPr>
        <w:pStyle w:val="2"/>
      </w:pPr>
      <w:bookmarkStart w:id="25" w:name="_Toc61866401"/>
      <w:r>
        <w:t xml:space="preserve">Технологии </w:t>
      </w:r>
      <w:r>
        <w:rPr>
          <w:lang w:val="en-US"/>
        </w:rPr>
        <w:t>OLTP</w:t>
      </w:r>
      <w:r w:rsidRPr="00867EA5">
        <w:t xml:space="preserve"> </w:t>
      </w:r>
      <w:r>
        <w:rPr>
          <w:lang w:val="en-US"/>
        </w:rPr>
        <w:t>BI</w:t>
      </w:r>
      <w:r>
        <w:t xml:space="preserve"> и </w:t>
      </w:r>
      <w:r>
        <w:rPr>
          <w:lang w:val="en-US"/>
        </w:rPr>
        <w:t>OLAP</w:t>
      </w:r>
      <w:r>
        <w:t xml:space="preserve"> в хранилищах </w:t>
      </w:r>
      <w:r>
        <w:rPr>
          <w:lang w:val="en-US"/>
        </w:rPr>
        <w:t>SAP</w:t>
      </w:r>
      <w:r w:rsidRPr="00867EA5">
        <w:t xml:space="preserve"> </w:t>
      </w:r>
      <w:r>
        <w:rPr>
          <w:lang w:val="en-US"/>
        </w:rPr>
        <w:t>HANA</w:t>
      </w:r>
      <w:r>
        <w:t>.</w:t>
      </w:r>
      <w:bookmarkEnd w:id="25"/>
    </w:p>
    <w:p w14:paraId="05104CCC" w14:textId="77777777" w:rsidR="00365194" w:rsidRPr="00365194" w:rsidRDefault="00365194" w:rsidP="00365194">
      <w:r w:rsidRPr="00365194">
        <w:t xml:space="preserve">OLTP (англ. </w:t>
      </w:r>
      <w:proofErr w:type="spellStart"/>
      <w:r w:rsidRPr="00365194">
        <w:t>Online</w:t>
      </w:r>
      <w:proofErr w:type="spellEnd"/>
      <w:r w:rsidRPr="00365194">
        <w:t xml:space="preserve"> </w:t>
      </w:r>
      <w:proofErr w:type="spellStart"/>
      <w:r w:rsidRPr="00365194">
        <w:t>Transaction</w:t>
      </w:r>
      <w:proofErr w:type="spellEnd"/>
      <w:r w:rsidRPr="00365194">
        <w:t xml:space="preserve"> </w:t>
      </w:r>
      <w:proofErr w:type="spellStart"/>
      <w:r w:rsidRPr="00365194">
        <w:t>Processing</w:t>
      </w:r>
      <w:proofErr w:type="spellEnd"/>
      <w:r w:rsidRPr="00365194">
        <w:t>) или реляционные БД</w:t>
      </w:r>
      <w:proofErr w:type="gramStart"/>
      <w:r w:rsidRPr="00365194">
        <w:t>- это</w:t>
      </w:r>
      <w:proofErr w:type="gramEnd"/>
      <w:r w:rsidRPr="00365194">
        <w:t xml:space="preserve"> базы данных, которые используются везде и повсеместно. Их основная цель - ввод/редактирование/удаление данных в режиме онлайн. Примеры использования: мессенджеры, социальные сети, 1С: Бухгалтерия и </w:t>
      </w:r>
      <w:proofErr w:type="gramStart"/>
      <w:r w:rsidRPr="00365194">
        <w:t>т.д.</w:t>
      </w:r>
      <w:proofErr w:type="gramEnd"/>
    </w:p>
    <w:p w14:paraId="7A4AEB51" w14:textId="5FAF1BD8" w:rsidR="00365194" w:rsidRDefault="00365194" w:rsidP="00365194">
      <w:r w:rsidRPr="00365194">
        <w:t xml:space="preserve">OLAP (англ. </w:t>
      </w:r>
      <w:proofErr w:type="spellStart"/>
      <w:r w:rsidRPr="00365194">
        <w:t>Online</w:t>
      </w:r>
      <w:proofErr w:type="spellEnd"/>
      <w:r w:rsidRPr="00365194">
        <w:t xml:space="preserve"> </w:t>
      </w:r>
      <w:proofErr w:type="spellStart"/>
      <w:r w:rsidRPr="00365194">
        <w:t>Analytical</w:t>
      </w:r>
      <w:proofErr w:type="spellEnd"/>
      <w:r w:rsidRPr="00365194">
        <w:t xml:space="preserve"> </w:t>
      </w:r>
      <w:proofErr w:type="spellStart"/>
      <w:r w:rsidRPr="00365194">
        <w:t>Processing</w:t>
      </w:r>
      <w:proofErr w:type="spellEnd"/>
      <w:r w:rsidRPr="00365194">
        <w:t xml:space="preserve">) или многомерные БД </w:t>
      </w:r>
      <w:proofErr w:type="gramStart"/>
      <w:r w:rsidRPr="00365194">
        <w:t>- это</w:t>
      </w:r>
      <w:proofErr w:type="gramEnd"/>
      <w:r w:rsidRPr="00365194">
        <w:t xml:space="preserve"> базы данных, которые служат непосредственно для проведения быстрого анализа больших объемов данных. Обычно такие БД используются на больших предприятиях для построения аналитической отчетности за большой промежуток времени (месяц, квартал, год). Такая информация в основном используется для анализа прошедшего периода и планирования будущего. Основные пользователи аналитических данных - руководители.</w:t>
      </w:r>
    </w:p>
    <w:p w14:paraId="3E74C589" w14:textId="77777777" w:rsidR="006B41F7" w:rsidRPr="00303117" w:rsidRDefault="006B41F7" w:rsidP="006B41F7">
      <w:r w:rsidRPr="00303117">
        <w:t xml:space="preserve">Причина использования </w:t>
      </w:r>
      <w:r w:rsidRPr="00BD0E9C">
        <w:t>OLAP (интерактивная аналитическая обработка)</w:t>
      </w:r>
      <w:r w:rsidRPr="00BD0E9C">
        <w:rPr>
          <w:rFonts w:ascii="Arial" w:hAnsi="Arial" w:cs="Arial"/>
          <w:color w:val="202124"/>
          <w:shd w:val="clear" w:color="auto" w:fill="FFFFFF"/>
        </w:rPr>
        <w:t xml:space="preserve"> </w:t>
      </w:r>
      <w:r w:rsidRPr="00303117">
        <w:t>для обработки запросов — скорость. </w:t>
      </w:r>
      <w:hyperlink r:id="rId22" w:tooltip="Реляционные базы данных" w:history="1">
        <w:r w:rsidRPr="00303117">
          <w:rPr>
            <w:rStyle w:val="afe"/>
          </w:rPr>
          <w:t>Реляционные базы данных</w:t>
        </w:r>
      </w:hyperlink>
      <w:r w:rsidRPr="00303117">
        <w:t> хранят сущности в отдельных таблицах, которые обычно хорошо нормализованы. Эта структура удобна для операционных баз данных (системы </w:t>
      </w:r>
      <w:hyperlink r:id="rId23" w:tooltip="OLTP" w:history="1">
        <w:r w:rsidRPr="00303117">
          <w:rPr>
            <w:rStyle w:val="afe"/>
          </w:rPr>
          <w:t>OLTP</w:t>
        </w:r>
      </w:hyperlink>
      <w:r w:rsidRPr="00303117">
        <w:t>), но сложные многотабличные запросы в ней выполняются относительно медленно.</w:t>
      </w:r>
    </w:p>
    <w:p w14:paraId="20CADF34" w14:textId="77777777" w:rsidR="006B41F7" w:rsidRPr="00303117" w:rsidRDefault="006B41F7" w:rsidP="006B41F7">
      <w:r w:rsidRPr="00303117">
        <w:t>OLAP-структура, созданная из рабочих данных, называется </w:t>
      </w:r>
      <w:hyperlink r:id="rId24" w:tooltip="OLAP-куб" w:history="1">
        <w:r w:rsidRPr="00303117">
          <w:rPr>
            <w:rStyle w:val="afe"/>
          </w:rPr>
          <w:t>OLAP-куб</w:t>
        </w:r>
      </w:hyperlink>
      <w:r w:rsidRPr="00303117">
        <w:t>. Куб создаётся из соединения таблиц с применением </w:t>
      </w:r>
      <w:hyperlink r:id="rId25" w:tooltip="Схема звезды" w:history="1">
        <w:r w:rsidRPr="00303117">
          <w:rPr>
            <w:rStyle w:val="afe"/>
          </w:rPr>
          <w:t>схемы звезды</w:t>
        </w:r>
      </w:hyperlink>
      <w:r w:rsidRPr="00303117">
        <w:t> или </w:t>
      </w:r>
      <w:hyperlink r:id="rId26" w:tooltip="Схема снежинки" w:history="1">
        <w:r w:rsidRPr="00303117">
          <w:rPr>
            <w:rStyle w:val="afe"/>
          </w:rPr>
          <w:t>схемы снежинки</w:t>
        </w:r>
      </w:hyperlink>
      <w:r w:rsidRPr="00303117">
        <w:t>. В центре схемы звезды находится </w:t>
      </w:r>
      <w:hyperlink r:id="rId27" w:tooltip="Таблица фактов" w:history="1">
        <w:r w:rsidRPr="00303117">
          <w:rPr>
            <w:rStyle w:val="afe"/>
          </w:rPr>
          <w:t>таблица фактов</w:t>
        </w:r>
      </w:hyperlink>
      <w:r w:rsidRPr="00303117">
        <w:t xml:space="preserve">, которая содержит ключевые факты, по которым делаются запросы. </w:t>
      </w:r>
    </w:p>
    <w:p w14:paraId="21E19DD7" w14:textId="77777777" w:rsidR="006B41F7" w:rsidRPr="00303117" w:rsidRDefault="006B41F7" w:rsidP="006B41F7">
      <w:pPr>
        <w:pStyle w:val="a2"/>
        <w:rPr>
          <w:lang w:val="en-US"/>
        </w:rPr>
      </w:pPr>
      <w:r w:rsidRPr="00303117">
        <w:t>многомерная</w:t>
      </w:r>
      <w:r w:rsidRPr="00303117">
        <w:rPr>
          <w:lang w:val="en-US"/>
        </w:rPr>
        <w:t xml:space="preserve"> OLAP (Multidimensional OLAP — MOLAP);</w:t>
      </w:r>
    </w:p>
    <w:p w14:paraId="677113AD" w14:textId="77777777" w:rsidR="006B41F7" w:rsidRPr="00303117" w:rsidRDefault="006B41F7" w:rsidP="006B41F7">
      <w:pPr>
        <w:pStyle w:val="a2"/>
        <w:rPr>
          <w:lang w:val="en-US"/>
        </w:rPr>
      </w:pPr>
      <w:r w:rsidRPr="00303117">
        <w:lastRenderedPageBreak/>
        <w:t>реляционная</w:t>
      </w:r>
      <w:r w:rsidRPr="00303117">
        <w:rPr>
          <w:lang w:val="en-US"/>
        </w:rPr>
        <w:t xml:space="preserve"> OLAP (Relational OLAP — ROLAP);</w:t>
      </w:r>
    </w:p>
    <w:p w14:paraId="780CB421" w14:textId="77777777" w:rsidR="006B41F7" w:rsidRPr="00303117" w:rsidRDefault="006B41F7" w:rsidP="006B41F7">
      <w:pPr>
        <w:pStyle w:val="a2"/>
        <w:rPr>
          <w:lang w:val="en-US"/>
        </w:rPr>
      </w:pPr>
      <w:r w:rsidRPr="00303117">
        <w:t>гибридная</w:t>
      </w:r>
      <w:r w:rsidRPr="00303117">
        <w:rPr>
          <w:lang w:val="en-US"/>
        </w:rPr>
        <w:t xml:space="preserve"> OLAP (Hybrid OLAP — HOLAP).</w:t>
      </w:r>
    </w:p>
    <w:p w14:paraId="1A673F7D" w14:textId="77777777" w:rsidR="006B41F7" w:rsidRPr="00303117" w:rsidRDefault="006B41F7" w:rsidP="006B41F7">
      <w:pPr>
        <w:rPr>
          <w:lang w:val="en-US"/>
        </w:rPr>
      </w:pPr>
      <w:r w:rsidRPr="00303117">
        <w:t>С точки зрения реализации, делятся на «физическую OLAP» и «виртуальную» (реляционную, </w:t>
      </w:r>
      <w:hyperlink r:id="rId28" w:tooltip="Английский язык" w:history="1">
        <w:r w:rsidRPr="00303117">
          <w:rPr>
            <w:rStyle w:val="afe"/>
          </w:rPr>
          <w:t>англ.</w:t>
        </w:r>
      </w:hyperlink>
      <w:r w:rsidRPr="00303117">
        <w:t> </w:t>
      </w:r>
      <w:proofErr w:type="spellStart"/>
      <w:r w:rsidRPr="00303117">
        <w:t>Relational</w:t>
      </w:r>
      <w:proofErr w:type="spellEnd"/>
      <w:r w:rsidRPr="00303117">
        <w:t xml:space="preserve"> OLAP, ROLAP). «Физическая», в свою очередь, в зависимости от реализации подразделяется на многомерную </w:t>
      </w:r>
      <w:r w:rsidRPr="00303117">
        <w:rPr>
          <w:lang w:val="en-US"/>
        </w:rPr>
        <w:t>(</w:t>
      </w:r>
      <w:hyperlink r:id="rId29" w:tooltip="Английский язык" w:history="1">
        <w:proofErr w:type="spellStart"/>
        <w:r w:rsidRPr="00303117">
          <w:rPr>
            <w:rStyle w:val="afe"/>
          </w:rPr>
          <w:t>англ</w:t>
        </w:r>
        <w:proofErr w:type="spellEnd"/>
        <w:r w:rsidRPr="00303117">
          <w:rPr>
            <w:rStyle w:val="afe"/>
            <w:lang w:val="en-US"/>
          </w:rPr>
          <w:t>.</w:t>
        </w:r>
      </w:hyperlink>
      <w:r w:rsidRPr="00303117">
        <w:rPr>
          <w:lang w:val="en-US"/>
        </w:rPr>
        <w:t xml:space="preserve"> Multidimensional OLAP, MOLAP) </w:t>
      </w:r>
      <w:r w:rsidRPr="00303117">
        <w:t>и</w:t>
      </w:r>
      <w:r w:rsidRPr="00303117">
        <w:rPr>
          <w:lang w:val="en-US"/>
        </w:rPr>
        <w:t xml:space="preserve"> </w:t>
      </w:r>
      <w:r w:rsidRPr="00303117">
        <w:t>гибридную</w:t>
      </w:r>
      <w:r w:rsidRPr="00303117">
        <w:rPr>
          <w:lang w:val="en-US"/>
        </w:rPr>
        <w:t> — (</w:t>
      </w:r>
      <w:hyperlink r:id="rId30" w:tooltip="Английский язык" w:history="1">
        <w:proofErr w:type="spellStart"/>
        <w:r w:rsidRPr="00303117">
          <w:rPr>
            <w:rStyle w:val="afe"/>
          </w:rPr>
          <w:t>англ</w:t>
        </w:r>
        <w:proofErr w:type="spellEnd"/>
        <w:r w:rsidRPr="00303117">
          <w:rPr>
            <w:rStyle w:val="afe"/>
            <w:lang w:val="en-US"/>
          </w:rPr>
          <w:t>.</w:t>
        </w:r>
      </w:hyperlink>
      <w:r w:rsidRPr="00303117">
        <w:rPr>
          <w:lang w:val="en-US"/>
        </w:rPr>
        <w:t> Hybrid OLAP, HOLAP).</w:t>
      </w:r>
    </w:p>
    <w:p w14:paraId="05FB6EAA" w14:textId="77777777" w:rsidR="006B41F7" w:rsidRPr="00303117" w:rsidRDefault="006B41F7" w:rsidP="006B41F7">
      <w:r w:rsidRPr="00303117">
        <w:t>В первом случае наличествует программа, выполняющая на этапе предварительной загрузки данных в OLAP предварительный расчёт агрегатов (вычислений по нескольким исходным значениям, например «итог за месяц»), которые затем сохраняются в специальную многомерную базу данных, обеспечивающую быстрое извлечение и экономичное хранение.</w:t>
      </w:r>
    </w:p>
    <w:p w14:paraId="19D1117A" w14:textId="77777777" w:rsidR="006B41F7" w:rsidRPr="00303117" w:rsidRDefault="006B41F7" w:rsidP="006B41F7">
      <w:r w:rsidRPr="00303117">
        <w:t>Гибридная реализация является комбинацией: сами данные хранятся в реляционной базе данных, а агрегаты — в многомерной.</w:t>
      </w:r>
    </w:p>
    <w:p w14:paraId="0498451F" w14:textId="77777777" w:rsidR="006B41F7" w:rsidRPr="00303117" w:rsidRDefault="006B41F7" w:rsidP="006B41F7">
      <w:r w:rsidRPr="00303117">
        <w:t>В ROLAP-реализациях все данные хранятся и обрабатываются в реляционных системах управления базами данных, а агрегаты могут не существовать вообще или создаваться по первому запросу к базе данных или кэше аналитического программного обеспечения.</w:t>
      </w:r>
    </w:p>
    <w:p w14:paraId="5BCC0F53" w14:textId="77777777" w:rsidR="006B41F7" w:rsidRDefault="006B41F7" w:rsidP="00365194"/>
    <w:p w14:paraId="1AD3F0BB" w14:textId="41BDA0F3" w:rsidR="00365194" w:rsidRPr="00365194" w:rsidRDefault="00365194" w:rsidP="00365194">
      <w:pPr>
        <w:pStyle w:val="af6"/>
      </w:pPr>
      <w:r>
        <w:rPr>
          <w:noProof/>
        </w:rPr>
        <w:lastRenderedPageBreak/>
        <w:drawing>
          <wp:inline distT="0" distB="0" distL="0" distR="0" wp14:anchorId="70A1443E" wp14:editId="6F5C5704">
            <wp:extent cx="5939790" cy="524319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243195"/>
                    </a:xfrm>
                    <a:prstGeom prst="rect">
                      <a:avLst/>
                    </a:prstGeom>
                    <a:noFill/>
                    <a:ln>
                      <a:noFill/>
                    </a:ln>
                  </pic:spPr>
                </pic:pic>
              </a:graphicData>
            </a:graphic>
          </wp:inline>
        </w:drawing>
      </w:r>
    </w:p>
    <w:p w14:paraId="11CB55F8" w14:textId="1C5217EE" w:rsidR="00365194" w:rsidRDefault="00365194" w:rsidP="00365194"/>
    <w:p w14:paraId="146CD004" w14:textId="2D74F907" w:rsidR="00365194" w:rsidRDefault="00365194" w:rsidP="00365194"/>
    <w:p w14:paraId="7B8257A2" w14:textId="5268D6BD" w:rsidR="00365194" w:rsidRDefault="00365194" w:rsidP="00365194"/>
    <w:p w14:paraId="1B02F84A" w14:textId="5BFBEA60" w:rsidR="00365194" w:rsidRDefault="00365194" w:rsidP="00365194"/>
    <w:p w14:paraId="6A5B4741" w14:textId="4AC97569" w:rsidR="00365194" w:rsidRDefault="00365194" w:rsidP="00365194"/>
    <w:p w14:paraId="2DAA0D18" w14:textId="6FC5244A" w:rsidR="00365194" w:rsidRDefault="00365194" w:rsidP="00365194"/>
    <w:p w14:paraId="790E0B2A" w14:textId="2ACF33D5" w:rsidR="00365194" w:rsidRDefault="00365194" w:rsidP="00365194"/>
    <w:p w14:paraId="6A0449AB" w14:textId="418B166A" w:rsidR="00365194" w:rsidRDefault="00365194" w:rsidP="00365194"/>
    <w:p w14:paraId="0FE7AC90" w14:textId="45D3D1CD" w:rsidR="00365194" w:rsidRDefault="00365194" w:rsidP="00365194"/>
    <w:p w14:paraId="6A2475DE" w14:textId="77777777" w:rsidR="00365194" w:rsidRPr="00365194" w:rsidRDefault="00365194" w:rsidP="00365194"/>
    <w:p w14:paraId="33400B01" w14:textId="322A3824" w:rsidR="00BD0E9C" w:rsidRDefault="00BD0E9C" w:rsidP="00BD0E9C">
      <w:pPr>
        <w:pStyle w:val="2"/>
      </w:pPr>
      <w:bookmarkStart w:id="26" w:name="_Toc61866402"/>
      <w:r>
        <w:lastRenderedPageBreak/>
        <w:t xml:space="preserve">Задачи аналитики в </w:t>
      </w:r>
      <w:r>
        <w:rPr>
          <w:lang w:val="en-US"/>
        </w:rPr>
        <w:t>SAP</w:t>
      </w:r>
      <w:r w:rsidRPr="00867EA5">
        <w:t xml:space="preserve"> </w:t>
      </w:r>
      <w:r>
        <w:rPr>
          <w:lang w:val="en-US"/>
        </w:rPr>
        <w:t>HANA</w:t>
      </w:r>
      <w:r>
        <w:t>.</w:t>
      </w:r>
      <w:bookmarkEnd w:id="26"/>
    </w:p>
    <w:p w14:paraId="2E7346B9" w14:textId="3AF2F2B1" w:rsidR="00303117" w:rsidRPr="00303117" w:rsidRDefault="00303117" w:rsidP="00365194"/>
    <w:p w14:paraId="176CE04E" w14:textId="77777777" w:rsidR="00303117" w:rsidRPr="00303117" w:rsidRDefault="00303117" w:rsidP="00BD0E9C">
      <w:pPr>
        <w:pStyle w:val="af6"/>
      </w:pPr>
      <w:r w:rsidRPr="00303117">
        <w:rPr>
          <w:noProof/>
        </w:rPr>
        <w:drawing>
          <wp:inline distT="0" distB="0" distL="0" distR="0" wp14:anchorId="2B5CEC00" wp14:editId="26D68355">
            <wp:extent cx="4152900" cy="3746213"/>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7622" cy="3750472"/>
                    </a:xfrm>
                    <a:prstGeom prst="rect">
                      <a:avLst/>
                    </a:prstGeom>
                  </pic:spPr>
                </pic:pic>
              </a:graphicData>
            </a:graphic>
          </wp:inline>
        </w:drawing>
      </w:r>
    </w:p>
    <w:p w14:paraId="46E5D38C" w14:textId="48111F60" w:rsidR="00303117" w:rsidRPr="00303117" w:rsidRDefault="00BD0E9C" w:rsidP="00BD0E9C">
      <w:pPr>
        <w:pStyle w:val="2"/>
      </w:pPr>
      <w:bookmarkStart w:id="27" w:name="_Toc61866403"/>
      <w:r w:rsidRPr="00867EA5">
        <w:t>Аналитика на уровне СУБД</w:t>
      </w:r>
      <w:r>
        <w:t xml:space="preserve"> в </w:t>
      </w:r>
      <w:r w:rsidRPr="00BD0E9C">
        <w:rPr>
          <w:lang w:val="en-US"/>
        </w:rPr>
        <w:t>SAP</w:t>
      </w:r>
      <w:r w:rsidRPr="00867EA5">
        <w:t xml:space="preserve"> </w:t>
      </w:r>
      <w:r w:rsidRPr="00BD0E9C">
        <w:rPr>
          <w:lang w:val="en-US"/>
        </w:rPr>
        <w:t>HANA</w:t>
      </w:r>
      <w:r>
        <w:t>.</w:t>
      </w:r>
      <w:bookmarkEnd w:id="27"/>
    </w:p>
    <w:p w14:paraId="79F17913" w14:textId="77777777" w:rsidR="00303117" w:rsidRPr="00303117" w:rsidRDefault="00303117" w:rsidP="00BD0E9C">
      <w:r w:rsidRPr="00303117">
        <w:t>О том, зачем нужна бизнес-аналитика как таковая, написано много – общее состоит в том, что она необходима для снижения рисков принятия ошибочных решений в быстро меняющемся мире. Важно знать, где аналитик встретится с Большими Данными, — сегодня, как правило, это комплексы, отслеживающие состояние и тренды поведения рукотворных и нерукотворных больших, взаимосвязанных стохастических систем.</w:t>
      </w:r>
    </w:p>
    <w:p w14:paraId="3FBEB83A" w14:textId="77777777" w:rsidR="00303117" w:rsidRPr="00303117" w:rsidRDefault="00303117" w:rsidP="00BD0E9C">
      <w:pPr>
        <w:pStyle w:val="af6"/>
      </w:pPr>
      <w:r w:rsidRPr="00303117">
        <w:rPr>
          <w:noProof/>
        </w:rPr>
        <w:lastRenderedPageBreak/>
        <w:drawing>
          <wp:inline distT="0" distB="0" distL="0" distR="0" wp14:anchorId="0E792AB9" wp14:editId="0DDF7D4A">
            <wp:extent cx="5686591" cy="328612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2092" cy="3295083"/>
                    </a:xfrm>
                    <a:prstGeom prst="rect">
                      <a:avLst/>
                    </a:prstGeom>
                  </pic:spPr>
                </pic:pic>
              </a:graphicData>
            </a:graphic>
          </wp:inline>
        </w:drawing>
      </w:r>
    </w:p>
    <w:p w14:paraId="12AE5952" w14:textId="74FF4929" w:rsidR="00303117" w:rsidRPr="00303117" w:rsidRDefault="00BD0E9C" w:rsidP="00BD0E9C">
      <w:pPr>
        <w:pStyle w:val="2"/>
      </w:pPr>
      <w:bookmarkStart w:id="28" w:name="_Toc61866404"/>
      <w:r w:rsidRPr="00867EA5">
        <w:t>Интеграционная модель</w:t>
      </w:r>
      <w:r>
        <w:t xml:space="preserve"> </w:t>
      </w:r>
      <w:r w:rsidRPr="00BD0E9C">
        <w:rPr>
          <w:lang w:val="en-US"/>
        </w:rPr>
        <w:t>SAP</w:t>
      </w:r>
      <w:r w:rsidRPr="00867EA5">
        <w:t xml:space="preserve"> </w:t>
      </w:r>
      <w:r w:rsidRPr="00BD0E9C">
        <w:rPr>
          <w:lang w:val="en-US"/>
        </w:rPr>
        <w:t>HANA</w:t>
      </w:r>
      <w:r>
        <w:t>.</w:t>
      </w:r>
      <w:bookmarkEnd w:id="28"/>
    </w:p>
    <w:p w14:paraId="45A566DF" w14:textId="77777777" w:rsidR="00303117" w:rsidRPr="00303117" w:rsidRDefault="00303117" w:rsidP="00BD0E9C">
      <w:pPr>
        <w:pStyle w:val="af6"/>
      </w:pPr>
      <w:r w:rsidRPr="00303117">
        <w:rPr>
          <w:noProof/>
        </w:rPr>
        <w:drawing>
          <wp:inline distT="0" distB="0" distL="0" distR="0" wp14:anchorId="2301BEB8" wp14:editId="14FE5816">
            <wp:extent cx="5940425" cy="3672840"/>
            <wp:effectExtent l="0" t="0" r="317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672840"/>
                    </a:xfrm>
                    <a:prstGeom prst="rect">
                      <a:avLst/>
                    </a:prstGeom>
                  </pic:spPr>
                </pic:pic>
              </a:graphicData>
            </a:graphic>
          </wp:inline>
        </w:drawing>
      </w:r>
    </w:p>
    <w:p w14:paraId="756848CF" w14:textId="2AA4729B" w:rsidR="00303117" w:rsidRDefault="00BD0E9C" w:rsidP="00BD0E9C">
      <w:pPr>
        <w:pStyle w:val="2"/>
      </w:pPr>
      <w:bookmarkStart w:id="29" w:name="_Toc61866405"/>
      <w:r w:rsidRPr="00867EA5">
        <w:t>Типовые задачи для SAP ESP</w:t>
      </w:r>
      <w:r w:rsidRPr="00A66910">
        <w:t>.</w:t>
      </w:r>
      <w:bookmarkEnd w:id="29"/>
    </w:p>
    <w:p w14:paraId="01CD5E9B" w14:textId="644AA423" w:rsidR="00B635CE" w:rsidRPr="00B635CE" w:rsidRDefault="00B635CE" w:rsidP="00B635CE">
      <w:pPr>
        <w:pStyle w:val="af6"/>
      </w:pPr>
      <w:r>
        <w:rPr>
          <w:noProof/>
        </w:rPr>
        <w:lastRenderedPageBreak/>
        <w:drawing>
          <wp:inline distT="0" distB="0" distL="0" distR="0" wp14:anchorId="42B52E50" wp14:editId="35ED15BE">
            <wp:extent cx="6113719" cy="370522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4550" cy="3705729"/>
                    </a:xfrm>
                    <a:prstGeom prst="rect">
                      <a:avLst/>
                    </a:prstGeom>
                    <a:noFill/>
                    <a:ln>
                      <a:noFill/>
                    </a:ln>
                  </pic:spPr>
                </pic:pic>
              </a:graphicData>
            </a:graphic>
          </wp:inline>
        </w:drawing>
      </w:r>
    </w:p>
    <w:p w14:paraId="1DEA8A79" w14:textId="77777777" w:rsidR="00835CA9" w:rsidRDefault="00835CA9" w:rsidP="00835CA9">
      <w:pPr>
        <w:pStyle w:val="2"/>
      </w:pPr>
      <w:bookmarkStart w:id="30" w:name="_Toc61866406"/>
      <w:r>
        <w:t xml:space="preserve">Принципы построения модели данных в </w:t>
      </w:r>
      <w:r w:rsidRPr="00835CA9">
        <w:rPr>
          <w:lang w:val="en-US"/>
        </w:rPr>
        <w:t>HBase</w:t>
      </w:r>
      <w:r>
        <w:t>.</w:t>
      </w:r>
      <w:bookmarkEnd w:id="30"/>
    </w:p>
    <w:p w14:paraId="0A31A1C3" w14:textId="77777777" w:rsidR="00835CA9" w:rsidRDefault="00303117" w:rsidP="00835CA9">
      <w:proofErr w:type="spellStart"/>
      <w:r w:rsidRPr="00303117">
        <w:t>Hbase</w:t>
      </w:r>
      <w:proofErr w:type="spellEnd"/>
      <w:r w:rsidRPr="00303117">
        <w:t xml:space="preserve"> — это распределенная, </w:t>
      </w:r>
      <w:proofErr w:type="spellStart"/>
      <w:r w:rsidRPr="00303117">
        <w:t>колоночноориентированная</w:t>
      </w:r>
      <w:proofErr w:type="spellEnd"/>
      <w:r w:rsidRPr="00303117">
        <w:t xml:space="preserve">, </w:t>
      </w:r>
      <w:proofErr w:type="spellStart"/>
      <w:r w:rsidRPr="00303117">
        <w:t>мультиверсионная</w:t>
      </w:r>
      <w:proofErr w:type="spellEnd"/>
      <w:r w:rsidRPr="00303117">
        <w:t xml:space="preserve"> база типа «</w:t>
      </w:r>
      <w:proofErr w:type="spellStart"/>
      <w:r w:rsidRPr="00303117">
        <w:t>ключзначение</w:t>
      </w:r>
      <w:proofErr w:type="spellEnd"/>
      <w:r w:rsidRPr="00303117">
        <w:t xml:space="preserve">». Данные организованы в таблицы, проиндексированные первичным ключом, который в </w:t>
      </w:r>
      <w:proofErr w:type="spellStart"/>
      <w:r w:rsidRPr="00303117">
        <w:t>Hbase</w:t>
      </w:r>
      <w:proofErr w:type="spellEnd"/>
      <w:r w:rsidRPr="00303117">
        <w:t xml:space="preserve"> называется </w:t>
      </w:r>
      <w:proofErr w:type="spellStart"/>
      <w:r w:rsidRPr="00303117">
        <w:t>RowKey</w:t>
      </w:r>
      <w:proofErr w:type="spellEnd"/>
      <w:r w:rsidRPr="00303117">
        <w:t xml:space="preserve">. Для каждого </w:t>
      </w:r>
      <w:proofErr w:type="spellStart"/>
      <w:r w:rsidRPr="00303117">
        <w:t>RowKey</w:t>
      </w:r>
      <w:proofErr w:type="spellEnd"/>
      <w:r w:rsidRPr="00303117">
        <w:t xml:space="preserve"> ключа может храниться неограниченный набор атрибутов (или колонок). </w:t>
      </w:r>
    </w:p>
    <w:p w14:paraId="552C4E99" w14:textId="77516F8E" w:rsidR="00BD0E9C" w:rsidRDefault="00303117" w:rsidP="00835CA9">
      <w:r w:rsidRPr="00303117">
        <w:t xml:space="preserve">Колонки организованны в группы колонок, называемые </w:t>
      </w:r>
      <w:proofErr w:type="spellStart"/>
      <w:r w:rsidRPr="00303117">
        <w:t>Column</w:t>
      </w:r>
      <w:proofErr w:type="spellEnd"/>
      <w:r w:rsidRPr="00303117">
        <w:t xml:space="preserve"> </w:t>
      </w:r>
      <w:proofErr w:type="spellStart"/>
      <w:r w:rsidRPr="00303117">
        <w:t>Family</w:t>
      </w:r>
      <w:proofErr w:type="spellEnd"/>
      <w:r w:rsidRPr="00303117">
        <w:t xml:space="preserve">. Как правило в одну </w:t>
      </w:r>
      <w:proofErr w:type="spellStart"/>
      <w:r w:rsidRPr="00303117">
        <w:t>Column</w:t>
      </w:r>
      <w:proofErr w:type="spellEnd"/>
      <w:r w:rsidRPr="00303117">
        <w:t xml:space="preserve"> </w:t>
      </w:r>
      <w:proofErr w:type="spellStart"/>
      <w:r w:rsidRPr="00303117">
        <w:t>Family</w:t>
      </w:r>
      <w:proofErr w:type="spellEnd"/>
      <w:r w:rsidRPr="00303117">
        <w:t xml:space="preserve"> объединяют колонки, для которых одинаковый паттерн использования и хранения. </w:t>
      </w:r>
    </w:p>
    <w:p w14:paraId="63B31EB0" w14:textId="1F067111" w:rsidR="00303117" w:rsidRPr="00303117" w:rsidRDefault="00303117" w:rsidP="00835CA9">
      <w:r w:rsidRPr="00303117">
        <w:t xml:space="preserve">Для каждого атрибута может храниться несколько различных версий. Разные версии имеют разный </w:t>
      </w:r>
      <w:proofErr w:type="spellStart"/>
      <w:r w:rsidRPr="00303117">
        <w:t>timestamp</w:t>
      </w:r>
      <w:proofErr w:type="spellEnd"/>
      <w:r w:rsidRPr="00303117">
        <w:t>.</w:t>
      </w:r>
    </w:p>
    <w:p w14:paraId="107A57F1" w14:textId="3F09873E" w:rsidR="00835CA9" w:rsidRDefault="00303117" w:rsidP="00835CA9">
      <w:r w:rsidRPr="00303117">
        <w:t xml:space="preserve">Записи физически хранятся в отсортированном по </w:t>
      </w:r>
      <w:proofErr w:type="spellStart"/>
      <w:r w:rsidRPr="00303117">
        <w:t>RowKey</w:t>
      </w:r>
      <w:proofErr w:type="spellEnd"/>
      <w:r w:rsidRPr="00303117">
        <w:t xml:space="preserve"> порядке. При этом </w:t>
      </w:r>
      <w:r w:rsidR="000A4B96" w:rsidRPr="00303117">
        <w:t>данные,</w:t>
      </w:r>
      <w:r w:rsidRPr="00303117">
        <w:t xml:space="preserve"> соответствующие разным </w:t>
      </w:r>
      <w:proofErr w:type="spellStart"/>
      <w:proofErr w:type="gramStart"/>
      <w:r w:rsidRPr="00303117">
        <w:t>Column</w:t>
      </w:r>
      <w:proofErr w:type="spellEnd"/>
      <w:r w:rsidRPr="00303117">
        <w:t xml:space="preserve"> </w:t>
      </w:r>
      <w:proofErr w:type="spellStart"/>
      <w:r w:rsidRPr="00303117">
        <w:t>Family</w:t>
      </w:r>
      <w:proofErr w:type="spellEnd"/>
      <w:r w:rsidRPr="00303117">
        <w:t xml:space="preserve"> </w:t>
      </w:r>
      <w:proofErr w:type="gramEnd"/>
      <w:r w:rsidRPr="00303117">
        <w:t xml:space="preserve">хранятся отдельно, что позволяет при необходимости читать данные только из нужного семейства колонок. </w:t>
      </w:r>
    </w:p>
    <w:p w14:paraId="4FF9B331" w14:textId="77777777" w:rsidR="00835CA9" w:rsidRDefault="00303117" w:rsidP="00835CA9">
      <w:r w:rsidRPr="00303117">
        <w:lastRenderedPageBreak/>
        <w:t xml:space="preserve">При удалении определённого атрибута физически он сразу не удаляется, а лишь маркируется специальным флажком </w:t>
      </w:r>
      <w:proofErr w:type="spellStart"/>
      <w:r w:rsidRPr="00303117">
        <w:t>tombstone</w:t>
      </w:r>
      <w:proofErr w:type="spellEnd"/>
      <w:r w:rsidRPr="00303117">
        <w:t xml:space="preserve">. Физическое удаление данных произойдет позже, при выполнении операции </w:t>
      </w:r>
      <w:proofErr w:type="spellStart"/>
      <w:r w:rsidRPr="00303117">
        <w:t>Major</w:t>
      </w:r>
      <w:proofErr w:type="spellEnd"/>
      <w:r w:rsidRPr="00303117">
        <w:t xml:space="preserve"> </w:t>
      </w:r>
      <w:proofErr w:type="spellStart"/>
      <w:r w:rsidRPr="00303117">
        <w:t>Compaction</w:t>
      </w:r>
      <w:proofErr w:type="spellEnd"/>
      <w:r w:rsidRPr="00303117">
        <w:t xml:space="preserve">. </w:t>
      </w:r>
    </w:p>
    <w:p w14:paraId="69AD2EAF" w14:textId="6176A609" w:rsidR="00303117" w:rsidRPr="00303117" w:rsidRDefault="00303117" w:rsidP="00835CA9">
      <w:r w:rsidRPr="00303117">
        <w:t xml:space="preserve">Атрибуты, принадлежащие одной группе колонок и соответствующие </w:t>
      </w:r>
      <w:r w:rsidR="000A4B96" w:rsidRPr="00303117">
        <w:t>одному ключу,</w:t>
      </w:r>
      <w:r w:rsidRPr="00303117">
        <w:t xml:space="preserve"> физически хранятся как отсортированный список. Любой атрибут может отсутствовать или присутствовать для каждого ключа, при этом если атрибут отсутствует — это не вызывает накладных расходов на хранение пустых значений.</w:t>
      </w:r>
    </w:p>
    <w:p w14:paraId="33E4ED3B" w14:textId="77777777" w:rsidR="00303117" w:rsidRPr="00303117" w:rsidRDefault="00303117" w:rsidP="00835CA9">
      <w:r w:rsidRPr="00303117">
        <w:t xml:space="preserve">Список и названия групп колонок фиксирован и имеет четкую схему. На уровне группы колонок задаются такие параметры как </w:t>
      </w:r>
      <w:proofErr w:type="spellStart"/>
      <w:r w:rsidRPr="00303117">
        <w:t>time</w:t>
      </w:r>
      <w:proofErr w:type="spellEnd"/>
      <w:r w:rsidRPr="00303117">
        <w:t xml:space="preserve"> </w:t>
      </w:r>
      <w:proofErr w:type="spellStart"/>
      <w:r w:rsidRPr="00303117">
        <w:t>to</w:t>
      </w:r>
      <w:proofErr w:type="spellEnd"/>
      <w:r w:rsidRPr="00303117">
        <w:t xml:space="preserve"> </w:t>
      </w:r>
      <w:proofErr w:type="spellStart"/>
      <w:r w:rsidRPr="00303117">
        <w:t>live</w:t>
      </w:r>
      <w:proofErr w:type="spellEnd"/>
      <w:r w:rsidRPr="00303117">
        <w:t xml:space="preserve"> (TTL) и максимальное количество хранимых версий. Если разница между </w:t>
      </w:r>
      <w:proofErr w:type="spellStart"/>
      <w:r w:rsidRPr="00303117">
        <w:t>timestamp</w:t>
      </w:r>
      <w:proofErr w:type="spellEnd"/>
      <w:r w:rsidRPr="00303117">
        <w:t xml:space="preserve"> для определенной версии и текущим временем больше TTL — запись помечается к удалению. Если количество версий для определённого атрибута превысило максимальное количество версий — запись также помечается к удалению.</w:t>
      </w:r>
    </w:p>
    <w:p w14:paraId="3E6681E3" w14:textId="3D33734D" w:rsidR="00835CA9" w:rsidRDefault="00835CA9" w:rsidP="00835CA9">
      <w:pPr>
        <w:pStyle w:val="2"/>
      </w:pPr>
      <w:bookmarkStart w:id="31" w:name="_Toc61866407"/>
      <w:r>
        <w:t xml:space="preserve">Архитектура </w:t>
      </w:r>
      <w:r>
        <w:rPr>
          <w:lang w:val="en-US"/>
        </w:rPr>
        <w:t>HBase</w:t>
      </w:r>
      <w:r>
        <w:t>.</w:t>
      </w:r>
      <w:bookmarkEnd w:id="31"/>
    </w:p>
    <w:p w14:paraId="55A671A7" w14:textId="77777777" w:rsidR="003A59B6" w:rsidRDefault="00B635CE" w:rsidP="00B635CE">
      <w:proofErr w:type="spellStart"/>
      <w:r w:rsidRPr="003A59B6">
        <w:t>HBase</w:t>
      </w:r>
      <w:proofErr w:type="spellEnd"/>
      <w:r w:rsidRPr="003A59B6">
        <w:t xml:space="preserve"> </w:t>
      </w:r>
      <w:proofErr w:type="gramStart"/>
      <w:r w:rsidRPr="003A59B6">
        <w:t>- это</w:t>
      </w:r>
      <w:proofErr w:type="gramEnd"/>
      <w:r w:rsidRPr="003A59B6">
        <w:t xml:space="preserve"> система с открытым исходным кодом, распределенная система хранения данных с ключом-значением и ориентированная на столбцы база данных с высокой скоростью записи и низкой скоростью произвольного чтения. Используя </w:t>
      </w:r>
      <w:proofErr w:type="spellStart"/>
      <w:r w:rsidRPr="003A59B6">
        <w:t>HBase</w:t>
      </w:r>
      <w:proofErr w:type="spellEnd"/>
      <w:r w:rsidRPr="003A59B6">
        <w:t xml:space="preserve">, мы можем проводить онлайн аналитику в реальном времени. Архитектура </w:t>
      </w:r>
      <w:proofErr w:type="spellStart"/>
      <w:r w:rsidRPr="003A59B6">
        <w:t>HBase</w:t>
      </w:r>
      <w:proofErr w:type="spellEnd"/>
      <w:r w:rsidRPr="003A59B6">
        <w:t xml:space="preserve"> обладает сильной случайной читабельностью. В </w:t>
      </w:r>
      <w:proofErr w:type="spellStart"/>
      <w:r w:rsidRPr="003A59B6">
        <w:t>HBase</w:t>
      </w:r>
      <w:proofErr w:type="spellEnd"/>
      <w:r w:rsidRPr="003A59B6">
        <w:t xml:space="preserve"> данные физически переносятся в так называемые регионы. Каждый регион размещается на одном сервере региона, и один или несколько регионов отвечают за каждый сервер региона.</w:t>
      </w:r>
    </w:p>
    <w:p w14:paraId="79DB2EB4" w14:textId="7710AC14" w:rsidR="00B635CE" w:rsidRPr="003A59B6" w:rsidRDefault="00B635CE" w:rsidP="00B635CE">
      <w:r w:rsidRPr="003A59B6">
        <w:t xml:space="preserve"> Архитектура </w:t>
      </w:r>
      <w:proofErr w:type="spellStart"/>
      <w:r w:rsidRPr="003A59B6">
        <w:t>HBase</w:t>
      </w:r>
      <w:proofErr w:type="spellEnd"/>
      <w:r w:rsidRPr="003A59B6">
        <w:t xml:space="preserve"> состоит из главных и подчиненных серверов. Кластер </w:t>
      </w:r>
      <w:proofErr w:type="spellStart"/>
      <w:r w:rsidRPr="003A59B6">
        <w:t>HBase</w:t>
      </w:r>
      <w:proofErr w:type="spellEnd"/>
      <w:r w:rsidRPr="003A59B6">
        <w:t xml:space="preserve"> имеет один главный узел, называемый </w:t>
      </w:r>
      <w:proofErr w:type="spellStart"/>
      <w:r w:rsidRPr="003A59B6">
        <w:t>HMaster</w:t>
      </w:r>
      <w:proofErr w:type="spellEnd"/>
      <w:r w:rsidRPr="003A59B6">
        <w:t xml:space="preserve">, и несколько серверов регионов, называемых </w:t>
      </w:r>
      <w:proofErr w:type="spellStart"/>
      <w:r w:rsidRPr="003A59B6">
        <w:t>HRegion</w:t>
      </w:r>
      <w:proofErr w:type="spellEnd"/>
      <w:r w:rsidRPr="003A59B6">
        <w:t xml:space="preserve"> </w:t>
      </w:r>
      <w:proofErr w:type="spellStart"/>
      <w:r w:rsidRPr="003A59B6">
        <w:t>Server</w:t>
      </w:r>
      <w:proofErr w:type="spellEnd"/>
      <w:r w:rsidRPr="003A59B6">
        <w:t xml:space="preserve"> (</w:t>
      </w:r>
      <w:proofErr w:type="spellStart"/>
      <w:r w:rsidRPr="003A59B6">
        <w:t>HRegion</w:t>
      </w:r>
      <w:proofErr w:type="spellEnd"/>
      <w:r w:rsidRPr="003A59B6">
        <w:t xml:space="preserve"> </w:t>
      </w:r>
      <w:proofErr w:type="spellStart"/>
      <w:r w:rsidRPr="003A59B6">
        <w:t>Server</w:t>
      </w:r>
      <w:proofErr w:type="spellEnd"/>
      <w:r w:rsidRPr="003A59B6">
        <w:t>). Существует несколько регионов - регионов на каждом региональном сервере.</w:t>
      </w:r>
    </w:p>
    <w:p w14:paraId="4AF7B021" w14:textId="680AC222" w:rsidR="00B635CE" w:rsidRPr="003A59B6" w:rsidRDefault="00B635CE" w:rsidP="00B635CE">
      <w:r w:rsidRPr="003A59B6">
        <w:t xml:space="preserve">Узел </w:t>
      </w:r>
      <w:proofErr w:type="spellStart"/>
      <w:r w:rsidRPr="003A59B6">
        <w:rPr>
          <w:b/>
          <w:bCs/>
        </w:rPr>
        <w:t>HMaster</w:t>
      </w:r>
      <w:proofErr w:type="spellEnd"/>
      <w:r w:rsidRPr="003A59B6">
        <w:t xml:space="preserve"> является легковесным и используется для назначения региона региону сервера.</w:t>
      </w:r>
    </w:p>
    <w:p w14:paraId="20AF88DA" w14:textId="7FC67793" w:rsidR="00B635CE" w:rsidRPr="003A59B6" w:rsidRDefault="00B635CE" w:rsidP="00B635CE">
      <w:r w:rsidRPr="003A59B6">
        <w:lastRenderedPageBreak/>
        <w:t xml:space="preserve">Есть несколько основных обязанностей </w:t>
      </w:r>
      <w:proofErr w:type="spellStart"/>
      <w:r w:rsidRPr="003A59B6">
        <w:t>Hmaster</w:t>
      </w:r>
      <w:proofErr w:type="spellEnd"/>
      <w:r w:rsidRPr="003A59B6">
        <w:t>:</w:t>
      </w:r>
    </w:p>
    <w:p w14:paraId="0921C7F3" w14:textId="77777777" w:rsidR="00B635CE" w:rsidRPr="003A59B6" w:rsidRDefault="00B635CE" w:rsidP="00B635CE">
      <w:r w:rsidRPr="003A59B6">
        <w:t>Выполнение некоторых задач администрирования, включая загрузку, балансировку, создание данных, обновление, удаление и т. Д.</w:t>
      </w:r>
    </w:p>
    <w:p w14:paraId="5A078E10" w14:textId="7BE651D0" w:rsidR="00B635CE" w:rsidRPr="003A59B6" w:rsidRDefault="00B635CE" w:rsidP="00B635CE">
      <w:r w:rsidRPr="003A59B6">
        <w:t>Отвечает за изменения в схеме или изменения в данных META в соответствии с указаниями клиентского приложения.</w:t>
      </w:r>
    </w:p>
    <w:p w14:paraId="3941844B" w14:textId="4DDD8BE0" w:rsidR="00B635CE" w:rsidRPr="003A59B6" w:rsidRDefault="00B635CE" w:rsidP="00B635CE">
      <w:r w:rsidRPr="003A59B6">
        <w:t xml:space="preserve">Большая часть работы DDL над таблицами </w:t>
      </w:r>
      <w:proofErr w:type="spellStart"/>
      <w:r w:rsidRPr="003A59B6">
        <w:t>HBase</w:t>
      </w:r>
      <w:proofErr w:type="spellEnd"/>
      <w:r w:rsidRPr="003A59B6">
        <w:t xml:space="preserve"> выполняется </w:t>
      </w:r>
      <w:proofErr w:type="spellStart"/>
      <w:r w:rsidRPr="003A59B6">
        <w:t>HMaster</w:t>
      </w:r>
      <w:proofErr w:type="spellEnd"/>
      <w:r w:rsidRPr="003A59B6">
        <w:t>.</w:t>
      </w:r>
    </w:p>
    <w:p w14:paraId="474BFF32" w14:textId="4CEA673F" w:rsidR="00B635CE" w:rsidRPr="003A59B6" w:rsidRDefault="00B635CE" w:rsidP="00B635CE">
      <w:r w:rsidRPr="003A59B6">
        <w:rPr>
          <w:b/>
          <w:bCs/>
        </w:rPr>
        <w:t>Региональные серверы</w:t>
      </w:r>
      <w:r w:rsidRPr="003A59B6">
        <w:t xml:space="preserve"> </w:t>
      </w:r>
      <w:proofErr w:type="gramStart"/>
      <w:r w:rsidRPr="003A59B6">
        <w:t>- это</w:t>
      </w:r>
      <w:proofErr w:type="gramEnd"/>
      <w:r w:rsidRPr="003A59B6">
        <w:t xml:space="preserve"> рабочие узлы, которые обрабатывают запросы клиентов на чтение, запись, обновление и удаление. Регион-сервер является легковесным, он работает на всех узлах кластера </w:t>
      </w:r>
      <w:proofErr w:type="spellStart"/>
      <w:r w:rsidRPr="003A59B6">
        <w:t>Hadoop</w:t>
      </w:r>
      <w:proofErr w:type="spellEnd"/>
      <w:r w:rsidRPr="003A59B6">
        <w:t>. Основная задача сервера региона - сохранять данные по областям и выполнять запросы клиентов.</w:t>
      </w:r>
    </w:p>
    <w:p w14:paraId="5B0FA6A1" w14:textId="4F006EB0" w:rsidR="00B635CE" w:rsidRPr="003A59B6" w:rsidRDefault="00B635CE" w:rsidP="00B635CE">
      <w:r w:rsidRPr="003A59B6">
        <w:rPr>
          <w:b/>
          <w:bCs/>
        </w:rPr>
        <w:t>HDFS</w:t>
      </w:r>
      <w:r w:rsidRPr="003A59B6">
        <w:t xml:space="preserve"> расшифровывается как распределенная файловая система </w:t>
      </w:r>
      <w:proofErr w:type="spellStart"/>
      <w:r w:rsidRPr="003A59B6">
        <w:t>Hadoop</w:t>
      </w:r>
      <w:proofErr w:type="spellEnd"/>
      <w:r w:rsidRPr="003A59B6">
        <w:t xml:space="preserve">. Он сохраняет каждый файл в нескольких блоках и реплицирует блоки в кластере </w:t>
      </w:r>
      <w:proofErr w:type="spellStart"/>
      <w:r w:rsidRPr="003A59B6">
        <w:t>Hadoop</w:t>
      </w:r>
      <w:proofErr w:type="spellEnd"/>
      <w:r w:rsidRPr="003A59B6">
        <w:t xml:space="preserve"> для обеспечения отказоустойчивости. HDFS обеспечивает высокую отказоустойчивость и работает с недорогими материалами.</w:t>
      </w:r>
    </w:p>
    <w:p w14:paraId="513DD9C3" w14:textId="77777777" w:rsidR="00B635CE" w:rsidRPr="003A59B6" w:rsidRDefault="00B635CE" w:rsidP="00B635CE">
      <w:pPr>
        <w:rPr>
          <w:lang w:val="en-US"/>
        </w:rPr>
      </w:pPr>
      <w:proofErr w:type="spellStart"/>
      <w:r w:rsidRPr="003A59B6">
        <w:rPr>
          <w:b/>
          <w:bCs/>
        </w:rPr>
        <w:t>Zookeeper</w:t>
      </w:r>
      <w:proofErr w:type="spellEnd"/>
      <w:r w:rsidRPr="003A59B6">
        <w:t xml:space="preserve"> - проект с открытым исходным кодом. </w:t>
      </w:r>
      <w:proofErr w:type="spellStart"/>
      <w:r w:rsidRPr="003A59B6">
        <w:rPr>
          <w:lang w:val="en-US"/>
        </w:rPr>
        <w:t>HMaster</w:t>
      </w:r>
      <w:proofErr w:type="spellEnd"/>
      <w:r w:rsidRPr="003A59B6">
        <w:rPr>
          <w:lang w:val="en-US"/>
        </w:rPr>
        <w:t xml:space="preserve"> </w:t>
      </w:r>
      <w:r w:rsidRPr="003A59B6">
        <w:t>и</w:t>
      </w:r>
      <w:r w:rsidRPr="003A59B6">
        <w:rPr>
          <w:lang w:val="en-US"/>
        </w:rPr>
        <w:t xml:space="preserve"> </w:t>
      </w:r>
      <w:proofErr w:type="spellStart"/>
      <w:r w:rsidRPr="003A59B6">
        <w:rPr>
          <w:lang w:val="en-US"/>
        </w:rPr>
        <w:t>HRegionServers</w:t>
      </w:r>
      <w:proofErr w:type="spellEnd"/>
      <w:r w:rsidRPr="003A59B6">
        <w:rPr>
          <w:lang w:val="en-US"/>
        </w:rPr>
        <w:t xml:space="preserve"> </w:t>
      </w:r>
      <w:r w:rsidRPr="003A59B6">
        <w:t>регистрируются</w:t>
      </w:r>
      <w:r w:rsidRPr="003A59B6">
        <w:rPr>
          <w:lang w:val="en-US"/>
        </w:rPr>
        <w:t xml:space="preserve"> </w:t>
      </w:r>
      <w:r w:rsidRPr="003A59B6">
        <w:t>в</w:t>
      </w:r>
      <w:r w:rsidRPr="003A59B6">
        <w:rPr>
          <w:lang w:val="en-US"/>
        </w:rPr>
        <w:t xml:space="preserve"> </w:t>
      </w:r>
      <w:proofErr w:type="spellStart"/>
      <w:r w:rsidRPr="003A59B6">
        <w:rPr>
          <w:lang w:val="en-US"/>
        </w:rPr>
        <w:t>ZooKeeper</w:t>
      </w:r>
      <w:proofErr w:type="spellEnd"/>
      <w:r w:rsidRPr="003A59B6">
        <w:rPr>
          <w:lang w:val="en-US"/>
        </w:rPr>
        <w:t>.</w:t>
      </w:r>
    </w:p>
    <w:p w14:paraId="5EA3455B" w14:textId="12418B7D" w:rsidR="00B635CE" w:rsidRPr="003A59B6" w:rsidRDefault="00B635CE" w:rsidP="00B635CE">
      <w:r w:rsidRPr="003A59B6">
        <w:t>Он предоставляет различные услуги, такие как поддержание информации о конфигурации, присвоение имен, обеспечение распределенной синхронизации и т. Д.</w:t>
      </w:r>
    </w:p>
    <w:p w14:paraId="2347C41F" w14:textId="77777777" w:rsidR="00B635CE" w:rsidRPr="003A59B6" w:rsidRDefault="00B635CE" w:rsidP="00B635CE">
      <w:pPr>
        <w:rPr>
          <w:b/>
          <w:bCs/>
        </w:rPr>
      </w:pPr>
      <w:r w:rsidRPr="003A59B6">
        <w:rPr>
          <w:b/>
          <w:bCs/>
        </w:rPr>
        <w:t xml:space="preserve">Преимущества архитектуры </w:t>
      </w:r>
      <w:proofErr w:type="spellStart"/>
      <w:r w:rsidRPr="003A59B6">
        <w:rPr>
          <w:b/>
          <w:bCs/>
        </w:rPr>
        <w:t>HBase</w:t>
      </w:r>
      <w:proofErr w:type="spellEnd"/>
    </w:p>
    <w:p w14:paraId="133BAE02" w14:textId="77777777" w:rsidR="00B635CE" w:rsidRPr="003A59B6" w:rsidRDefault="00B635CE" w:rsidP="00B635CE">
      <w:pPr>
        <w:pStyle w:val="a2"/>
      </w:pPr>
      <w:r w:rsidRPr="003A59B6">
        <w:t>Они могут хранить большие наборы данных</w:t>
      </w:r>
    </w:p>
    <w:p w14:paraId="738F46E9" w14:textId="77777777" w:rsidR="00B635CE" w:rsidRPr="003A59B6" w:rsidRDefault="00B635CE" w:rsidP="00B635CE">
      <w:pPr>
        <w:pStyle w:val="a2"/>
      </w:pPr>
      <w:r w:rsidRPr="003A59B6">
        <w:t>Мы можем поделиться базой данных</w:t>
      </w:r>
    </w:p>
    <w:p w14:paraId="5AA03DB9" w14:textId="77777777" w:rsidR="00B635CE" w:rsidRPr="003A59B6" w:rsidRDefault="00B635CE" w:rsidP="00B635CE">
      <w:pPr>
        <w:pStyle w:val="a2"/>
      </w:pPr>
      <w:r w:rsidRPr="003A59B6">
        <w:t>Гигабайт в петабайт экономически эффективным</w:t>
      </w:r>
    </w:p>
    <w:p w14:paraId="506CBD65" w14:textId="77777777" w:rsidR="00B635CE" w:rsidRPr="003A59B6" w:rsidRDefault="00B635CE" w:rsidP="00B635CE">
      <w:pPr>
        <w:pStyle w:val="a2"/>
      </w:pPr>
      <w:r w:rsidRPr="003A59B6">
        <w:t>Высокая доступность благодаря репликации и сбоям</w:t>
      </w:r>
    </w:p>
    <w:p w14:paraId="76AAA7B3" w14:textId="77777777" w:rsidR="00B635CE" w:rsidRPr="003A59B6" w:rsidRDefault="00B635CE" w:rsidP="00B635CE">
      <w:pPr>
        <w:rPr>
          <w:b/>
          <w:bCs/>
        </w:rPr>
      </w:pPr>
      <w:r w:rsidRPr="003A59B6">
        <w:rPr>
          <w:b/>
          <w:bCs/>
        </w:rPr>
        <w:t xml:space="preserve">Недостатки архитектуры </w:t>
      </w:r>
      <w:proofErr w:type="spellStart"/>
      <w:r w:rsidRPr="003A59B6">
        <w:rPr>
          <w:b/>
          <w:bCs/>
        </w:rPr>
        <w:t>HBase</w:t>
      </w:r>
      <w:proofErr w:type="spellEnd"/>
    </w:p>
    <w:p w14:paraId="0BF08055" w14:textId="77777777" w:rsidR="00B635CE" w:rsidRPr="003A59B6" w:rsidRDefault="00B635CE" w:rsidP="00B635CE">
      <w:pPr>
        <w:pStyle w:val="a2"/>
      </w:pPr>
      <w:r w:rsidRPr="003A59B6">
        <w:t>Структура SQL не поддерживает</w:t>
      </w:r>
    </w:p>
    <w:p w14:paraId="2477EB90" w14:textId="77777777" w:rsidR="00B635CE" w:rsidRPr="003A59B6" w:rsidRDefault="00B635CE" w:rsidP="00B635CE">
      <w:pPr>
        <w:pStyle w:val="a2"/>
      </w:pPr>
      <w:r w:rsidRPr="003A59B6">
        <w:t>Не поддерживает транзакцию</w:t>
      </w:r>
    </w:p>
    <w:p w14:paraId="2794AD02" w14:textId="77777777" w:rsidR="00B635CE" w:rsidRPr="003A59B6" w:rsidRDefault="00B635CE" w:rsidP="00B635CE">
      <w:pPr>
        <w:pStyle w:val="a2"/>
      </w:pPr>
      <w:r w:rsidRPr="003A59B6">
        <w:t>Только с ключом отсортировано</w:t>
      </w:r>
    </w:p>
    <w:p w14:paraId="7790FAC5" w14:textId="0DBDFA53" w:rsidR="00B635CE" w:rsidRPr="003A59B6" w:rsidRDefault="00B635CE" w:rsidP="00B635CE">
      <w:pPr>
        <w:pStyle w:val="a2"/>
      </w:pPr>
      <w:r w:rsidRPr="003A59B6">
        <w:t>Проблемы с памятью кластера</w:t>
      </w:r>
    </w:p>
    <w:p w14:paraId="52AE36C5" w14:textId="77777777" w:rsidR="00835CA9" w:rsidRPr="0084538A" w:rsidRDefault="00835CA9" w:rsidP="00835CA9">
      <w:pPr>
        <w:pStyle w:val="2"/>
      </w:pPr>
      <w:bookmarkStart w:id="32" w:name="_Toc61866408"/>
      <w:r>
        <w:lastRenderedPageBreak/>
        <w:t xml:space="preserve">Опишите основные процессы </w:t>
      </w:r>
      <w:r>
        <w:rPr>
          <w:lang w:val="en-US"/>
        </w:rPr>
        <w:t>HBase</w:t>
      </w:r>
      <w:r>
        <w:t>.</w:t>
      </w:r>
      <w:bookmarkEnd w:id="32"/>
    </w:p>
    <w:p w14:paraId="59579B4E" w14:textId="77777777" w:rsidR="00303117" w:rsidRPr="00303117" w:rsidRDefault="00303117" w:rsidP="00835CA9">
      <w:proofErr w:type="spellStart"/>
      <w:r w:rsidRPr="00303117">
        <w:t>Region</w:t>
      </w:r>
      <w:proofErr w:type="spellEnd"/>
      <w:r w:rsidRPr="00303117">
        <w:t xml:space="preserve"> </w:t>
      </w:r>
      <w:proofErr w:type="spellStart"/>
      <w:r w:rsidRPr="00303117">
        <w:t>Server</w:t>
      </w:r>
      <w:proofErr w:type="spellEnd"/>
      <w:r w:rsidRPr="00303117">
        <w:t xml:space="preserve"> — обслуживает один или несколько регионов. Регион — это </w:t>
      </w:r>
      <w:proofErr w:type="gramStart"/>
      <w:r w:rsidRPr="00303117">
        <w:t>диапазон записей</w:t>
      </w:r>
      <w:proofErr w:type="gramEnd"/>
      <w:r w:rsidRPr="00303117">
        <w:t xml:space="preserve"> соответствующих определенному диапазону подряд идущих </w:t>
      </w:r>
      <w:proofErr w:type="spellStart"/>
      <w:r w:rsidRPr="00303117">
        <w:t>RowKey</w:t>
      </w:r>
      <w:proofErr w:type="spellEnd"/>
      <w:r w:rsidRPr="00303117">
        <w:t xml:space="preserve">. Каждый регион содержит: </w:t>
      </w:r>
    </w:p>
    <w:p w14:paraId="10EDEDA2" w14:textId="77777777" w:rsidR="00303117" w:rsidRPr="00303117" w:rsidRDefault="00303117" w:rsidP="00835CA9">
      <w:proofErr w:type="spellStart"/>
      <w:r w:rsidRPr="00303117">
        <w:t>Persistent</w:t>
      </w:r>
      <w:proofErr w:type="spellEnd"/>
      <w:r w:rsidRPr="00303117">
        <w:t xml:space="preserve"> </w:t>
      </w:r>
      <w:proofErr w:type="spellStart"/>
      <w:r w:rsidRPr="00303117">
        <w:t>Storage</w:t>
      </w:r>
      <w:proofErr w:type="spellEnd"/>
      <w:r w:rsidRPr="00303117">
        <w:t xml:space="preserve"> — основное хранилище данных в </w:t>
      </w:r>
      <w:proofErr w:type="spellStart"/>
      <w:r w:rsidRPr="00303117">
        <w:t>Hbase</w:t>
      </w:r>
      <w:proofErr w:type="spellEnd"/>
      <w:r w:rsidRPr="00303117">
        <w:t xml:space="preserve">. Данные физически хранятся на HDFS, в специальном формате </w:t>
      </w:r>
      <w:proofErr w:type="spellStart"/>
      <w:r w:rsidRPr="00303117">
        <w:t>HFile</w:t>
      </w:r>
      <w:proofErr w:type="spellEnd"/>
      <w:r w:rsidRPr="00303117">
        <w:t xml:space="preserve">. Данные в </w:t>
      </w:r>
      <w:proofErr w:type="spellStart"/>
      <w:r w:rsidRPr="00303117">
        <w:t>HFile</w:t>
      </w:r>
      <w:proofErr w:type="spellEnd"/>
      <w:r w:rsidRPr="00303117">
        <w:t xml:space="preserve"> хранятся в отсортированном по </w:t>
      </w:r>
      <w:proofErr w:type="spellStart"/>
      <w:r w:rsidRPr="00303117">
        <w:t>RowKey</w:t>
      </w:r>
      <w:proofErr w:type="spellEnd"/>
      <w:r w:rsidRPr="00303117">
        <w:t xml:space="preserve"> порядке. Одной паре (регион, </w:t>
      </w:r>
      <w:proofErr w:type="spellStart"/>
      <w:r w:rsidRPr="00303117">
        <w:t>column</w:t>
      </w:r>
      <w:proofErr w:type="spellEnd"/>
      <w:r w:rsidRPr="00303117">
        <w:t xml:space="preserve"> </w:t>
      </w:r>
      <w:proofErr w:type="spellStart"/>
      <w:r w:rsidRPr="00303117">
        <w:t>family</w:t>
      </w:r>
      <w:proofErr w:type="spellEnd"/>
      <w:r w:rsidRPr="00303117">
        <w:t xml:space="preserve">) соответствует как минимум один </w:t>
      </w:r>
      <w:proofErr w:type="spellStart"/>
      <w:r w:rsidRPr="00303117">
        <w:t>HFIle</w:t>
      </w:r>
      <w:proofErr w:type="spellEnd"/>
      <w:r w:rsidRPr="00303117">
        <w:t xml:space="preserve">. </w:t>
      </w:r>
    </w:p>
    <w:p w14:paraId="12C221B7" w14:textId="1F1EA90B" w:rsidR="00303117" w:rsidRPr="00303117" w:rsidRDefault="00303117" w:rsidP="00835CA9">
      <w:proofErr w:type="spellStart"/>
      <w:r w:rsidRPr="00303117">
        <w:t>MemStore</w:t>
      </w:r>
      <w:proofErr w:type="spellEnd"/>
      <w:r w:rsidRPr="00303117">
        <w:t xml:space="preserve"> — буфер на запись. Так как данные хранятся в </w:t>
      </w:r>
      <w:proofErr w:type="spellStart"/>
      <w:r w:rsidRPr="00303117">
        <w:t>HFile</w:t>
      </w:r>
      <w:proofErr w:type="spellEnd"/>
      <w:r w:rsidRPr="00303117">
        <w:t xml:space="preserve"> в отсортированном порядке — обновлять </w:t>
      </w:r>
      <w:proofErr w:type="spellStart"/>
      <w:r w:rsidRPr="00303117">
        <w:t>HFile</w:t>
      </w:r>
      <w:proofErr w:type="spellEnd"/>
      <w:r w:rsidRPr="00303117">
        <w:t xml:space="preserve"> на каждую запись довольно дорого. Вместо этого данные при записи попадают в специальную область памяти </w:t>
      </w:r>
      <w:proofErr w:type="spellStart"/>
      <w:r w:rsidRPr="00303117">
        <w:t>MemStore</w:t>
      </w:r>
      <w:proofErr w:type="spellEnd"/>
      <w:r w:rsidRPr="00303117">
        <w:t xml:space="preserve">, где накапливаются некоторое время. При наполнении </w:t>
      </w:r>
      <w:proofErr w:type="spellStart"/>
      <w:r w:rsidRPr="00303117">
        <w:t>MemStore</w:t>
      </w:r>
      <w:proofErr w:type="spellEnd"/>
      <w:r w:rsidRPr="00303117">
        <w:t xml:space="preserve"> до некоторого критического значения данные записываются в новый </w:t>
      </w:r>
      <w:proofErr w:type="spellStart"/>
      <w:r w:rsidRPr="00303117">
        <w:t>HFile</w:t>
      </w:r>
      <w:proofErr w:type="spellEnd"/>
      <w:r w:rsidRPr="00303117">
        <w:t>.</w:t>
      </w:r>
    </w:p>
    <w:p w14:paraId="3C94365C" w14:textId="77777777" w:rsidR="00303117" w:rsidRPr="00303117" w:rsidRDefault="00303117" w:rsidP="00835CA9">
      <w:proofErr w:type="spellStart"/>
      <w:r w:rsidRPr="00303117">
        <w:t>BlockCache</w:t>
      </w:r>
      <w:proofErr w:type="spellEnd"/>
      <w:r w:rsidRPr="00303117">
        <w:t xml:space="preserve"> — кэш на чтение. Позволяет существенно экономить время на данных которые читаются часто. </w:t>
      </w:r>
    </w:p>
    <w:p w14:paraId="1CF628D6" w14:textId="77777777" w:rsidR="00303117" w:rsidRPr="00303117" w:rsidRDefault="00303117" w:rsidP="00835CA9">
      <w:proofErr w:type="spellStart"/>
      <w:r w:rsidRPr="00303117">
        <w:t>Write</w:t>
      </w:r>
      <w:proofErr w:type="spellEnd"/>
      <w:r w:rsidRPr="00303117">
        <w:t xml:space="preserve"> </w:t>
      </w:r>
      <w:proofErr w:type="spellStart"/>
      <w:r w:rsidRPr="00303117">
        <w:t>Ahead</w:t>
      </w:r>
      <w:proofErr w:type="spellEnd"/>
      <w:r w:rsidRPr="00303117">
        <w:t xml:space="preserve"> </w:t>
      </w:r>
      <w:proofErr w:type="spellStart"/>
      <w:proofErr w:type="gramStart"/>
      <w:r w:rsidRPr="00303117">
        <w:t>Log</w:t>
      </w:r>
      <w:proofErr w:type="spellEnd"/>
      <w:r w:rsidRPr="00303117">
        <w:t>(</w:t>
      </w:r>
      <w:proofErr w:type="gramEnd"/>
      <w:r w:rsidRPr="00303117">
        <w:t xml:space="preserve">WAL). Так как данные при записи попадают в </w:t>
      </w:r>
      <w:proofErr w:type="spellStart"/>
      <w:r w:rsidRPr="00303117">
        <w:t>memstore</w:t>
      </w:r>
      <w:proofErr w:type="spellEnd"/>
      <w:r w:rsidRPr="00303117">
        <w:t>, существует некоторый риск потери данных из-за сбоя. Для того чтобы этого не произошло все операции перед собственно осуществление манипуляций попадают в специальный лог-файл. Это позволяет восстановить данные после любого сбоя.</w:t>
      </w:r>
    </w:p>
    <w:p w14:paraId="73AE691F" w14:textId="0D81C816" w:rsidR="00303117" w:rsidRPr="00303117" w:rsidRDefault="00303117" w:rsidP="00835CA9">
      <w:proofErr w:type="spellStart"/>
      <w:r w:rsidRPr="00303117">
        <w:t>Master</w:t>
      </w:r>
      <w:proofErr w:type="spellEnd"/>
      <w:r w:rsidRPr="00303117">
        <w:t xml:space="preserve"> </w:t>
      </w:r>
      <w:proofErr w:type="spellStart"/>
      <w:r w:rsidRPr="00303117">
        <w:t>Server</w:t>
      </w:r>
      <w:proofErr w:type="spellEnd"/>
      <w:r w:rsidRPr="00303117">
        <w:t xml:space="preserve"> — главный сервер в кластере </w:t>
      </w:r>
      <w:proofErr w:type="spellStart"/>
      <w:r w:rsidRPr="00303117">
        <w:t>hbase</w:t>
      </w:r>
      <w:proofErr w:type="spellEnd"/>
      <w:r w:rsidRPr="00303117">
        <w:t xml:space="preserve">. </w:t>
      </w:r>
      <w:proofErr w:type="spellStart"/>
      <w:r w:rsidRPr="00303117">
        <w:t>Master</w:t>
      </w:r>
      <w:proofErr w:type="spellEnd"/>
      <w:r w:rsidRPr="00303117">
        <w:t xml:space="preserve"> управляет распределением регионов по </w:t>
      </w:r>
      <w:proofErr w:type="spellStart"/>
      <w:r w:rsidRPr="00303117">
        <w:t>Region</w:t>
      </w:r>
      <w:proofErr w:type="spellEnd"/>
      <w:r w:rsidRPr="00303117">
        <w:t xml:space="preserve"> </w:t>
      </w:r>
      <w:proofErr w:type="spellStart"/>
      <w:r w:rsidRPr="00303117">
        <w:t>Servers</w:t>
      </w:r>
      <w:proofErr w:type="spellEnd"/>
      <w:r w:rsidRPr="00303117">
        <w:t xml:space="preserve">, ведет реестр регионов, управляет запусками регулярных задач и делает другую полезную работу. </w:t>
      </w:r>
    </w:p>
    <w:p w14:paraId="0503B7D0" w14:textId="77777777" w:rsidR="00303117" w:rsidRPr="00303117" w:rsidRDefault="00303117" w:rsidP="00835CA9">
      <w:r w:rsidRPr="00303117">
        <w:t xml:space="preserve">При увеличении количества данных в регионе и достижении им определенного размера </w:t>
      </w:r>
      <w:proofErr w:type="spellStart"/>
      <w:r w:rsidRPr="00303117">
        <w:t>Hbase</w:t>
      </w:r>
      <w:proofErr w:type="spellEnd"/>
      <w:r w:rsidRPr="00303117">
        <w:t xml:space="preserve"> запускает </w:t>
      </w:r>
      <w:proofErr w:type="spellStart"/>
      <w:r w:rsidRPr="00303117">
        <w:t>split</w:t>
      </w:r>
      <w:proofErr w:type="spellEnd"/>
      <w:r w:rsidRPr="00303117">
        <w:t xml:space="preserve">, </w:t>
      </w:r>
      <w:proofErr w:type="gramStart"/>
      <w:r w:rsidRPr="00303117">
        <w:t>операцию</w:t>
      </w:r>
      <w:proofErr w:type="gramEnd"/>
      <w:r w:rsidRPr="00303117">
        <w:t xml:space="preserve"> разбивающую регион на 2. Для того чтобы избежать постоянных делений регионов — можно заранее задать границы регионов и увеличить их максимальный размер. </w:t>
      </w:r>
    </w:p>
    <w:p w14:paraId="7AAF4940" w14:textId="46E5BA6D" w:rsidR="00303117" w:rsidRPr="00303117" w:rsidRDefault="00303117" w:rsidP="00835CA9">
      <w:r w:rsidRPr="00303117">
        <w:lastRenderedPageBreak/>
        <w:t xml:space="preserve">Так как данные по одному региону могут храниться в нескольких </w:t>
      </w:r>
      <w:proofErr w:type="spellStart"/>
      <w:r w:rsidRPr="00303117">
        <w:t>HFile</w:t>
      </w:r>
      <w:proofErr w:type="spellEnd"/>
      <w:r w:rsidRPr="00303117">
        <w:t xml:space="preserve">, для ускорения работы </w:t>
      </w:r>
      <w:proofErr w:type="spellStart"/>
      <w:r w:rsidRPr="00303117">
        <w:t>Hbase</w:t>
      </w:r>
      <w:proofErr w:type="spellEnd"/>
      <w:r w:rsidRPr="00303117">
        <w:t xml:space="preserve"> периодически их сливает воедино. Эта операция в </w:t>
      </w:r>
      <w:proofErr w:type="spellStart"/>
      <w:r w:rsidRPr="00303117">
        <w:t>Hbase</w:t>
      </w:r>
      <w:proofErr w:type="spellEnd"/>
      <w:r w:rsidRPr="00303117">
        <w:t xml:space="preserve"> называется </w:t>
      </w:r>
      <w:proofErr w:type="spellStart"/>
      <w:r w:rsidRPr="00303117">
        <w:t>compaction</w:t>
      </w:r>
      <w:proofErr w:type="spellEnd"/>
      <w:r w:rsidRPr="00303117">
        <w:t xml:space="preserve">. </w:t>
      </w:r>
      <w:proofErr w:type="spellStart"/>
      <w:r w:rsidRPr="00303117">
        <w:t>Compaction</w:t>
      </w:r>
      <w:proofErr w:type="spellEnd"/>
      <w:r w:rsidRPr="00303117">
        <w:t xml:space="preserve"> бывают двух видов:</w:t>
      </w:r>
    </w:p>
    <w:p w14:paraId="319A2046" w14:textId="77777777" w:rsidR="00303117" w:rsidRPr="00303117" w:rsidRDefault="00303117" w:rsidP="00835CA9">
      <w:proofErr w:type="spellStart"/>
      <w:r w:rsidRPr="00303117">
        <w:t>Minor</w:t>
      </w:r>
      <w:proofErr w:type="spellEnd"/>
      <w:r w:rsidRPr="00303117">
        <w:t xml:space="preserve"> </w:t>
      </w:r>
      <w:proofErr w:type="spellStart"/>
      <w:r w:rsidRPr="00303117">
        <w:t>Compaction</w:t>
      </w:r>
      <w:proofErr w:type="spellEnd"/>
      <w:r w:rsidRPr="00303117">
        <w:t xml:space="preserve">. Запускается автоматически, выполняется в фоновом режиме. Имеет низкий приоритет по сравнению с другими операциями </w:t>
      </w:r>
      <w:proofErr w:type="spellStart"/>
      <w:r w:rsidRPr="00303117">
        <w:t>Hbase</w:t>
      </w:r>
      <w:proofErr w:type="spellEnd"/>
      <w:r w:rsidRPr="00303117">
        <w:t xml:space="preserve">. </w:t>
      </w:r>
    </w:p>
    <w:p w14:paraId="00D4F95F" w14:textId="77777777" w:rsidR="00303117" w:rsidRPr="00303117" w:rsidRDefault="00303117" w:rsidP="00835CA9">
      <w:proofErr w:type="spellStart"/>
      <w:r w:rsidRPr="00303117">
        <w:t>Major</w:t>
      </w:r>
      <w:proofErr w:type="spellEnd"/>
      <w:r w:rsidRPr="00303117">
        <w:t xml:space="preserve"> </w:t>
      </w:r>
      <w:proofErr w:type="spellStart"/>
      <w:r w:rsidRPr="00303117">
        <w:t>Compaction</w:t>
      </w:r>
      <w:proofErr w:type="spellEnd"/>
      <w:r w:rsidRPr="00303117">
        <w:t>. Запускается руками или по наступлению срабатыванию определенных триггеров (</w:t>
      </w:r>
      <w:proofErr w:type="gramStart"/>
      <w:r w:rsidRPr="00303117">
        <w:t>например</w:t>
      </w:r>
      <w:proofErr w:type="gramEnd"/>
      <w:r w:rsidRPr="00303117">
        <w:t xml:space="preserve"> по таймеру). Имеет высокий приоритет и может существенно замедлить работу кластера.</w:t>
      </w:r>
    </w:p>
    <w:p w14:paraId="67B6F63A" w14:textId="77777777" w:rsidR="00835CA9" w:rsidRDefault="00835CA9" w:rsidP="00835CA9">
      <w:pPr>
        <w:pStyle w:val="2"/>
      </w:pPr>
      <w:bookmarkStart w:id="33" w:name="_Toc61866409"/>
      <w:r>
        <w:t xml:space="preserve">Архитектура </w:t>
      </w:r>
      <w:r>
        <w:rPr>
          <w:lang w:val="en-US"/>
        </w:rPr>
        <w:t>Hive</w:t>
      </w:r>
      <w:r>
        <w:t>.</w:t>
      </w:r>
      <w:bookmarkEnd w:id="33"/>
    </w:p>
    <w:p w14:paraId="1CC737FE" w14:textId="77777777" w:rsidR="00303117" w:rsidRPr="00303117" w:rsidRDefault="00303117" w:rsidP="00835CA9">
      <w:proofErr w:type="spellStart"/>
      <w:r w:rsidRPr="00303117">
        <w:t>Hive</w:t>
      </w:r>
      <w:proofErr w:type="spellEnd"/>
      <w:r w:rsidRPr="00303117">
        <w:t xml:space="preserve"> представляет из себя движок, который превращает </w:t>
      </w:r>
      <w:proofErr w:type="spellStart"/>
      <w:r w:rsidRPr="00303117">
        <w:t>SQLзапросы</w:t>
      </w:r>
      <w:proofErr w:type="spellEnd"/>
      <w:r w:rsidRPr="00303117">
        <w:t xml:space="preserve"> в цепочки </w:t>
      </w:r>
      <w:proofErr w:type="spellStart"/>
      <w:r w:rsidRPr="00303117">
        <w:t>map-reduce</w:t>
      </w:r>
      <w:proofErr w:type="spellEnd"/>
      <w:r w:rsidRPr="00303117">
        <w:t xml:space="preserve"> задач. Движок включает в себя такие компоненты, как </w:t>
      </w:r>
      <w:proofErr w:type="spellStart"/>
      <w:r w:rsidRPr="00303117">
        <w:t>Parser</w:t>
      </w:r>
      <w:proofErr w:type="spellEnd"/>
      <w:r w:rsidRPr="00303117">
        <w:t xml:space="preserve"> (разбирает входящие SQL-</w:t>
      </w:r>
      <w:proofErr w:type="spellStart"/>
      <w:r w:rsidRPr="00303117">
        <w:t>запрсоы</w:t>
      </w:r>
      <w:proofErr w:type="spellEnd"/>
      <w:r w:rsidRPr="00303117">
        <w:t xml:space="preserve">), </w:t>
      </w:r>
      <w:proofErr w:type="spellStart"/>
      <w:r w:rsidRPr="00303117">
        <w:t>Optimimer</w:t>
      </w:r>
      <w:proofErr w:type="spellEnd"/>
      <w:r w:rsidRPr="00303117">
        <w:t xml:space="preserve"> (оптимизирует запрос для достижения большей эффективности), </w:t>
      </w:r>
      <w:proofErr w:type="spellStart"/>
      <w:r w:rsidRPr="00303117">
        <w:t>Planner</w:t>
      </w:r>
      <w:proofErr w:type="spellEnd"/>
      <w:r w:rsidRPr="00303117">
        <w:t xml:space="preserve"> (планирует задачи на выполнение) </w:t>
      </w:r>
      <w:proofErr w:type="spellStart"/>
      <w:r w:rsidRPr="00303117">
        <w:t>Executor</w:t>
      </w:r>
      <w:proofErr w:type="spellEnd"/>
      <w:r w:rsidRPr="00303117">
        <w:t xml:space="preserve"> (запускает задачи на фреймворке </w:t>
      </w:r>
      <w:proofErr w:type="spellStart"/>
      <w:r w:rsidRPr="00303117">
        <w:t>MapReduce</w:t>
      </w:r>
      <w:proofErr w:type="spellEnd"/>
      <w:r w:rsidRPr="00303117">
        <w:t xml:space="preserve">). </w:t>
      </w:r>
    </w:p>
    <w:p w14:paraId="21BBC920" w14:textId="37D7A389" w:rsidR="00303117" w:rsidRPr="00303117" w:rsidRDefault="00303117" w:rsidP="00835CA9">
      <w:r w:rsidRPr="00303117">
        <w:t xml:space="preserve">Для работы </w:t>
      </w:r>
      <w:proofErr w:type="spellStart"/>
      <w:r w:rsidRPr="00303117">
        <w:t>hive</w:t>
      </w:r>
      <w:proofErr w:type="spellEnd"/>
      <w:r w:rsidRPr="00303117">
        <w:t xml:space="preserve"> также необходимо хранилище метаданных. Дело в </w:t>
      </w:r>
      <w:proofErr w:type="gramStart"/>
      <w:r w:rsidRPr="00303117">
        <w:t>том</w:t>
      </w:r>
      <w:proofErr w:type="gramEnd"/>
      <w:r w:rsidRPr="00303117">
        <w:t xml:space="preserve"> что SQL предполагает работу с такими объектами как база данных, таблица, колонки, строчки, ячейки и </w:t>
      </w:r>
      <w:proofErr w:type="spellStart"/>
      <w:r w:rsidRPr="00303117">
        <w:t>тд</w:t>
      </w:r>
      <w:proofErr w:type="spellEnd"/>
      <w:r w:rsidRPr="00303117">
        <w:t xml:space="preserve">. Поскольку сами данные, которые использует </w:t>
      </w:r>
      <w:proofErr w:type="spellStart"/>
      <w:r w:rsidRPr="00303117">
        <w:t>hive</w:t>
      </w:r>
      <w:proofErr w:type="spellEnd"/>
      <w:r w:rsidRPr="00303117">
        <w:t xml:space="preserve"> хранятся просто в виде файлов на </w:t>
      </w:r>
      <w:proofErr w:type="spellStart"/>
      <w:r w:rsidRPr="00303117">
        <w:t>hdfs</w:t>
      </w:r>
      <w:proofErr w:type="spellEnd"/>
      <w:r w:rsidRPr="00303117">
        <w:t xml:space="preserve"> — необходимо где-то хранить соответствие между объектами </w:t>
      </w:r>
      <w:proofErr w:type="spellStart"/>
      <w:r w:rsidRPr="00303117">
        <w:t>hive</w:t>
      </w:r>
      <w:proofErr w:type="spellEnd"/>
      <w:r w:rsidRPr="00303117">
        <w:t xml:space="preserve"> и реальными файлами. </w:t>
      </w:r>
    </w:p>
    <w:p w14:paraId="3C1F8D81" w14:textId="66A9A2F2" w:rsidR="00303117" w:rsidRPr="00303117" w:rsidRDefault="00303117" w:rsidP="00835CA9">
      <w:r w:rsidRPr="00303117">
        <w:t xml:space="preserve">В качестве </w:t>
      </w:r>
      <w:proofErr w:type="spellStart"/>
      <w:r w:rsidRPr="00303117">
        <w:t>metastorage</w:t>
      </w:r>
      <w:proofErr w:type="spellEnd"/>
      <w:r w:rsidRPr="00303117">
        <w:t xml:space="preserve"> используется обычная реляционная СУБД, такая как </w:t>
      </w:r>
      <w:proofErr w:type="spellStart"/>
      <w:r w:rsidRPr="00303117">
        <w:t>MySQL</w:t>
      </w:r>
      <w:proofErr w:type="spellEnd"/>
      <w:r w:rsidRPr="00303117">
        <w:t xml:space="preserve">, </w:t>
      </w:r>
      <w:proofErr w:type="spellStart"/>
      <w:r w:rsidRPr="00303117">
        <w:t>PostgreSQL</w:t>
      </w:r>
      <w:proofErr w:type="spellEnd"/>
      <w:r w:rsidRPr="00303117">
        <w:t xml:space="preserve"> или </w:t>
      </w:r>
      <w:proofErr w:type="spellStart"/>
      <w:r w:rsidRPr="00303117">
        <w:t>Oracle</w:t>
      </w:r>
      <w:proofErr w:type="spellEnd"/>
      <w:r w:rsidRPr="00303117">
        <w:t>.</w:t>
      </w:r>
    </w:p>
    <w:p w14:paraId="457F45F0" w14:textId="77777777" w:rsidR="00094CEB" w:rsidRDefault="00094CEB" w:rsidP="00094CEB">
      <w:pPr>
        <w:pStyle w:val="2"/>
      </w:pPr>
      <w:bookmarkStart w:id="34" w:name="_Toc61866410"/>
      <w:r>
        <w:t xml:space="preserve">Основные объекты </w:t>
      </w:r>
      <w:r>
        <w:rPr>
          <w:lang w:val="en-US"/>
        </w:rPr>
        <w:t>Hive</w:t>
      </w:r>
      <w:r>
        <w:t>.</w:t>
      </w:r>
      <w:bookmarkEnd w:id="34"/>
    </w:p>
    <w:p w14:paraId="70056087" w14:textId="77777777" w:rsidR="00303117" w:rsidRPr="00303117" w:rsidRDefault="00303117" w:rsidP="00094CEB">
      <w:r w:rsidRPr="00303117">
        <w:t xml:space="preserve">При работе с </w:t>
      </w:r>
      <w:proofErr w:type="spellStart"/>
      <w:r w:rsidRPr="00303117">
        <w:t>hive</w:t>
      </w:r>
      <w:proofErr w:type="spellEnd"/>
      <w:r w:rsidRPr="00303117">
        <w:t xml:space="preserve"> можно выделить </w:t>
      </w:r>
      <w:proofErr w:type="gramStart"/>
      <w:r w:rsidRPr="00303117">
        <w:t>следующие объекты</w:t>
      </w:r>
      <w:proofErr w:type="gramEnd"/>
      <w:r w:rsidRPr="00303117">
        <w:t xml:space="preserve"> которыми оперирует </w:t>
      </w:r>
      <w:proofErr w:type="spellStart"/>
      <w:r w:rsidRPr="00303117">
        <w:t>hive</w:t>
      </w:r>
      <w:proofErr w:type="spellEnd"/>
      <w:r w:rsidRPr="00303117">
        <w:t xml:space="preserve">: </w:t>
      </w:r>
    </w:p>
    <w:p w14:paraId="1955019F" w14:textId="77777777" w:rsidR="00303117" w:rsidRPr="00303117" w:rsidRDefault="00303117" w:rsidP="00094CEB">
      <w:pPr>
        <w:pStyle w:val="a2"/>
      </w:pPr>
      <w:r w:rsidRPr="00303117">
        <w:t xml:space="preserve">База данных </w:t>
      </w:r>
    </w:p>
    <w:p w14:paraId="6D2BFDDC" w14:textId="77777777" w:rsidR="00303117" w:rsidRPr="00303117" w:rsidRDefault="00303117" w:rsidP="00094CEB">
      <w:pPr>
        <w:pStyle w:val="a2"/>
      </w:pPr>
      <w:r w:rsidRPr="00303117">
        <w:t xml:space="preserve">Таблица </w:t>
      </w:r>
    </w:p>
    <w:p w14:paraId="4BB6DD9A" w14:textId="77777777" w:rsidR="00303117" w:rsidRPr="00303117" w:rsidRDefault="00303117" w:rsidP="00094CEB">
      <w:pPr>
        <w:pStyle w:val="a2"/>
      </w:pPr>
      <w:proofErr w:type="spellStart"/>
      <w:r w:rsidRPr="00303117">
        <w:t>Партиция</w:t>
      </w:r>
      <w:proofErr w:type="spellEnd"/>
      <w:r w:rsidRPr="00303117">
        <w:t xml:space="preserve"> (</w:t>
      </w:r>
      <w:proofErr w:type="spellStart"/>
      <w:r w:rsidRPr="00303117">
        <w:t>partition</w:t>
      </w:r>
      <w:proofErr w:type="spellEnd"/>
      <w:r w:rsidRPr="00303117">
        <w:t xml:space="preserve">) </w:t>
      </w:r>
    </w:p>
    <w:p w14:paraId="47452573" w14:textId="77777777" w:rsidR="00094CEB" w:rsidRDefault="00303117" w:rsidP="00094CEB">
      <w:pPr>
        <w:pStyle w:val="a2"/>
      </w:pPr>
      <w:proofErr w:type="spellStart"/>
      <w:r w:rsidRPr="00303117">
        <w:t>Бакет</w:t>
      </w:r>
      <w:proofErr w:type="spellEnd"/>
      <w:r w:rsidRPr="00303117">
        <w:t xml:space="preserve"> (</w:t>
      </w:r>
      <w:proofErr w:type="spellStart"/>
      <w:r w:rsidRPr="00303117">
        <w:t>bucket</w:t>
      </w:r>
      <w:proofErr w:type="spellEnd"/>
      <w:r w:rsidRPr="00303117">
        <w:t>) Разберем каждый из них подробнее:</w:t>
      </w:r>
    </w:p>
    <w:p w14:paraId="24927E24" w14:textId="056D2585" w:rsidR="00303117" w:rsidRPr="00303117" w:rsidRDefault="00303117" w:rsidP="00094CEB">
      <w:pPr>
        <w:pStyle w:val="a2"/>
        <w:numPr>
          <w:ilvl w:val="0"/>
          <w:numId w:val="0"/>
        </w:numPr>
        <w:ind w:firstLine="709"/>
      </w:pPr>
      <w:r w:rsidRPr="00303117">
        <w:lastRenderedPageBreak/>
        <w:t xml:space="preserve">База данных представляет аналог базы данных в реляционных СУБД. База данных представляет собой пространство имён, содержащее таблицы. </w:t>
      </w:r>
    </w:p>
    <w:p w14:paraId="22FDE7B2" w14:textId="77777777" w:rsidR="00303117" w:rsidRPr="00303117" w:rsidRDefault="00303117" w:rsidP="00094CEB">
      <w:r w:rsidRPr="00303117">
        <w:t xml:space="preserve">Команда создания новой базы данных выглядит следующим образом: CREATE DATABASE|SCHEMA [IF NOT EXISTS] </w:t>
      </w:r>
      <w:r w:rsidRPr="00303117">
        <w:sym w:font="Symbol" w:char="F076"/>
      </w:r>
      <w:r w:rsidRPr="00303117">
        <w:t xml:space="preserve"> </w:t>
      </w:r>
      <w:proofErr w:type="spellStart"/>
      <w:r w:rsidRPr="00303117">
        <w:t>Database</w:t>
      </w:r>
      <w:proofErr w:type="spellEnd"/>
      <w:r w:rsidRPr="00303117">
        <w:t xml:space="preserve"> и </w:t>
      </w:r>
      <w:proofErr w:type="spellStart"/>
      <w:r w:rsidRPr="00303117">
        <w:t>Schema</w:t>
      </w:r>
      <w:proofErr w:type="spellEnd"/>
      <w:r w:rsidRPr="00303117">
        <w:t xml:space="preserve"> в данном контексте это одно и тоже. Необязательная добавка IF NOT EXISTS создает базу данных только в том случае если она еще не существует. </w:t>
      </w:r>
    </w:p>
    <w:p w14:paraId="01AE6F7C" w14:textId="77777777" w:rsidR="00303117" w:rsidRPr="00303117" w:rsidRDefault="00303117" w:rsidP="00094CEB">
      <w:r w:rsidRPr="00303117">
        <w:t xml:space="preserve">Пример создания базы данных: CREATE DATABASE </w:t>
      </w:r>
      <w:proofErr w:type="spellStart"/>
      <w:r w:rsidRPr="00303117">
        <w:t>userdb</w:t>
      </w:r>
      <w:proofErr w:type="spellEnd"/>
      <w:r w:rsidRPr="00303117">
        <w:t xml:space="preserve">; </w:t>
      </w:r>
    </w:p>
    <w:p w14:paraId="1BF79708" w14:textId="77777777" w:rsidR="00303117" w:rsidRPr="00303117" w:rsidRDefault="00303117" w:rsidP="00094CEB">
      <w:r w:rsidRPr="00303117">
        <w:t xml:space="preserve">Для переключения на соответствующую базу данных используем команду USE: USE </w:t>
      </w:r>
      <w:proofErr w:type="spellStart"/>
      <w:r w:rsidRPr="00303117">
        <w:t>userdb</w:t>
      </w:r>
      <w:proofErr w:type="spellEnd"/>
      <w:r w:rsidRPr="00303117">
        <w:t>;</w:t>
      </w:r>
    </w:p>
    <w:p w14:paraId="0469BD1E" w14:textId="77777777" w:rsidR="00303117" w:rsidRPr="00303117" w:rsidRDefault="00303117" w:rsidP="00094CEB">
      <w:r w:rsidRPr="00303117">
        <w:t xml:space="preserve">Таблица в </w:t>
      </w:r>
      <w:proofErr w:type="spellStart"/>
      <w:r w:rsidRPr="00303117">
        <w:t>hive</w:t>
      </w:r>
      <w:proofErr w:type="spellEnd"/>
      <w:r w:rsidRPr="00303117">
        <w:t xml:space="preserve"> представляет из себя аналог таблицы в классической реляционной БД. Основное отличие — что данные </w:t>
      </w:r>
      <w:proofErr w:type="spellStart"/>
      <w:r w:rsidRPr="00303117">
        <w:t>hive</w:t>
      </w:r>
      <w:proofErr w:type="spellEnd"/>
      <w:r w:rsidRPr="00303117">
        <w:t xml:space="preserve"> таблиц хранятся просто в виде обычных файлов на </w:t>
      </w:r>
      <w:proofErr w:type="spellStart"/>
      <w:r w:rsidRPr="00303117">
        <w:t>hdfs</w:t>
      </w:r>
      <w:proofErr w:type="spellEnd"/>
      <w:r w:rsidRPr="00303117">
        <w:t xml:space="preserve">. Это могут быть обычные текстовые </w:t>
      </w:r>
      <w:proofErr w:type="spellStart"/>
      <w:r w:rsidRPr="00303117">
        <w:t>csv</w:t>
      </w:r>
      <w:proofErr w:type="spellEnd"/>
      <w:r w:rsidRPr="00303117">
        <w:t xml:space="preserve">-файлы, бинарные </w:t>
      </w:r>
      <w:proofErr w:type="spellStart"/>
      <w:r w:rsidRPr="00303117">
        <w:t>sequenceфайлы</w:t>
      </w:r>
      <w:proofErr w:type="spellEnd"/>
      <w:r w:rsidRPr="00303117">
        <w:t xml:space="preserve">, более сложные колоночные </w:t>
      </w:r>
      <w:proofErr w:type="spellStart"/>
      <w:r w:rsidRPr="00303117">
        <w:t>paruqet</w:t>
      </w:r>
      <w:proofErr w:type="spellEnd"/>
      <w:r w:rsidRPr="00303117">
        <w:t xml:space="preserve">-файлы и другие форматы. Но в любом случае данные, над которыми настроена </w:t>
      </w:r>
      <w:proofErr w:type="spellStart"/>
      <w:r w:rsidRPr="00303117">
        <w:t>hive</w:t>
      </w:r>
      <w:proofErr w:type="spellEnd"/>
      <w:r w:rsidRPr="00303117">
        <w:t xml:space="preserve">-таблица очень легко прочитать и не из </w:t>
      </w:r>
      <w:proofErr w:type="spellStart"/>
      <w:r w:rsidRPr="00303117">
        <w:t>hive</w:t>
      </w:r>
      <w:proofErr w:type="spellEnd"/>
    </w:p>
    <w:p w14:paraId="6788DCA5" w14:textId="77777777" w:rsidR="00303117" w:rsidRPr="00303117" w:rsidRDefault="00303117" w:rsidP="00094CEB">
      <w:r w:rsidRPr="00303117">
        <w:t xml:space="preserve">Так как </w:t>
      </w:r>
      <w:proofErr w:type="spellStart"/>
      <w:r w:rsidRPr="00303117">
        <w:t>hive</w:t>
      </w:r>
      <w:proofErr w:type="spellEnd"/>
      <w:r w:rsidRPr="00303117">
        <w:t xml:space="preserve"> представляет из себя движок для трансляции </w:t>
      </w:r>
      <w:proofErr w:type="spellStart"/>
      <w:r w:rsidRPr="00303117">
        <w:t>SQLзапросов</w:t>
      </w:r>
      <w:proofErr w:type="spellEnd"/>
      <w:r w:rsidRPr="00303117">
        <w:t xml:space="preserve"> в </w:t>
      </w:r>
      <w:proofErr w:type="spellStart"/>
      <w:r w:rsidRPr="00303117">
        <w:t>mapreduce</w:t>
      </w:r>
      <w:proofErr w:type="spellEnd"/>
      <w:r w:rsidRPr="00303117">
        <w:t xml:space="preserve">-задачи, то обычно даже простейшие запросы к таблице приводят к полному сканированию данных в этой таблицы. Для того чтобы избежать полного сканирования данных по некоторым из колонок таблицы можно произвести </w:t>
      </w:r>
      <w:proofErr w:type="spellStart"/>
      <w:r w:rsidRPr="00303117">
        <w:t>партиционирование</w:t>
      </w:r>
      <w:proofErr w:type="spellEnd"/>
      <w:r w:rsidRPr="00303117">
        <w:t xml:space="preserve"> этой таблицы. Это означает, что </w:t>
      </w:r>
      <w:proofErr w:type="gramStart"/>
      <w:r w:rsidRPr="00303117">
        <w:t>данные</w:t>
      </w:r>
      <w:proofErr w:type="gramEnd"/>
      <w:r w:rsidRPr="00303117">
        <w:t xml:space="preserve"> относящиеся к разным значениям будут физически храниться в разных папках на HDFS</w:t>
      </w:r>
    </w:p>
    <w:p w14:paraId="0885A15A" w14:textId="77777777" w:rsidR="00303117" w:rsidRPr="00303117" w:rsidRDefault="00303117" w:rsidP="00094CEB">
      <w:proofErr w:type="spellStart"/>
      <w:r w:rsidRPr="00303117">
        <w:t>Партиционирование</w:t>
      </w:r>
      <w:proofErr w:type="spellEnd"/>
      <w:r w:rsidRPr="00303117">
        <w:t xml:space="preserve"> помогает сократить время обработки, если обычно при запросах известны ограничения на значения </w:t>
      </w:r>
      <w:proofErr w:type="spellStart"/>
      <w:r w:rsidRPr="00303117">
        <w:t>какоголибо</w:t>
      </w:r>
      <w:proofErr w:type="spellEnd"/>
      <w:r w:rsidRPr="00303117">
        <w:t xml:space="preserve"> столбца. Однако оно не всегда применимо. Например — если количество значений в столбце очень велико.</w:t>
      </w:r>
    </w:p>
    <w:p w14:paraId="098BB365" w14:textId="7D918D63" w:rsidR="00303117" w:rsidRPr="00303117" w:rsidRDefault="00303117" w:rsidP="00094CEB">
      <w:r w:rsidRPr="00303117">
        <w:t xml:space="preserve">Например — это может быть ID пользователя в системе, содержащей несколько миллионов пользователей. </w:t>
      </w:r>
    </w:p>
    <w:p w14:paraId="4F6DD7EC" w14:textId="77777777" w:rsidR="00303117" w:rsidRPr="00303117" w:rsidRDefault="00303117" w:rsidP="00094CEB">
      <w:r w:rsidRPr="00303117">
        <w:lastRenderedPageBreak/>
        <w:t xml:space="preserve">В этом случае на помощь нам придет разделение таблицы на </w:t>
      </w:r>
      <w:proofErr w:type="spellStart"/>
      <w:r w:rsidRPr="00303117">
        <w:t>бакеты</w:t>
      </w:r>
      <w:proofErr w:type="spellEnd"/>
      <w:r w:rsidRPr="00303117">
        <w:t xml:space="preserve">. В один </w:t>
      </w:r>
      <w:proofErr w:type="spellStart"/>
      <w:r w:rsidRPr="00303117">
        <w:t>бакет</w:t>
      </w:r>
      <w:proofErr w:type="spellEnd"/>
      <w:r w:rsidRPr="00303117">
        <w:t xml:space="preserve"> попадают строчки таблицы, для которых значение совпадает со значением </w:t>
      </w:r>
      <w:proofErr w:type="gramStart"/>
      <w:r w:rsidRPr="00303117">
        <w:t>хэш-функции</w:t>
      </w:r>
      <w:proofErr w:type="gramEnd"/>
      <w:r w:rsidRPr="00303117">
        <w:t xml:space="preserve"> вычисленным по определенной колонке. </w:t>
      </w:r>
    </w:p>
    <w:p w14:paraId="44015559" w14:textId="77777777" w:rsidR="00303117" w:rsidRPr="00303117" w:rsidRDefault="00303117" w:rsidP="00094CEB">
      <w:r w:rsidRPr="00303117">
        <w:t xml:space="preserve">При любой работе с </w:t>
      </w:r>
      <w:proofErr w:type="spellStart"/>
      <w:r w:rsidRPr="00303117">
        <w:t>бакетированными</w:t>
      </w:r>
      <w:proofErr w:type="spellEnd"/>
      <w:r w:rsidRPr="00303117">
        <w:t xml:space="preserve"> таблицами необходимо не забывать включать поддержку </w:t>
      </w:r>
      <w:proofErr w:type="spellStart"/>
      <w:r w:rsidRPr="00303117">
        <w:t>бакетов</w:t>
      </w:r>
      <w:proofErr w:type="spellEnd"/>
      <w:r w:rsidRPr="00303117">
        <w:t xml:space="preserve"> в </w:t>
      </w:r>
      <w:proofErr w:type="spellStart"/>
      <w:r w:rsidRPr="00303117">
        <w:t>hive</w:t>
      </w:r>
      <w:proofErr w:type="spellEnd"/>
      <w:r w:rsidRPr="00303117">
        <w:t xml:space="preserve"> (иначе </w:t>
      </w:r>
      <w:proofErr w:type="spellStart"/>
      <w:r w:rsidRPr="00303117">
        <w:t>hive</w:t>
      </w:r>
      <w:proofErr w:type="spellEnd"/>
      <w:r w:rsidRPr="00303117">
        <w:t xml:space="preserve"> будет работать с ними как с обычными таблицами)</w:t>
      </w:r>
    </w:p>
    <w:p w14:paraId="2D2B172E" w14:textId="77777777" w:rsidR="00094CEB" w:rsidRDefault="00094CEB" w:rsidP="00094CEB">
      <w:pPr>
        <w:pStyle w:val="2"/>
      </w:pPr>
      <w:bookmarkStart w:id="35" w:name="_Toc61866411"/>
      <w:r w:rsidRPr="007A564E">
        <w:t xml:space="preserve">Опишите процедуры </w:t>
      </w:r>
      <w:proofErr w:type="spellStart"/>
      <w:r w:rsidRPr="007A564E">
        <w:t>партицирования</w:t>
      </w:r>
      <w:proofErr w:type="spellEnd"/>
      <w:r w:rsidRPr="007A564E">
        <w:t xml:space="preserve"> и </w:t>
      </w:r>
      <w:proofErr w:type="spellStart"/>
      <w:r w:rsidRPr="007A564E">
        <w:t>бакетирования</w:t>
      </w:r>
      <w:proofErr w:type="spellEnd"/>
      <w:r w:rsidRPr="007A564E">
        <w:t xml:space="preserve"> в </w:t>
      </w:r>
      <w:r w:rsidRPr="007A564E">
        <w:rPr>
          <w:lang w:val="en-US"/>
        </w:rPr>
        <w:t>Hive</w:t>
      </w:r>
      <w:r w:rsidRPr="007A564E">
        <w:t>.</w:t>
      </w:r>
      <w:bookmarkEnd w:id="35"/>
    </w:p>
    <w:p w14:paraId="1FAF3740" w14:textId="19F7E986" w:rsidR="00303117" w:rsidRPr="00303117" w:rsidRDefault="00094CEB" w:rsidP="00094CEB">
      <w:r>
        <w:rPr>
          <w:lang w:val="en-US"/>
        </w:rPr>
        <w:t>M</w:t>
      </w:r>
      <w:proofErr w:type="spellStart"/>
      <w:r w:rsidR="00303117" w:rsidRPr="00303117">
        <w:t>apreduce</w:t>
      </w:r>
      <w:proofErr w:type="spellEnd"/>
      <w:r w:rsidR="00303117" w:rsidRPr="00303117">
        <w:t xml:space="preserve">-задачи, то обычно даже простейшие запросы к таблице приводят к полному сканированию данных в этой таблицы. Для того чтобы избежать полного сканирования данных по некоторым из колонок таблицы можно произвести </w:t>
      </w:r>
      <w:proofErr w:type="spellStart"/>
      <w:r w:rsidR="00303117" w:rsidRPr="00303117">
        <w:t>партиционирование</w:t>
      </w:r>
      <w:proofErr w:type="spellEnd"/>
      <w:r w:rsidR="00303117" w:rsidRPr="00303117">
        <w:t xml:space="preserve"> этой таблицы. Это означает, что </w:t>
      </w:r>
      <w:proofErr w:type="gramStart"/>
      <w:r w:rsidR="00303117" w:rsidRPr="00303117">
        <w:t>данные</w:t>
      </w:r>
      <w:proofErr w:type="gramEnd"/>
      <w:r w:rsidR="00303117" w:rsidRPr="00303117">
        <w:t xml:space="preserve"> относящиеся к разным значениям будут физически храниться в разных папках на HDFS</w:t>
      </w:r>
    </w:p>
    <w:p w14:paraId="1FE747FA" w14:textId="77777777" w:rsidR="00303117" w:rsidRPr="00303117" w:rsidRDefault="00303117" w:rsidP="00094CEB">
      <w:proofErr w:type="spellStart"/>
      <w:r w:rsidRPr="00303117">
        <w:t>Партиционирование</w:t>
      </w:r>
      <w:proofErr w:type="spellEnd"/>
      <w:r w:rsidRPr="00303117">
        <w:t xml:space="preserve"> помогает сократить время обработки, если обычно при запросах известны ограничения на значения </w:t>
      </w:r>
      <w:proofErr w:type="spellStart"/>
      <w:r w:rsidRPr="00303117">
        <w:t>какоголибо</w:t>
      </w:r>
      <w:proofErr w:type="spellEnd"/>
      <w:r w:rsidRPr="00303117">
        <w:t xml:space="preserve"> столбца. Однако оно не всегда применимо. Например — если количество значений в столбце очень велико.</w:t>
      </w:r>
    </w:p>
    <w:p w14:paraId="06C1155F" w14:textId="56C68C53" w:rsidR="00303117" w:rsidRPr="00303117" w:rsidRDefault="00303117" w:rsidP="00094CEB">
      <w:r w:rsidRPr="00303117">
        <w:t xml:space="preserve">Например — это может быть ID пользователя в системе, содержащей несколько миллионов пользователей. </w:t>
      </w:r>
    </w:p>
    <w:p w14:paraId="385D7EEE" w14:textId="77777777" w:rsidR="00303117" w:rsidRPr="00303117" w:rsidRDefault="00303117" w:rsidP="00094CEB">
      <w:r w:rsidRPr="00303117">
        <w:t xml:space="preserve">В этом случае на помощь нам придет разделение таблицы на </w:t>
      </w:r>
      <w:proofErr w:type="spellStart"/>
      <w:r w:rsidRPr="00303117">
        <w:t>бакеты</w:t>
      </w:r>
      <w:proofErr w:type="spellEnd"/>
      <w:r w:rsidRPr="00303117">
        <w:t xml:space="preserve">. В один </w:t>
      </w:r>
      <w:proofErr w:type="spellStart"/>
      <w:r w:rsidRPr="00303117">
        <w:t>бакет</w:t>
      </w:r>
      <w:proofErr w:type="spellEnd"/>
      <w:r w:rsidRPr="00303117">
        <w:t xml:space="preserve"> попадают строчки таблицы, для которых значение совпадает со значением </w:t>
      </w:r>
      <w:proofErr w:type="gramStart"/>
      <w:r w:rsidRPr="00303117">
        <w:t>хэш-функции</w:t>
      </w:r>
      <w:proofErr w:type="gramEnd"/>
      <w:r w:rsidRPr="00303117">
        <w:t xml:space="preserve"> вычисленным по определенной колонке. </w:t>
      </w:r>
    </w:p>
    <w:p w14:paraId="75DB4ABF" w14:textId="77777777" w:rsidR="00303117" w:rsidRPr="00303117" w:rsidRDefault="00303117" w:rsidP="00094CEB">
      <w:r w:rsidRPr="00303117">
        <w:t xml:space="preserve">При любой работе с </w:t>
      </w:r>
      <w:proofErr w:type="spellStart"/>
      <w:r w:rsidRPr="00303117">
        <w:t>бакетированными</w:t>
      </w:r>
      <w:proofErr w:type="spellEnd"/>
      <w:r w:rsidRPr="00303117">
        <w:t xml:space="preserve"> таблицами необходимо не забывать включать поддержку </w:t>
      </w:r>
      <w:proofErr w:type="spellStart"/>
      <w:r w:rsidRPr="00303117">
        <w:t>бакетов</w:t>
      </w:r>
      <w:proofErr w:type="spellEnd"/>
      <w:r w:rsidRPr="00303117">
        <w:t xml:space="preserve"> в </w:t>
      </w:r>
      <w:proofErr w:type="spellStart"/>
      <w:r w:rsidRPr="00303117">
        <w:t>hive</w:t>
      </w:r>
      <w:proofErr w:type="spellEnd"/>
      <w:r w:rsidRPr="00303117">
        <w:t xml:space="preserve"> (иначе </w:t>
      </w:r>
      <w:proofErr w:type="spellStart"/>
      <w:r w:rsidRPr="00303117">
        <w:t>hive</w:t>
      </w:r>
      <w:proofErr w:type="spellEnd"/>
      <w:r w:rsidRPr="00303117">
        <w:t xml:space="preserve"> будет работать с ними как с обычными таблицами)</w:t>
      </w:r>
    </w:p>
    <w:p w14:paraId="56584FA4" w14:textId="77777777" w:rsidR="00094CEB" w:rsidRDefault="00094CEB" w:rsidP="00094CEB">
      <w:pPr>
        <w:pStyle w:val="2"/>
      </w:pPr>
      <w:bookmarkStart w:id="36" w:name="_Toc61866412"/>
      <w:r>
        <w:t xml:space="preserve">Организация обработки запросов в </w:t>
      </w:r>
      <w:r>
        <w:rPr>
          <w:lang w:val="en-US"/>
        </w:rPr>
        <w:t>Impala</w:t>
      </w:r>
      <w:r>
        <w:t>.</w:t>
      </w:r>
      <w:bookmarkEnd w:id="36"/>
    </w:p>
    <w:p w14:paraId="4AF637AD" w14:textId="648790B6" w:rsidR="00303117" w:rsidRPr="00303117" w:rsidRDefault="00303117" w:rsidP="00094CEB">
      <w:pPr>
        <w:pStyle w:val="1230"/>
      </w:pPr>
      <w:r w:rsidRPr="00303117">
        <w:t xml:space="preserve">Пользовательские приложения отправляют SQL -запросы в </w:t>
      </w:r>
      <w:proofErr w:type="spellStart"/>
      <w:r w:rsidRPr="00303117">
        <w:t>Impala</w:t>
      </w:r>
      <w:proofErr w:type="spellEnd"/>
      <w:r w:rsidRPr="00303117">
        <w:t xml:space="preserve"> через ODBC или JDBC, которые предоставляют стандартизованные интерфейсы </w:t>
      </w:r>
      <w:r w:rsidRPr="00303117">
        <w:lastRenderedPageBreak/>
        <w:t xml:space="preserve">запросов. Пользовательское приложение может подключаться к любому </w:t>
      </w:r>
      <w:proofErr w:type="spellStart"/>
      <w:r w:rsidRPr="00303117">
        <w:t>impalad</w:t>
      </w:r>
      <w:proofErr w:type="spellEnd"/>
      <w:r w:rsidRPr="00303117">
        <w:t xml:space="preserve"> в кластере. Этот </w:t>
      </w:r>
      <w:proofErr w:type="spellStart"/>
      <w:r w:rsidRPr="00303117">
        <w:t>impalad</w:t>
      </w:r>
      <w:proofErr w:type="spellEnd"/>
      <w:r w:rsidRPr="00303117">
        <w:t xml:space="preserve"> становится координатором запроса.</w:t>
      </w:r>
    </w:p>
    <w:p w14:paraId="62C2B865" w14:textId="759A19D9" w:rsidR="00303117" w:rsidRPr="00303117" w:rsidRDefault="00303117" w:rsidP="00094CEB">
      <w:pPr>
        <w:pStyle w:val="1230"/>
      </w:pPr>
      <w:proofErr w:type="spellStart"/>
      <w:r w:rsidRPr="00303117">
        <w:t>Impala</w:t>
      </w:r>
      <w:proofErr w:type="spellEnd"/>
      <w:r w:rsidRPr="00303117">
        <w:t xml:space="preserve"> анализирует запрос, чтобы определить, какие задачи должны выполняться </w:t>
      </w:r>
      <w:proofErr w:type="spellStart"/>
      <w:r w:rsidRPr="00303117">
        <w:t>impalad</w:t>
      </w:r>
      <w:proofErr w:type="spellEnd"/>
      <w:r w:rsidRPr="00303117">
        <w:t xml:space="preserve"> экземплярами в кластере. Выполнение запланировано для оптимальной эффективности. </w:t>
      </w:r>
    </w:p>
    <w:p w14:paraId="6328DEA5" w14:textId="2442F4D1" w:rsidR="00303117" w:rsidRPr="00303117" w:rsidRDefault="00303117" w:rsidP="00094CEB">
      <w:pPr>
        <w:pStyle w:val="1230"/>
      </w:pPr>
      <w:r w:rsidRPr="00303117">
        <w:t xml:space="preserve">Доступ </w:t>
      </w:r>
      <w:proofErr w:type="spellStart"/>
      <w:r w:rsidRPr="00303117">
        <w:t>impalad</w:t>
      </w:r>
      <w:proofErr w:type="spellEnd"/>
      <w:r w:rsidRPr="00303117">
        <w:t xml:space="preserve"> к данным, таким как HDFS и </w:t>
      </w:r>
      <w:proofErr w:type="spellStart"/>
      <w:r w:rsidRPr="00303117">
        <w:t>HBase</w:t>
      </w:r>
      <w:proofErr w:type="spellEnd"/>
      <w:r w:rsidRPr="00303117">
        <w:t>, осуществляется локальными экземплярами для предоставления данных.</w:t>
      </w:r>
    </w:p>
    <w:p w14:paraId="31F2459F" w14:textId="6CFC4A82" w:rsidR="00303117" w:rsidRPr="00303117" w:rsidRDefault="00303117" w:rsidP="00094CEB">
      <w:pPr>
        <w:pStyle w:val="1230"/>
      </w:pPr>
      <w:r w:rsidRPr="00303117">
        <w:t xml:space="preserve"> Каждый </w:t>
      </w:r>
      <w:proofErr w:type="spellStart"/>
      <w:r w:rsidRPr="00303117">
        <w:t>impalad</w:t>
      </w:r>
      <w:proofErr w:type="spellEnd"/>
      <w:r w:rsidRPr="00303117">
        <w:t xml:space="preserve"> возвращает данные </w:t>
      </w:r>
      <w:proofErr w:type="spellStart"/>
      <w:r w:rsidRPr="00303117">
        <w:t>координирущей</w:t>
      </w:r>
      <w:proofErr w:type="spellEnd"/>
      <w:r w:rsidRPr="00303117">
        <w:t xml:space="preserve"> </w:t>
      </w:r>
      <w:proofErr w:type="spellStart"/>
      <w:r w:rsidRPr="00303117">
        <w:t>impalad</w:t>
      </w:r>
      <w:proofErr w:type="spellEnd"/>
      <w:r w:rsidRPr="00303117">
        <w:t>, которая отправляет эти результаты клиенту.</w:t>
      </w:r>
    </w:p>
    <w:p w14:paraId="6C381154" w14:textId="77777777" w:rsidR="00094CEB" w:rsidRDefault="00094CEB" w:rsidP="00094CEB">
      <w:pPr>
        <w:pStyle w:val="2"/>
      </w:pPr>
      <w:bookmarkStart w:id="37" w:name="_Toc61866413"/>
      <w:r>
        <w:t xml:space="preserve">Опишите основные функции </w:t>
      </w:r>
      <w:r>
        <w:rPr>
          <w:lang w:val="en-US"/>
        </w:rPr>
        <w:t>Impala</w:t>
      </w:r>
      <w:r>
        <w:t>.</w:t>
      </w:r>
      <w:bookmarkEnd w:id="37"/>
    </w:p>
    <w:p w14:paraId="7559EDA0" w14:textId="77777777" w:rsidR="00303117" w:rsidRPr="00303117" w:rsidRDefault="00303117" w:rsidP="00094CEB">
      <w:r w:rsidRPr="00303117">
        <w:t xml:space="preserve">Наиболее распространенные функции SQL-92 для языка запросов </w:t>
      </w:r>
      <w:proofErr w:type="spellStart"/>
      <w:r w:rsidRPr="00303117">
        <w:t>HiveQL</w:t>
      </w:r>
      <w:proofErr w:type="spellEnd"/>
      <w:r w:rsidRPr="00303117">
        <w:t xml:space="preserve"> (</w:t>
      </w:r>
      <w:proofErr w:type="spellStart"/>
      <w:r w:rsidRPr="00303117">
        <w:t>HiveQL</w:t>
      </w:r>
      <w:proofErr w:type="spellEnd"/>
      <w:r w:rsidRPr="00303117">
        <w:t xml:space="preserve">), включая функции SELECT, </w:t>
      </w:r>
      <w:proofErr w:type="spellStart"/>
      <w:r w:rsidRPr="00303117">
        <w:t>joins</w:t>
      </w:r>
      <w:proofErr w:type="spellEnd"/>
      <w:r w:rsidRPr="00303117">
        <w:t xml:space="preserve"> и </w:t>
      </w:r>
      <w:proofErr w:type="spellStart"/>
      <w:r w:rsidRPr="00303117">
        <w:t>aggregate</w:t>
      </w:r>
      <w:proofErr w:type="spellEnd"/>
      <w:r w:rsidRPr="00303117">
        <w:t xml:space="preserve"> </w:t>
      </w:r>
      <w:proofErr w:type="spellStart"/>
      <w:r w:rsidRPr="00303117">
        <w:t>functions</w:t>
      </w:r>
      <w:proofErr w:type="spellEnd"/>
      <w:r w:rsidRPr="00303117">
        <w:t xml:space="preserve">. </w:t>
      </w:r>
    </w:p>
    <w:p w14:paraId="15FE1C8C" w14:textId="0AC52340" w:rsidR="00303117" w:rsidRPr="00303117" w:rsidRDefault="00303117" w:rsidP="00303117">
      <w:pPr>
        <w:ind w:left="709" w:firstLine="0"/>
        <w:rPr>
          <w:lang w:val="en-US"/>
        </w:rPr>
      </w:pPr>
      <w:r w:rsidRPr="00303117">
        <w:rPr>
          <w:lang w:val="en-US"/>
        </w:rPr>
        <w:t xml:space="preserve">HDFS, HBase </w:t>
      </w:r>
      <w:r w:rsidRPr="00303117">
        <w:t>и</w:t>
      </w:r>
      <w:r w:rsidRPr="00303117">
        <w:rPr>
          <w:lang w:val="en-US"/>
        </w:rPr>
        <w:t xml:space="preserve"> Amazon Simple Storage System (S3</w:t>
      </w:r>
      <w:proofErr w:type="gramStart"/>
      <w:r w:rsidRPr="00303117">
        <w:rPr>
          <w:lang w:val="en-US"/>
        </w:rPr>
        <w:t>) ,</w:t>
      </w:r>
      <w:proofErr w:type="gramEnd"/>
      <w:r w:rsidRPr="00303117">
        <w:rPr>
          <w:lang w:val="en-US"/>
        </w:rPr>
        <w:t xml:space="preserve"> </w:t>
      </w:r>
      <w:r w:rsidRPr="00303117">
        <w:t>в</w:t>
      </w:r>
      <w:r w:rsidRPr="00303117">
        <w:rPr>
          <w:lang w:val="en-US"/>
        </w:rPr>
        <w:t xml:space="preserve"> </w:t>
      </w:r>
      <w:r w:rsidRPr="00303117">
        <w:t>том</w:t>
      </w:r>
      <w:r w:rsidRPr="00303117">
        <w:rPr>
          <w:lang w:val="en-US"/>
        </w:rPr>
        <w:t xml:space="preserve"> </w:t>
      </w:r>
      <w:r w:rsidRPr="00303117">
        <w:t>числе</w:t>
      </w:r>
      <w:r w:rsidRPr="00303117">
        <w:rPr>
          <w:lang w:val="en-US"/>
        </w:rPr>
        <w:t xml:space="preserve">: </w:t>
      </w:r>
    </w:p>
    <w:p w14:paraId="5099DF6E" w14:textId="77777777" w:rsidR="00303117" w:rsidRPr="00303117" w:rsidRDefault="00303117" w:rsidP="00303117">
      <w:pPr>
        <w:ind w:left="709" w:firstLine="0"/>
        <w:rPr>
          <w:lang w:val="en-US"/>
        </w:rPr>
      </w:pPr>
      <w:r w:rsidRPr="00303117">
        <w:rPr>
          <w:lang w:val="en-US"/>
        </w:rPr>
        <w:t xml:space="preserve">1. </w:t>
      </w:r>
      <w:r w:rsidRPr="00303117">
        <w:t>Форматы</w:t>
      </w:r>
      <w:r w:rsidRPr="00303117">
        <w:rPr>
          <w:lang w:val="en-US"/>
        </w:rPr>
        <w:t xml:space="preserve"> </w:t>
      </w:r>
      <w:r w:rsidRPr="00303117">
        <w:t>файлов</w:t>
      </w:r>
      <w:r w:rsidRPr="00303117">
        <w:rPr>
          <w:lang w:val="en-US"/>
        </w:rPr>
        <w:t xml:space="preserve"> HDFS: delimited text files, Parquet, Avro, </w:t>
      </w:r>
      <w:proofErr w:type="spellStart"/>
      <w:r w:rsidRPr="00303117">
        <w:rPr>
          <w:lang w:val="en-US"/>
        </w:rPr>
        <w:t>SequenceFile</w:t>
      </w:r>
      <w:proofErr w:type="spellEnd"/>
      <w:r w:rsidRPr="00303117">
        <w:rPr>
          <w:lang w:val="en-US"/>
        </w:rPr>
        <w:t xml:space="preserve"> </w:t>
      </w:r>
      <w:r w:rsidRPr="00303117">
        <w:t>и</w:t>
      </w:r>
      <w:r w:rsidRPr="00303117">
        <w:rPr>
          <w:lang w:val="en-US"/>
        </w:rPr>
        <w:t xml:space="preserve"> </w:t>
      </w:r>
      <w:proofErr w:type="spellStart"/>
      <w:r w:rsidRPr="00303117">
        <w:rPr>
          <w:lang w:val="en-US"/>
        </w:rPr>
        <w:t>RCFile</w:t>
      </w:r>
      <w:proofErr w:type="spellEnd"/>
      <w:r w:rsidRPr="00303117">
        <w:rPr>
          <w:lang w:val="en-US"/>
        </w:rPr>
        <w:t xml:space="preserve">. </w:t>
      </w:r>
    </w:p>
    <w:p w14:paraId="3A1D5E1F" w14:textId="77777777" w:rsidR="00303117" w:rsidRPr="00303117" w:rsidRDefault="00303117" w:rsidP="00303117">
      <w:pPr>
        <w:ind w:left="709" w:firstLine="0"/>
        <w:rPr>
          <w:lang w:val="en-US"/>
        </w:rPr>
      </w:pPr>
      <w:r w:rsidRPr="00303117">
        <w:rPr>
          <w:lang w:val="en-US"/>
        </w:rPr>
        <w:t xml:space="preserve">2. </w:t>
      </w:r>
      <w:r w:rsidRPr="00303117">
        <w:t>Кодеки</w:t>
      </w:r>
      <w:r w:rsidRPr="00303117">
        <w:rPr>
          <w:lang w:val="en-US"/>
        </w:rPr>
        <w:t xml:space="preserve"> </w:t>
      </w:r>
      <w:r w:rsidRPr="00303117">
        <w:t>сжатия</w:t>
      </w:r>
      <w:r w:rsidRPr="00303117">
        <w:rPr>
          <w:lang w:val="en-US"/>
        </w:rPr>
        <w:t>: Snappy, GZIP, Deflate, BZIP.</w:t>
      </w:r>
    </w:p>
    <w:p w14:paraId="7CDC9AB8" w14:textId="77777777" w:rsidR="00094CEB" w:rsidRDefault="00303117" w:rsidP="00303117">
      <w:pPr>
        <w:ind w:left="709" w:firstLine="0"/>
      </w:pPr>
      <w:r w:rsidRPr="00B635CE">
        <w:rPr>
          <w:lang w:val="en-US"/>
        </w:rPr>
        <w:t xml:space="preserve"> </w:t>
      </w:r>
      <w:r w:rsidRPr="00303117">
        <w:t xml:space="preserve">Общие интерфейсы доступа к данным: </w:t>
      </w:r>
    </w:p>
    <w:p w14:paraId="13B098F7" w14:textId="4D45766A" w:rsidR="00303117" w:rsidRPr="00303117" w:rsidRDefault="00303117" w:rsidP="00303117">
      <w:pPr>
        <w:ind w:left="709" w:firstLine="0"/>
      </w:pPr>
      <w:r w:rsidRPr="00303117">
        <w:t xml:space="preserve">1. Драйвер </w:t>
      </w:r>
      <w:proofErr w:type="gramStart"/>
      <w:r w:rsidRPr="00303117">
        <w:t>JDBC .</w:t>
      </w:r>
      <w:proofErr w:type="gramEnd"/>
      <w:r w:rsidRPr="00303117">
        <w:t xml:space="preserve"> </w:t>
      </w:r>
    </w:p>
    <w:p w14:paraId="78E8FD11" w14:textId="77777777" w:rsidR="00303117" w:rsidRPr="00303117" w:rsidRDefault="00303117" w:rsidP="00303117">
      <w:pPr>
        <w:ind w:left="709" w:firstLine="0"/>
      </w:pPr>
      <w:r w:rsidRPr="00303117">
        <w:t xml:space="preserve">2. Драйвер </w:t>
      </w:r>
      <w:proofErr w:type="gramStart"/>
      <w:r w:rsidRPr="00303117">
        <w:t>ODBC .</w:t>
      </w:r>
      <w:proofErr w:type="gramEnd"/>
      <w:r w:rsidRPr="00303117">
        <w:t xml:space="preserve"> </w:t>
      </w:r>
    </w:p>
    <w:p w14:paraId="1D415E01" w14:textId="77777777" w:rsidR="00303117" w:rsidRPr="00303117" w:rsidRDefault="00303117" w:rsidP="00303117">
      <w:pPr>
        <w:ind w:left="709" w:firstLine="0"/>
      </w:pPr>
      <w:r w:rsidRPr="00303117">
        <w:t xml:space="preserve">3. </w:t>
      </w:r>
      <w:proofErr w:type="spellStart"/>
      <w:r w:rsidRPr="00303117">
        <w:t>Hue</w:t>
      </w:r>
      <w:proofErr w:type="spellEnd"/>
      <w:r w:rsidRPr="00303117">
        <w:t xml:space="preserve"> </w:t>
      </w:r>
      <w:proofErr w:type="spellStart"/>
      <w:r w:rsidRPr="00303117">
        <w:t>Beeswax</w:t>
      </w:r>
      <w:proofErr w:type="spellEnd"/>
      <w:r w:rsidRPr="00303117">
        <w:t xml:space="preserve"> и пользовательский интерфейс </w:t>
      </w:r>
      <w:proofErr w:type="spellStart"/>
      <w:r w:rsidRPr="00303117">
        <w:t>Impala</w:t>
      </w:r>
      <w:proofErr w:type="spellEnd"/>
      <w:r w:rsidRPr="00303117">
        <w:t xml:space="preserve"> </w:t>
      </w:r>
      <w:proofErr w:type="spellStart"/>
      <w:r w:rsidRPr="00303117">
        <w:t>Query</w:t>
      </w:r>
      <w:proofErr w:type="spellEnd"/>
      <w:r w:rsidRPr="00303117">
        <w:t xml:space="preserve">. </w:t>
      </w:r>
    </w:p>
    <w:p w14:paraId="250C0315" w14:textId="77777777" w:rsidR="00094CEB" w:rsidRDefault="00303117" w:rsidP="00303117">
      <w:pPr>
        <w:ind w:left="709" w:firstLine="0"/>
      </w:pPr>
      <w:r w:rsidRPr="00303117">
        <w:t xml:space="preserve">Интерфейс командной строки </w:t>
      </w:r>
      <w:proofErr w:type="spellStart"/>
      <w:r w:rsidRPr="00303117">
        <w:t>impala-shell</w:t>
      </w:r>
      <w:proofErr w:type="spellEnd"/>
      <w:r w:rsidRPr="00303117">
        <w:t xml:space="preserve">. </w:t>
      </w:r>
    </w:p>
    <w:p w14:paraId="6FC00455" w14:textId="65B9D422" w:rsidR="00303117" w:rsidRPr="00303117" w:rsidRDefault="00303117" w:rsidP="00303117">
      <w:pPr>
        <w:ind w:left="709" w:firstLine="0"/>
      </w:pPr>
      <w:r w:rsidRPr="00303117">
        <w:t xml:space="preserve">Проверка подлинности </w:t>
      </w:r>
      <w:proofErr w:type="spellStart"/>
      <w:r w:rsidRPr="00303117">
        <w:t>Kerberos</w:t>
      </w:r>
      <w:proofErr w:type="spellEnd"/>
      <w:r w:rsidRPr="00303117">
        <w:t xml:space="preserve"> (аутентификация).</w:t>
      </w:r>
    </w:p>
    <w:p w14:paraId="7BD92B8A" w14:textId="77777777" w:rsidR="00094CEB" w:rsidRDefault="00094CEB" w:rsidP="00094CEB">
      <w:pPr>
        <w:pStyle w:val="2"/>
      </w:pPr>
      <w:bookmarkStart w:id="38" w:name="_Toc61866414"/>
      <w:r>
        <w:t xml:space="preserve">Опишите операторы </w:t>
      </w:r>
      <w:r>
        <w:rPr>
          <w:lang w:val="en-US"/>
        </w:rPr>
        <w:t>Pig Latin</w:t>
      </w:r>
      <w:r>
        <w:t>.</w:t>
      </w:r>
      <w:bookmarkEnd w:id="38"/>
    </w:p>
    <w:p w14:paraId="405FF946" w14:textId="77777777" w:rsidR="00303117" w:rsidRPr="00303117" w:rsidRDefault="00303117" w:rsidP="00094CEB">
      <w:pPr>
        <w:ind w:left="709" w:firstLine="425"/>
      </w:pPr>
      <w:proofErr w:type="spellStart"/>
      <w:r w:rsidRPr="00303117">
        <w:t>Pig</w:t>
      </w:r>
      <w:proofErr w:type="spellEnd"/>
      <w:r w:rsidRPr="00303117">
        <w:t xml:space="preserve"> </w:t>
      </w:r>
      <w:proofErr w:type="spellStart"/>
      <w:r w:rsidRPr="00303117">
        <w:t>Latin</w:t>
      </w:r>
      <w:proofErr w:type="spellEnd"/>
      <w:r w:rsidRPr="00303117">
        <w:t xml:space="preserve"> – относительно простой язык, выполняющий операторы. Оператор – это процедура, принимающая входные данные (например, массив, состоящий из набора записей) и формирующая на выходе другой массив. Массив – это структура, подобная таблице реляционной базы </w:t>
      </w:r>
      <w:r w:rsidRPr="00303117">
        <w:lastRenderedPageBreak/>
        <w:t>данных, в которой записи аналогичны строкам таблицы и состоят из полей.</w:t>
      </w:r>
    </w:p>
    <w:p w14:paraId="3CEABEB5" w14:textId="77777777" w:rsidR="00303117" w:rsidRPr="00303117" w:rsidRDefault="00303117" w:rsidP="00094CEB">
      <w:pPr>
        <w:ind w:left="709" w:firstLine="425"/>
      </w:pPr>
      <w:r w:rsidRPr="00303117">
        <w:t xml:space="preserve">Операторы </w:t>
      </w:r>
      <w:proofErr w:type="spellStart"/>
      <w:r w:rsidRPr="00303117">
        <w:t>Pig</w:t>
      </w:r>
      <w:proofErr w:type="spellEnd"/>
      <w:r w:rsidRPr="00303117">
        <w:t xml:space="preserve"> </w:t>
      </w:r>
      <w:proofErr w:type="spellStart"/>
      <w:r w:rsidRPr="00303117">
        <w:t>Latin</w:t>
      </w:r>
      <w:proofErr w:type="spellEnd"/>
      <w:r w:rsidRPr="00303117">
        <w:t xml:space="preserve"> работают с отношениями (и называются реляционными операторами). Ниже приведены основные реляционные операторы </w:t>
      </w:r>
      <w:proofErr w:type="spellStart"/>
      <w:r w:rsidRPr="00303117">
        <w:t>Pig</w:t>
      </w:r>
      <w:proofErr w:type="spellEnd"/>
      <w:r w:rsidRPr="00303117">
        <w:t xml:space="preserve">: </w:t>
      </w:r>
    </w:p>
    <w:p w14:paraId="13F12BC0" w14:textId="26282318" w:rsidR="00094CEB" w:rsidRDefault="00303117" w:rsidP="00094CEB">
      <w:pPr>
        <w:pStyle w:val="a2"/>
      </w:pPr>
      <w:r w:rsidRPr="00303117">
        <w:t xml:space="preserve">FILTER - выбор набора записей из массива в соответствии с заданным условием. </w:t>
      </w:r>
    </w:p>
    <w:p w14:paraId="14A2FC26" w14:textId="65BCB824" w:rsidR="00303117" w:rsidRPr="00303117" w:rsidRDefault="00303117" w:rsidP="00094CEB">
      <w:pPr>
        <w:pStyle w:val="a2"/>
      </w:pPr>
      <w:r w:rsidRPr="00303117">
        <w:t xml:space="preserve">FOREACH - выполнение итерации по записям массива и преобразование данных. </w:t>
      </w:r>
    </w:p>
    <w:p w14:paraId="4BB001D7" w14:textId="4E4C71F6" w:rsidR="00303117" w:rsidRPr="00303117" w:rsidRDefault="00303117" w:rsidP="00094CEB">
      <w:pPr>
        <w:pStyle w:val="a2"/>
      </w:pPr>
      <w:r w:rsidRPr="00303117">
        <w:t xml:space="preserve">GROUP - группировка данных в один или несколько массивов. </w:t>
      </w:r>
    </w:p>
    <w:p w14:paraId="3A436C3F" w14:textId="6CD707FD" w:rsidR="00303117" w:rsidRPr="00303117" w:rsidRDefault="00303117" w:rsidP="00094CEB">
      <w:pPr>
        <w:pStyle w:val="a2"/>
      </w:pPr>
      <w:r w:rsidRPr="00303117">
        <w:t xml:space="preserve">JOIN - соединение двух или нескольких массивов (внутреннее или внешнее соединение). </w:t>
      </w:r>
    </w:p>
    <w:p w14:paraId="479C903E" w14:textId="105A5E90" w:rsidR="00303117" w:rsidRPr="00303117" w:rsidRDefault="00303117" w:rsidP="00094CEB">
      <w:pPr>
        <w:pStyle w:val="a2"/>
      </w:pPr>
      <w:r w:rsidRPr="00303117">
        <w:t xml:space="preserve">LOAD - загрузка данных из файловой системы. </w:t>
      </w:r>
    </w:p>
    <w:p w14:paraId="5C566ED1" w14:textId="75EA7248" w:rsidR="00303117" w:rsidRPr="00303117" w:rsidRDefault="00303117" w:rsidP="00094CEB">
      <w:pPr>
        <w:pStyle w:val="a2"/>
      </w:pPr>
      <w:r w:rsidRPr="00303117">
        <w:t xml:space="preserve">ORDER - сортировка массива по одному или нескольким полям. </w:t>
      </w:r>
    </w:p>
    <w:p w14:paraId="7AE62F06" w14:textId="3E2F284C" w:rsidR="00303117" w:rsidRPr="00303117" w:rsidRDefault="00303117" w:rsidP="00094CEB">
      <w:pPr>
        <w:pStyle w:val="a2"/>
      </w:pPr>
      <w:r w:rsidRPr="00303117">
        <w:t xml:space="preserve">SPLIT - разделение массива на два или более массива. </w:t>
      </w:r>
    </w:p>
    <w:p w14:paraId="6BA6F6FB" w14:textId="3229B411" w:rsidR="00303117" w:rsidRPr="00303117" w:rsidRDefault="00303117" w:rsidP="00094CEB">
      <w:pPr>
        <w:pStyle w:val="a2"/>
      </w:pPr>
      <w:r w:rsidRPr="00303117">
        <w:t>STORE - сохранение данных в файловой системе.</w:t>
      </w:r>
    </w:p>
    <w:p w14:paraId="7F5DFA7C" w14:textId="28327F62" w:rsidR="00303117" w:rsidRPr="00303117" w:rsidRDefault="00094CEB" w:rsidP="00094CEB">
      <w:pPr>
        <w:pStyle w:val="2"/>
      </w:pPr>
      <w:bookmarkStart w:id="39" w:name="_Toc61866415"/>
      <w:r>
        <w:t xml:space="preserve">Основные части скрипта на </w:t>
      </w:r>
      <w:r>
        <w:rPr>
          <w:lang w:val="en-US"/>
        </w:rPr>
        <w:t>Pig</w:t>
      </w:r>
      <w:r w:rsidRPr="002E117D">
        <w:t xml:space="preserve"> </w:t>
      </w:r>
      <w:r>
        <w:rPr>
          <w:lang w:val="en-US"/>
        </w:rPr>
        <w:t>Latin</w:t>
      </w:r>
      <w:r>
        <w:t>.</w:t>
      </w:r>
      <w:bookmarkEnd w:id="39"/>
    </w:p>
    <w:p w14:paraId="535F5843" w14:textId="77777777" w:rsidR="00303117" w:rsidRPr="00303117" w:rsidRDefault="00303117" w:rsidP="00094CEB">
      <w:r w:rsidRPr="00303117">
        <w:t xml:space="preserve">Скрипт состоит из трех частей: загрузка данных, обработка и сохранение. </w:t>
      </w:r>
    </w:p>
    <w:p w14:paraId="0BC9EDDE" w14:textId="77777777" w:rsidR="00303117" w:rsidRPr="00303117" w:rsidRDefault="00303117" w:rsidP="00094CEB">
      <w:r w:rsidRPr="00303117">
        <w:t>Такой порядок является общим для большинства задач.</w:t>
      </w:r>
    </w:p>
    <w:p w14:paraId="5CB703DC" w14:textId="344D8913" w:rsidR="00303117" w:rsidRPr="00303117" w:rsidRDefault="00303117" w:rsidP="00094CEB">
      <w:r w:rsidRPr="00303117">
        <w:t xml:space="preserve">В некоторых случаях решение задач может включать и дополнительные этапы — например, генерацию данных (например, структурированных искусственных данных для проверки алгоритма) или сохранение промежуточных результатов вычислений. </w:t>
      </w:r>
    </w:p>
    <w:p w14:paraId="741C012F" w14:textId="77777777" w:rsidR="00303117" w:rsidRPr="00303117" w:rsidRDefault="00303117" w:rsidP="00094CEB">
      <w:r w:rsidRPr="00303117">
        <w:t>Подробное описание синтаксиса, типов данных и операторов вы можете найти в официальной документации.</w:t>
      </w:r>
    </w:p>
    <w:p w14:paraId="71666859" w14:textId="77777777" w:rsidR="00303117" w:rsidRPr="00303117" w:rsidRDefault="00303117" w:rsidP="00094CEB">
      <w:proofErr w:type="spellStart"/>
      <w:r w:rsidRPr="00303117">
        <w:t>Pig</w:t>
      </w:r>
      <w:proofErr w:type="spellEnd"/>
      <w:r w:rsidRPr="00303117">
        <w:t xml:space="preserve"> </w:t>
      </w:r>
      <w:proofErr w:type="spellStart"/>
      <w:r w:rsidRPr="00303117">
        <w:t>Latin</w:t>
      </w:r>
      <w:proofErr w:type="spellEnd"/>
      <w:r w:rsidRPr="00303117">
        <w:t xml:space="preserve"> результатом любого оператора является отношение, представляющее собой набор кортежей. </w:t>
      </w:r>
    </w:p>
    <w:p w14:paraId="00BE1D57" w14:textId="77777777" w:rsidR="00303117" w:rsidRPr="00303117" w:rsidRDefault="00303117" w:rsidP="00094CEB">
      <w:r w:rsidRPr="00303117">
        <w:lastRenderedPageBreak/>
        <w:t xml:space="preserve">Оператор LOAD создает отношение </w:t>
      </w:r>
      <w:proofErr w:type="spellStart"/>
      <w:r w:rsidRPr="00303117">
        <w:t>records</w:t>
      </w:r>
      <w:proofErr w:type="spellEnd"/>
      <w:r w:rsidRPr="00303117">
        <w:t xml:space="preserve"> из файлов в HDFS из директории ’/</w:t>
      </w:r>
      <w:proofErr w:type="spellStart"/>
      <w:r w:rsidRPr="00303117">
        <w:t>log</w:t>
      </w:r>
      <w:proofErr w:type="spellEnd"/>
      <w:r w:rsidRPr="00303117">
        <w:t>/</w:t>
      </w:r>
      <w:proofErr w:type="spellStart"/>
      <w:r w:rsidRPr="00303117">
        <w:t>flume</w:t>
      </w:r>
      <w:proofErr w:type="spellEnd"/>
      <w:r w:rsidRPr="00303117">
        <w:t>/</w:t>
      </w:r>
      <w:proofErr w:type="spellStart"/>
      <w:r w:rsidRPr="00303117">
        <w:t>events</w:t>
      </w:r>
      <w:proofErr w:type="spellEnd"/>
      <w:r w:rsidRPr="00303117">
        <w:t xml:space="preserve">/19-02-20/’, используя стандартный интерфейс </w:t>
      </w:r>
      <w:proofErr w:type="spellStart"/>
      <w:r w:rsidRPr="00303117">
        <w:t>PigStorage</w:t>
      </w:r>
      <w:proofErr w:type="spellEnd"/>
      <w:r w:rsidRPr="00303117">
        <w:t xml:space="preserve"> (также укажем, что разделителем в файлах является символ табуляции ‘\t’).</w:t>
      </w:r>
    </w:p>
    <w:p w14:paraId="18784197" w14:textId="77777777" w:rsidR="00303117" w:rsidRPr="00303117" w:rsidRDefault="00303117" w:rsidP="00094CEB">
      <w:r w:rsidRPr="00303117">
        <w:t xml:space="preserve"> Каждая строка из файлов предстанет кортежем в отношении. Секция AS присваивает полям в кортеже типы и имена, по которым нам будет удобнее к ним обращаться.</w:t>
      </w:r>
    </w:p>
    <w:p w14:paraId="5878ED0F" w14:textId="77777777" w:rsidR="00303117" w:rsidRPr="00303117" w:rsidRDefault="00303117" w:rsidP="00094CEB">
      <w:r w:rsidRPr="00303117">
        <w:t xml:space="preserve">В переводе с </w:t>
      </w:r>
      <w:proofErr w:type="spellStart"/>
      <w:r w:rsidRPr="00303117">
        <w:t>Pig</w:t>
      </w:r>
      <w:proofErr w:type="spellEnd"/>
      <w:r w:rsidRPr="00303117">
        <w:t xml:space="preserve"> </w:t>
      </w:r>
      <w:proofErr w:type="spellStart"/>
      <w:r w:rsidRPr="00303117">
        <w:t>Latin</w:t>
      </w:r>
      <w:proofErr w:type="spellEnd"/>
      <w:r w:rsidRPr="00303117">
        <w:t xml:space="preserve"> на естественный язык приведенный скрипт выглядит так: для каждой записи (FOREACH), из </w:t>
      </w:r>
      <w:proofErr w:type="spellStart"/>
      <w:r w:rsidRPr="00303117">
        <w:t>records</w:t>
      </w:r>
      <w:proofErr w:type="spellEnd"/>
      <w:r w:rsidRPr="00303117">
        <w:t xml:space="preserve">, сгруппированных вместе (GROUP ALL), выполнить подсчет записей в </w:t>
      </w:r>
      <w:proofErr w:type="spellStart"/>
      <w:r w:rsidRPr="00303117">
        <w:t>records</w:t>
      </w:r>
      <w:proofErr w:type="spellEnd"/>
      <w:r w:rsidRPr="00303117">
        <w:t xml:space="preserve"> (GENERATE COUNT).</w:t>
      </w:r>
    </w:p>
    <w:p w14:paraId="322B4E6D" w14:textId="77777777" w:rsidR="00303117" w:rsidRPr="00094CEB" w:rsidRDefault="00303117" w:rsidP="00303117">
      <w:pPr>
        <w:ind w:left="709" w:firstLine="0"/>
        <w:rPr>
          <w:b/>
          <w:bCs/>
        </w:rPr>
      </w:pPr>
      <w:r w:rsidRPr="00094CEB">
        <w:rPr>
          <w:b/>
          <w:bCs/>
        </w:rPr>
        <w:t>Сохранение</w:t>
      </w:r>
    </w:p>
    <w:p w14:paraId="426C7208" w14:textId="46CC60A8" w:rsidR="00303117" w:rsidRPr="00303117" w:rsidRDefault="00303117" w:rsidP="00B87EC4">
      <w:pPr>
        <w:pStyle w:val="1230"/>
        <w:numPr>
          <w:ilvl w:val="0"/>
          <w:numId w:val="10"/>
        </w:numPr>
      </w:pPr>
      <w:r w:rsidRPr="00303117">
        <w:t xml:space="preserve">Этап </w:t>
      </w:r>
      <w:proofErr w:type="spellStart"/>
      <w:r w:rsidRPr="00303117">
        <w:t>Map</w:t>
      </w:r>
      <w:proofErr w:type="spellEnd"/>
      <w:r w:rsidRPr="00303117">
        <w:t>: процессоры и диски на каждом узле заняты обработкой своих частей данных.</w:t>
      </w:r>
    </w:p>
    <w:p w14:paraId="555F6CDB" w14:textId="3487BE36" w:rsidR="00303117" w:rsidRPr="00303117" w:rsidRDefault="00303117" w:rsidP="00094CEB">
      <w:pPr>
        <w:pStyle w:val="1230"/>
      </w:pPr>
      <w:r w:rsidRPr="00303117">
        <w:t xml:space="preserve"> Этап </w:t>
      </w:r>
      <w:proofErr w:type="spellStart"/>
      <w:r w:rsidRPr="00303117">
        <w:t>Reduce</w:t>
      </w:r>
      <w:proofErr w:type="spellEnd"/>
      <w:r w:rsidRPr="00303117">
        <w:t xml:space="preserve">: результаты, полученные на первом этапе, передаются по сети и объединяются. </w:t>
      </w:r>
    </w:p>
    <w:p w14:paraId="48DFE021" w14:textId="468DA756" w:rsidR="00303117" w:rsidRPr="00303117" w:rsidRDefault="00303117" w:rsidP="00094CEB">
      <w:pPr>
        <w:pStyle w:val="1230"/>
      </w:pPr>
      <w:r w:rsidRPr="00303117">
        <w:t>На третьем этапе результаты сохраняются в файловой системе (на графике виден скачок записи в HDFS).</w:t>
      </w:r>
    </w:p>
    <w:p w14:paraId="5AD1FE94" w14:textId="77777777" w:rsidR="00094CEB" w:rsidRDefault="00094CEB" w:rsidP="00094CEB">
      <w:pPr>
        <w:pStyle w:val="2"/>
      </w:pPr>
      <w:bookmarkStart w:id="40" w:name="_Toc61866416"/>
      <w:r>
        <w:t xml:space="preserve">Опишите состав библиотеки </w:t>
      </w:r>
      <w:r>
        <w:rPr>
          <w:lang w:val="en-US"/>
        </w:rPr>
        <w:t>Mahout</w:t>
      </w:r>
      <w:r>
        <w:t>.</w:t>
      </w:r>
      <w:bookmarkEnd w:id="40"/>
    </w:p>
    <w:p w14:paraId="35E36A91" w14:textId="77777777" w:rsidR="00303117" w:rsidRPr="00303117" w:rsidRDefault="00303117" w:rsidP="00094CEB">
      <w:proofErr w:type="spellStart"/>
      <w:r w:rsidRPr="00303117">
        <w:t>Mahout</w:t>
      </w:r>
      <w:proofErr w:type="spellEnd"/>
      <w:r w:rsidRPr="00303117">
        <w:t xml:space="preserve"> содержит ряд моделей и алгоритмов, многие из которых все еще в разработке или экспериментальной фазе</w:t>
      </w:r>
    </w:p>
    <w:p w14:paraId="707C0CEC" w14:textId="77777777" w:rsidR="00303117" w:rsidRPr="00303117" w:rsidRDefault="00303117" w:rsidP="00094CEB">
      <w:r w:rsidRPr="00303117">
        <w:t xml:space="preserve">Рекомендательные системы – это наиболее узнаваемая модель машинного обучения из используемых сегодня. Вы видите сервисы или </w:t>
      </w:r>
      <w:proofErr w:type="gramStart"/>
      <w:r w:rsidRPr="00303117">
        <w:t>сайты</w:t>
      </w:r>
      <w:proofErr w:type="gramEnd"/>
      <w:r w:rsidRPr="00303117">
        <w:t xml:space="preserve"> которые пытаются рекомендовать книги или фильмы, или статьи, базируясь на ваших предыдущих действиях.</w:t>
      </w:r>
    </w:p>
    <w:p w14:paraId="6208A82D" w14:textId="77777777" w:rsidR="00303117" w:rsidRPr="00303117" w:rsidRDefault="00303117" w:rsidP="00094CEB">
      <w:r w:rsidRPr="00303117">
        <w:t xml:space="preserve">Кластеризация менее очевидна, но оказывается в не менее известных упоминаниях. Как следует из названия, методы кластеризации пытаются группировать большие числа предметов вместе в кластеры, которые имеют общее сходство. Таким образом устанавливают иерархию и порядок в больших или трудных для понимания множествах данных, и таким способом </w:t>
      </w:r>
      <w:r w:rsidRPr="00303117">
        <w:lastRenderedPageBreak/>
        <w:t>устанавливают интересные закономерности или делают набор данных более легким для понимания.</w:t>
      </w:r>
    </w:p>
    <w:p w14:paraId="0128BCAA" w14:textId="77777777" w:rsidR="00303117" w:rsidRPr="00303117" w:rsidRDefault="00303117" w:rsidP="00094CEB">
      <w:r w:rsidRPr="00303117">
        <w:t>Классификация помогает решить соответствует ли новая часть вводных данных или предмет предыдущим рассмотренным шаблонам; и она часто используется для классификации поведения или шаблона. Это может быть использовано для обнаружения подозрительной сетевой активности или мошенничества</w:t>
      </w:r>
    </w:p>
    <w:p w14:paraId="12DA71F8" w14:textId="6B52EA26" w:rsidR="00303117" w:rsidRPr="00094CEB" w:rsidRDefault="00094CEB" w:rsidP="00094CEB">
      <w:pPr>
        <w:pStyle w:val="2"/>
      </w:pPr>
      <w:bookmarkStart w:id="41" w:name="_Toc61866417"/>
      <w:r>
        <w:t xml:space="preserve">Опишите концепцию </w:t>
      </w:r>
      <w:r>
        <w:rPr>
          <w:lang w:val="en-US"/>
        </w:rPr>
        <w:t>Spark</w:t>
      </w:r>
      <w:r>
        <w:t>.</w:t>
      </w:r>
      <w:bookmarkEnd w:id="41"/>
    </w:p>
    <w:p w14:paraId="6152F103" w14:textId="77777777" w:rsidR="00303117" w:rsidRPr="00303117" w:rsidRDefault="00303117" w:rsidP="00094CEB">
      <w:r w:rsidRPr="00303117">
        <w:t xml:space="preserve">В </w:t>
      </w:r>
      <w:proofErr w:type="spellStart"/>
      <w:r w:rsidRPr="00303117">
        <w:t>Spark</w:t>
      </w:r>
      <w:proofErr w:type="spellEnd"/>
      <w:r w:rsidRPr="00303117">
        <w:t xml:space="preserve"> вводится концепция RDD (устойчивый распределенный набор данных) – неизменяемая отказоустойчивая распределенная коллекция объектов, которые можно обрабатывать параллельно. </w:t>
      </w:r>
    </w:p>
    <w:p w14:paraId="45F4F517" w14:textId="77777777" w:rsidR="00303117" w:rsidRPr="00303117" w:rsidRDefault="00303117" w:rsidP="00094CEB">
      <w:r w:rsidRPr="00303117">
        <w:t>В RDD могут содержаться объекты любых типов. RDD создается путем загрузки внешнего набора данных или распределения коллекции из основной программы (</w:t>
      </w:r>
      <w:proofErr w:type="spellStart"/>
      <w:r w:rsidRPr="00303117">
        <w:t>driver</w:t>
      </w:r>
      <w:proofErr w:type="spellEnd"/>
      <w:r w:rsidRPr="00303117">
        <w:t xml:space="preserve"> </w:t>
      </w:r>
      <w:proofErr w:type="spellStart"/>
      <w:r w:rsidRPr="00303117">
        <w:t>program</w:t>
      </w:r>
      <w:proofErr w:type="spellEnd"/>
      <w:r w:rsidRPr="00303117">
        <w:t xml:space="preserve">). В RDD поддерживаются операции двух типов: </w:t>
      </w:r>
    </w:p>
    <w:p w14:paraId="616B5237" w14:textId="66EDB534" w:rsidR="00303117" w:rsidRPr="00303117" w:rsidRDefault="00303117" w:rsidP="00094CEB">
      <w:r w:rsidRPr="00303117">
        <w:t xml:space="preserve">Трансформации – это операции (например, отображение, фильтрация, объединение и </w:t>
      </w:r>
      <w:proofErr w:type="gramStart"/>
      <w:r w:rsidRPr="00303117">
        <w:t>т.д.</w:t>
      </w:r>
      <w:proofErr w:type="gramEnd"/>
      <w:r w:rsidRPr="00303117">
        <w:t xml:space="preserve">), совершаемые над RDD; результатом трансформации становится новый RDD, содержащий ее результат. </w:t>
      </w:r>
    </w:p>
    <w:p w14:paraId="6D3DE02B" w14:textId="77777777" w:rsidR="00303117" w:rsidRPr="00303117" w:rsidRDefault="00303117" w:rsidP="00094CEB">
      <w:r w:rsidRPr="00303117">
        <w:t xml:space="preserve">Действия – это операции (например, редукция, подсчет и </w:t>
      </w:r>
      <w:proofErr w:type="gramStart"/>
      <w:r w:rsidRPr="00303117">
        <w:t>т.д.</w:t>
      </w:r>
      <w:proofErr w:type="gramEnd"/>
      <w:r w:rsidRPr="00303117">
        <w:t>), возвращающие значение, получаемое в результате некоторых вычислений в RDD.</w:t>
      </w:r>
    </w:p>
    <w:p w14:paraId="79CDC9CE" w14:textId="77777777" w:rsidR="00303117" w:rsidRPr="00303117" w:rsidRDefault="00303117" w:rsidP="00094CEB">
      <w:r w:rsidRPr="00303117">
        <w:t xml:space="preserve">Трансформации в </w:t>
      </w:r>
      <w:proofErr w:type="spellStart"/>
      <w:r w:rsidRPr="00303117">
        <w:t>Spark</w:t>
      </w:r>
      <w:proofErr w:type="spellEnd"/>
      <w:r w:rsidRPr="00303117">
        <w:t xml:space="preserve"> осуществляются в «ленивом» режиме — то есть, результат не вычисляется сразу после трансформации.</w:t>
      </w:r>
    </w:p>
    <w:p w14:paraId="66C3CB29" w14:textId="484D8067" w:rsidR="00303117" w:rsidRPr="00303117" w:rsidRDefault="00303117" w:rsidP="00094CEB">
      <w:r w:rsidRPr="00303117">
        <w:t xml:space="preserve">Вместо этого они просто «запоминают» операцию, которую следует произвести, и набор данных (напр., файл), над которым нужно совершить операцию. Вычисление трансформаций происходит только тогда, когда вызывается действие, и его результат возвращается основной программе. </w:t>
      </w:r>
    </w:p>
    <w:p w14:paraId="0055D052" w14:textId="77777777" w:rsidR="00303117" w:rsidRPr="00303117" w:rsidRDefault="00303117" w:rsidP="00094CEB">
      <w:r w:rsidRPr="00303117">
        <w:t xml:space="preserve">Благодаря такому подходу повышается эффективность </w:t>
      </w:r>
      <w:proofErr w:type="spellStart"/>
      <w:r w:rsidRPr="00303117">
        <w:t>Spark</w:t>
      </w:r>
      <w:proofErr w:type="spellEnd"/>
      <w:r w:rsidRPr="00303117">
        <w:t xml:space="preserve">. Например, если большой файл был преобразован различными способами и передан первому действию, то </w:t>
      </w:r>
      <w:proofErr w:type="spellStart"/>
      <w:r w:rsidRPr="00303117">
        <w:t>Spark</w:t>
      </w:r>
      <w:proofErr w:type="spellEnd"/>
      <w:r w:rsidRPr="00303117">
        <w:t xml:space="preserve"> обработает и вернет результат лишь для первой строки, а не станет прорабатывать таким образом весь файл.</w:t>
      </w:r>
    </w:p>
    <w:p w14:paraId="574B8F7C" w14:textId="77777777" w:rsidR="00094CEB" w:rsidRDefault="00094CEB" w:rsidP="00094CEB">
      <w:pPr>
        <w:pStyle w:val="2"/>
      </w:pPr>
      <w:bookmarkStart w:id="42" w:name="_Toc61866418"/>
      <w:r>
        <w:lastRenderedPageBreak/>
        <w:t xml:space="preserve">Какие типы задач выполняет </w:t>
      </w:r>
      <w:r>
        <w:rPr>
          <w:lang w:val="en-US"/>
        </w:rPr>
        <w:t>Oozie</w:t>
      </w:r>
      <w:r>
        <w:t>?</w:t>
      </w:r>
      <w:bookmarkEnd w:id="42"/>
    </w:p>
    <w:p w14:paraId="75B4E65E" w14:textId="77777777" w:rsidR="00303117" w:rsidRPr="00303117" w:rsidRDefault="00303117" w:rsidP="00094CEB">
      <w:pPr>
        <w:ind w:left="709" w:firstLine="425"/>
      </w:pPr>
      <w:proofErr w:type="spellStart"/>
      <w:r w:rsidRPr="00303117">
        <w:t>Oozie</w:t>
      </w:r>
      <w:proofErr w:type="spellEnd"/>
      <w:r w:rsidRPr="00303117">
        <w:t xml:space="preserve"> Утилита позволяет создавать </w:t>
      </w:r>
      <w:proofErr w:type="spellStart"/>
      <w:r w:rsidRPr="00303117">
        <w:t>workflow</w:t>
      </w:r>
      <w:proofErr w:type="spellEnd"/>
      <w:r w:rsidRPr="00303117">
        <w:t xml:space="preserve"> из программ </w:t>
      </w:r>
      <w:proofErr w:type="spellStart"/>
      <w:r w:rsidRPr="00303117">
        <w:t>MapReduce</w:t>
      </w:r>
      <w:proofErr w:type="spellEnd"/>
      <w:r w:rsidRPr="00303117">
        <w:t xml:space="preserve">, запросов </w:t>
      </w:r>
      <w:proofErr w:type="spellStart"/>
      <w:r w:rsidRPr="00303117">
        <w:t>Hive</w:t>
      </w:r>
      <w:proofErr w:type="spellEnd"/>
      <w:r w:rsidRPr="00303117">
        <w:t xml:space="preserve"> и </w:t>
      </w:r>
      <w:proofErr w:type="spellStart"/>
      <w:r w:rsidRPr="00303117">
        <w:t>Pig</w:t>
      </w:r>
      <w:proofErr w:type="spellEnd"/>
      <w:r w:rsidRPr="00303117">
        <w:t xml:space="preserve">. </w:t>
      </w:r>
    </w:p>
    <w:p w14:paraId="37F69105" w14:textId="40E4951E" w:rsidR="00303117" w:rsidRPr="00303117" w:rsidRDefault="00303117" w:rsidP="00094CEB">
      <w:pPr>
        <w:ind w:left="709" w:firstLine="425"/>
      </w:pPr>
      <w:proofErr w:type="spellStart"/>
      <w:r w:rsidRPr="00303117">
        <w:t>Oozie</w:t>
      </w:r>
      <w:proofErr w:type="spellEnd"/>
      <w:r w:rsidRPr="00303117">
        <w:t xml:space="preserve"> — это проект с открытым исходным кодом на основе технологии </w:t>
      </w:r>
      <w:proofErr w:type="spellStart"/>
      <w:r w:rsidRPr="00303117">
        <w:t>Java</w:t>
      </w:r>
      <w:proofErr w:type="spellEnd"/>
      <w:r w:rsidRPr="00303117">
        <w:t xml:space="preserve">, упрощающий процесс создания потоков работ и координацию заданий. </w:t>
      </w:r>
      <w:proofErr w:type="spellStart"/>
      <w:r w:rsidRPr="00303117">
        <w:t>Oozie</w:t>
      </w:r>
      <w:proofErr w:type="spellEnd"/>
      <w:r w:rsidRPr="00303117">
        <w:t xml:space="preserve"> предоставляет принципиальную возможность объединения нескольких последовательно выполняемых заданий в одну логическую единицу работы.</w:t>
      </w:r>
    </w:p>
    <w:p w14:paraId="092643D0" w14:textId="77777777" w:rsidR="00303117" w:rsidRPr="00303117" w:rsidRDefault="00303117" w:rsidP="00303117">
      <w:pPr>
        <w:ind w:left="709" w:firstLine="0"/>
      </w:pPr>
      <w:r w:rsidRPr="00303117">
        <w:t xml:space="preserve">На практике существует 3 различных типа заданий </w:t>
      </w:r>
      <w:proofErr w:type="spellStart"/>
      <w:r w:rsidRPr="00303117">
        <w:t>Oozie</w:t>
      </w:r>
      <w:proofErr w:type="spellEnd"/>
      <w:r w:rsidRPr="00303117">
        <w:t xml:space="preserve">. </w:t>
      </w:r>
    </w:p>
    <w:p w14:paraId="1C04319F" w14:textId="1C398461" w:rsidR="00303117" w:rsidRPr="00303117" w:rsidRDefault="00303117" w:rsidP="00094CEB">
      <w:pPr>
        <w:pStyle w:val="a2"/>
      </w:pPr>
      <w:proofErr w:type="spellStart"/>
      <w:r w:rsidRPr="00303117">
        <w:t>Workflow</w:t>
      </w:r>
      <w:proofErr w:type="spellEnd"/>
      <w:r w:rsidRPr="00303117">
        <w:t xml:space="preserve"> – это Ориентированные Ацикличные Графы действий (</w:t>
      </w:r>
      <w:proofErr w:type="spellStart"/>
      <w:r w:rsidRPr="00303117">
        <w:t>DAGs</w:t>
      </w:r>
      <w:proofErr w:type="spellEnd"/>
      <w:r w:rsidRPr="00303117">
        <w:t xml:space="preserve"> </w:t>
      </w:r>
      <w:proofErr w:type="spellStart"/>
      <w:r w:rsidRPr="00303117">
        <w:t>action</w:t>
      </w:r>
      <w:proofErr w:type="spellEnd"/>
      <w:r w:rsidRPr="00303117">
        <w:t>). Или, по-русски говоря, это просто какая-то задача (</w:t>
      </w:r>
      <w:proofErr w:type="spellStart"/>
      <w:r w:rsidRPr="00303117">
        <w:t>Map</w:t>
      </w:r>
      <w:proofErr w:type="spellEnd"/>
      <w:r w:rsidRPr="00303117">
        <w:t xml:space="preserve"> </w:t>
      </w:r>
      <w:proofErr w:type="spellStart"/>
      <w:r w:rsidRPr="00303117">
        <w:t>Reduce</w:t>
      </w:r>
      <w:proofErr w:type="spellEnd"/>
      <w:r w:rsidRPr="00303117">
        <w:t xml:space="preserve"> задача, YARN задача, </w:t>
      </w:r>
      <w:proofErr w:type="spellStart"/>
      <w:r w:rsidRPr="00303117">
        <w:t>Spark</w:t>
      </w:r>
      <w:proofErr w:type="spellEnd"/>
      <w:r w:rsidRPr="00303117">
        <w:t xml:space="preserve"> задача, задача по работе с HDFS и </w:t>
      </w:r>
      <w:proofErr w:type="gramStart"/>
      <w:r w:rsidRPr="00303117">
        <w:t>т.п.</w:t>
      </w:r>
      <w:proofErr w:type="gramEnd"/>
      <w:r w:rsidRPr="00303117">
        <w:t xml:space="preserve">); </w:t>
      </w:r>
    </w:p>
    <w:p w14:paraId="67F056EF" w14:textId="77777777" w:rsidR="00303117" w:rsidRPr="00303117" w:rsidRDefault="00303117" w:rsidP="00094CEB">
      <w:pPr>
        <w:pStyle w:val="a2"/>
      </w:pPr>
      <w:proofErr w:type="spellStart"/>
      <w:r w:rsidRPr="00303117">
        <w:t>Coordinator</w:t>
      </w:r>
      <w:proofErr w:type="spellEnd"/>
      <w:r w:rsidRPr="00303117">
        <w:t xml:space="preserve"> – это </w:t>
      </w:r>
      <w:proofErr w:type="spellStart"/>
      <w:r w:rsidRPr="00303117">
        <w:t>Workflow</w:t>
      </w:r>
      <w:proofErr w:type="spellEnd"/>
      <w:r w:rsidRPr="00303117">
        <w:t xml:space="preserve">, с заданным временем/частотой запуска; </w:t>
      </w:r>
    </w:p>
    <w:p w14:paraId="0A43F52E" w14:textId="659846F7" w:rsidR="00303117" w:rsidRPr="00303117" w:rsidRDefault="00303117" w:rsidP="00094CEB">
      <w:pPr>
        <w:pStyle w:val="a2"/>
      </w:pPr>
      <w:proofErr w:type="spellStart"/>
      <w:r w:rsidRPr="00303117">
        <w:t>Bundle</w:t>
      </w:r>
      <w:proofErr w:type="spellEnd"/>
      <w:r w:rsidRPr="00303117">
        <w:t xml:space="preserve"> – это высший уровень абстракции в </w:t>
      </w:r>
      <w:proofErr w:type="spellStart"/>
      <w:r w:rsidRPr="00303117">
        <w:t>Oozie</w:t>
      </w:r>
      <w:proofErr w:type="spellEnd"/>
      <w:r w:rsidRPr="00303117">
        <w:t xml:space="preserve">. Представляет собой набор из </w:t>
      </w:r>
      <w:proofErr w:type="spellStart"/>
      <w:r w:rsidRPr="00303117">
        <w:t>Coordinators</w:t>
      </w:r>
      <w:proofErr w:type="spellEnd"/>
      <w:r w:rsidRPr="00303117">
        <w:t>, не обязательно связанных между собой.</w:t>
      </w:r>
    </w:p>
    <w:p w14:paraId="6B3FB090" w14:textId="26318381" w:rsidR="00094CEB" w:rsidRDefault="00094CEB" w:rsidP="00094CEB">
      <w:pPr>
        <w:pStyle w:val="2"/>
      </w:pPr>
      <w:bookmarkStart w:id="43" w:name="_Toc61866419"/>
      <w:r>
        <w:t xml:space="preserve">Опишите состав потока работ </w:t>
      </w:r>
      <w:r>
        <w:rPr>
          <w:lang w:val="en-US"/>
        </w:rPr>
        <w:t>Oozie</w:t>
      </w:r>
      <w:r>
        <w:t>.</w:t>
      </w:r>
      <w:bookmarkEnd w:id="43"/>
    </w:p>
    <w:p w14:paraId="6C219DD4" w14:textId="05657A8E" w:rsidR="00303117" w:rsidRPr="00303117" w:rsidRDefault="00303117" w:rsidP="00303117">
      <w:pPr>
        <w:ind w:left="709" w:firstLine="0"/>
      </w:pPr>
    </w:p>
    <w:p w14:paraId="60B0D017" w14:textId="77777777" w:rsidR="00303117" w:rsidRPr="00094CEB" w:rsidRDefault="00303117" w:rsidP="00303117">
      <w:pPr>
        <w:ind w:left="709" w:firstLine="0"/>
        <w:rPr>
          <w:b/>
          <w:bCs/>
        </w:rPr>
      </w:pPr>
      <w:proofErr w:type="spellStart"/>
      <w:r w:rsidRPr="00094CEB">
        <w:rPr>
          <w:b/>
          <w:bCs/>
        </w:rPr>
        <w:t>Oozie</w:t>
      </w:r>
      <w:proofErr w:type="spellEnd"/>
      <w:r w:rsidRPr="00094CEB">
        <w:rPr>
          <w:b/>
          <w:bCs/>
        </w:rPr>
        <w:t xml:space="preserve"> </w:t>
      </w:r>
    </w:p>
    <w:p w14:paraId="7A2BE8C7" w14:textId="77777777" w:rsidR="00303117" w:rsidRPr="00303117" w:rsidRDefault="00303117" w:rsidP="00094CEB">
      <w:r w:rsidRPr="00303117">
        <w:t xml:space="preserve">Поток работ </w:t>
      </w:r>
      <w:proofErr w:type="spellStart"/>
      <w:r w:rsidRPr="00303117">
        <w:t>Oozie</w:t>
      </w:r>
      <w:proofErr w:type="spellEnd"/>
      <w:r w:rsidRPr="00303117">
        <w:t xml:space="preserve"> представляет собой коллекцию действий, организованных в виде ориентированного ациклического графа (</w:t>
      </w:r>
      <w:proofErr w:type="spellStart"/>
      <w:r w:rsidRPr="00303117">
        <w:t>directed</w:t>
      </w:r>
      <w:proofErr w:type="spellEnd"/>
      <w:r w:rsidRPr="00303117">
        <w:t xml:space="preserve"> </w:t>
      </w:r>
      <w:proofErr w:type="spellStart"/>
      <w:r w:rsidRPr="00303117">
        <w:t>acyclic</w:t>
      </w:r>
      <w:proofErr w:type="spellEnd"/>
      <w:r w:rsidRPr="00303117">
        <w:t xml:space="preserve"> </w:t>
      </w:r>
      <w:proofErr w:type="spellStart"/>
      <w:r w:rsidRPr="00303117">
        <w:t>graph</w:t>
      </w:r>
      <w:proofErr w:type="spellEnd"/>
      <w:r w:rsidRPr="00303117">
        <w:t>, DAG). Этот граф может содержать два типа узлов: узлы управления (</w:t>
      </w:r>
      <w:proofErr w:type="spellStart"/>
      <w:r w:rsidRPr="00303117">
        <w:t>control</w:t>
      </w:r>
      <w:proofErr w:type="spellEnd"/>
      <w:r w:rsidRPr="00303117">
        <w:t xml:space="preserve"> </w:t>
      </w:r>
      <w:proofErr w:type="spellStart"/>
      <w:r w:rsidRPr="00303117">
        <w:t>node</w:t>
      </w:r>
      <w:proofErr w:type="spellEnd"/>
      <w:r w:rsidRPr="00303117">
        <w:t>) и узлы действия (</w:t>
      </w:r>
      <w:proofErr w:type="spellStart"/>
      <w:r w:rsidRPr="00303117">
        <w:t>action</w:t>
      </w:r>
      <w:proofErr w:type="spellEnd"/>
      <w:r w:rsidRPr="00303117">
        <w:t xml:space="preserve"> </w:t>
      </w:r>
      <w:proofErr w:type="spellStart"/>
      <w:r w:rsidRPr="00303117">
        <w:t>node</w:t>
      </w:r>
      <w:proofErr w:type="spellEnd"/>
      <w:r w:rsidRPr="00303117">
        <w:t xml:space="preserve">). </w:t>
      </w:r>
    </w:p>
    <w:p w14:paraId="21FB8DF9" w14:textId="77777777" w:rsidR="00094CEB" w:rsidRDefault="00303117" w:rsidP="00094CEB">
      <w:r w:rsidRPr="00303117">
        <w:t>Узлы управления, которые используются для определения временной последовательности заданий, предоставляют правила для начала и окончания потока работ, а также управляют последовательностью выполнения потока работ с помощью точек принятия возможных решений, в качестве которых используются узлы ветвления (</w:t>
      </w:r>
      <w:proofErr w:type="spellStart"/>
      <w:r w:rsidRPr="00303117">
        <w:t>fork</w:t>
      </w:r>
      <w:proofErr w:type="spellEnd"/>
      <w:r w:rsidRPr="00303117">
        <w:t xml:space="preserve"> </w:t>
      </w:r>
      <w:proofErr w:type="spellStart"/>
      <w:r w:rsidRPr="00303117">
        <w:t>node</w:t>
      </w:r>
      <w:proofErr w:type="spellEnd"/>
      <w:r w:rsidRPr="00303117">
        <w:t>) и узлы соединения (</w:t>
      </w:r>
      <w:proofErr w:type="spellStart"/>
      <w:r w:rsidRPr="00303117">
        <w:t>join</w:t>
      </w:r>
      <w:proofErr w:type="spellEnd"/>
      <w:r w:rsidRPr="00303117">
        <w:t xml:space="preserve"> </w:t>
      </w:r>
      <w:proofErr w:type="spellStart"/>
      <w:r w:rsidRPr="00303117">
        <w:t>node</w:t>
      </w:r>
      <w:proofErr w:type="spellEnd"/>
      <w:r w:rsidRPr="00303117">
        <w:t xml:space="preserve">). </w:t>
      </w:r>
    </w:p>
    <w:p w14:paraId="018E261D" w14:textId="5651FA48" w:rsidR="00303117" w:rsidRPr="00303117" w:rsidRDefault="00303117" w:rsidP="00094CEB">
      <w:r w:rsidRPr="00303117">
        <w:lastRenderedPageBreak/>
        <w:t xml:space="preserve">Узлы действия используются для инициирования выполнения (включения) задач. В частности, узел действия может представлять собой </w:t>
      </w:r>
      <w:proofErr w:type="spellStart"/>
      <w:r w:rsidRPr="00303117">
        <w:t>MapReduce</w:t>
      </w:r>
      <w:proofErr w:type="spellEnd"/>
      <w:r w:rsidRPr="00303117">
        <w:t xml:space="preserve">-задание, </w:t>
      </w:r>
      <w:proofErr w:type="spellStart"/>
      <w:r w:rsidRPr="00303117">
        <w:t>Pig</w:t>
      </w:r>
      <w:proofErr w:type="spellEnd"/>
      <w:r w:rsidRPr="00303117">
        <w:t xml:space="preserve">-приложение, задачу файловой системы или </w:t>
      </w:r>
      <w:proofErr w:type="spellStart"/>
      <w:r w:rsidRPr="00303117">
        <w:t>Java</w:t>
      </w:r>
      <w:proofErr w:type="spellEnd"/>
      <w:r w:rsidRPr="00303117">
        <w:t>-приложение.</w:t>
      </w:r>
    </w:p>
    <w:p w14:paraId="4FAF0E1C" w14:textId="77777777" w:rsidR="00094CEB" w:rsidRDefault="00094CEB" w:rsidP="00094CEB">
      <w:pPr>
        <w:pStyle w:val="2"/>
      </w:pPr>
      <w:bookmarkStart w:id="44" w:name="_Toc61866420"/>
      <w:r>
        <w:t xml:space="preserve">Архитектура </w:t>
      </w:r>
      <w:r>
        <w:rPr>
          <w:lang w:val="en-US"/>
        </w:rPr>
        <w:t>Yarn</w:t>
      </w:r>
      <w:r>
        <w:t>.</w:t>
      </w:r>
      <w:bookmarkEnd w:id="44"/>
    </w:p>
    <w:p w14:paraId="7C5FFA61" w14:textId="77777777" w:rsidR="00303117" w:rsidRPr="00303117" w:rsidRDefault="00303117" w:rsidP="00094CEB">
      <w:r w:rsidRPr="00303117">
        <w:t xml:space="preserve">Корнем иерархии YARN является </w:t>
      </w:r>
      <w:proofErr w:type="spellStart"/>
      <w:r w:rsidRPr="00303117">
        <w:t>ResourceManager</w:t>
      </w:r>
      <w:proofErr w:type="spellEnd"/>
      <w:r w:rsidRPr="00303117">
        <w:t xml:space="preserve">. Этот демон управляет всем кластером и назначением приложений базовым вычислительным ресурсам. </w:t>
      </w:r>
      <w:proofErr w:type="spellStart"/>
      <w:r w:rsidRPr="00303117">
        <w:t>ResourceManager</w:t>
      </w:r>
      <w:proofErr w:type="spellEnd"/>
      <w:r w:rsidRPr="00303117">
        <w:t xml:space="preserve"> распределяет ресурсы (вычислительные ресурсы, память, пропускная способность и </w:t>
      </w:r>
      <w:proofErr w:type="gramStart"/>
      <w:r w:rsidRPr="00303117">
        <w:t>т.д.</w:t>
      </w:r>
      <w:proofErr w:type="gramEnd"/>
      <w:r w:rsidRPr="00303117">
        <w:t xml:space="preserve">) для базовых </w:t>
      </w:r>
      <w:proofErr w:type="spellStart"/>
      <w:r w:rsidRPr="00303117">
        <w:t>NodeManager</w:t>
      </w:r>
      <w:proofErr w:type="spellEnd"/>
      <w:r w:rsidRPr="00303117">
        <w:t xml:space="preserve"> (агент YARN на узле). Кроме того, </w:t>
      </w:r>
      <w:proofErr w:type="spellStart"/>
      <w:r w:rsidRPr="00303117">
        <w:t>ResourceManager</w:t>
      </w:r>
      <w:proofErr w:type="spellEnd"/>
      <w:r w:rsidRPr="00303117">
        <w:t xml:space="preserve"> взаимодействует с </w:t>
      </w:r>
      <w:proofErr w:type="spellStart"/>
      <w:r w:rsidRPr="00303117">
        <w:t>ApplicationMaster</w:t>
      </w:r>
      <w:proofErr w:type="spellEnd"/>
      <w:r w:rsidRPr="00303117">
        <w:t xml:space="preserve"> при распределении ресурсов и с </w:t>
      </w:r>
      <w:proofErr w:type="spellStart"/>
      <w:r w:rsidRPr="00303117">
        <w:t>NodeManager</w:t>
      </w:r>
      <w:proofErr w:type="spellEnd"/>
      <w:r w:rsidRPr="00303117">
        <w:t xml:space="preserve"> при запуске и мониторинге базовых приложений.</w:t>
      </w:r>
    </w:p>
    <w:p w14:paraId="091566C2" w14:textId="77777777" w:rsidR="00303117" w:rsidRPr="00303117" w:rsidRDefault="00303117" w:rsidP="00094CEB">
      <w:r w:rsidRPr="00303117">
        <w:t xml:space="preserve">Каждым экземпляром приложения, которое выполняется в YARN, управляет демон </w:t>
      </w:r>
      <w:proofErr w:type="spellStart"/>
      <w:r w:rsidRPr="00303117">
        <w:t>ApplicationMaster</w:t>
      </w:r>
      <w:proofErr w:type="spellEnd"/>
      <w:r w:rsidRPr="00303117">
        <w:t xml:space="preserve">. Он отвечает за получение ресурсов из </w:t>
      </w:r>
      <w:proofErr w:type="spellStart"/>
      <w:r w:rsidRPr="00303117">
        <w:t>ResourceManager</w:t>
      </w:r>
      <w:proofErr w:type="spellEnd"/>
      <w:r w:rsidRPr="00303117">
        <w:t xml:space="preserve"> и мониторинг (посредством </w:t>
      </w:r>
      <w:proofErr w:type="spellStart"/>
      <w:r w:rsidRPr="00303117">
        <w:t>NodeManager</w:t>
      </w:r>
      <w:proofErr w:type="spellEnd"/>
      <w:r w:rsidRPr="00303117">
        <w:t xml:space="preserve">) исполнения и потребления ресурсов контейнеров (распределение ресурсов процессора, памяти и </w:t>
      </w:r>
      <w:proofErr w:type="gramStart"/>
      <w:r w:rsidRPr="00303117">
        <w:t>т.д.</w:t>
      </w:r>
      <w:proofErr w:type="gramEnd"/>
      <w:r w:rsidRPr="00303117">
        <w:t>). Хотя в настоящее время ресурсы являются традиционными (ядра процессора, память), завтра могут появиться новые ресурсы, специфичные для конкретной задачи (например, графические процессоры или специализированные устройства обработки).</w:t>
      </w:r>
    </w:p>
    <w:p w14:paraId="1513DC59" w14:textId="77777777" w:rsidR="00303117" w:rsidRPr="00303117" w:rsidRDefault="00303117" w:rsidP="00094CEB">
      <w:proofErr w:type="spellStart"/>
      <w:r w:rsidRPr="00303117">
        <w:t>NodeManager</w:t>
      </w:r>
      <w:proofErr w:type="spellEnd"/>
      <w:r w:rsidRPr="00303117">
        <w:t xml:space="preserve"> управляет всеми узлами в кластере YARN. </w:t>
      </w:r>
      <w:proofErr w:type="spellStart"/>
      <w:r w:rsidRPr="00303117">
        <w:t>NodeManager</w:t>
      </w:r>
      <w:proofErr w:type="spellEnd"/>
      <w:r w:rsidRPr="00303117">
        <w:t xml:space="preserve"> предоставляет сервисы на каждом узле кластера, начиная с контроля управления контейнером в течение его жизненного цикла и заканчивая мониторингом ресурсов и отслеживанием состояния узла. В отличие от MRv1, управлявшей задачами </w:t>
      </w:r>
      <w:proofErr w:type="spellStart"/>
      <w:r w:rsidRPr="00303117">
        <w:t>map</w:t>
      </w:r>
      <w:proofErr w:type="spellEnd"/>
      <w:r w:rsidRPr="00303117">
        <w:t xml:space="preserve"> и </w:t>
      </w:r>
      <w:proofErr w:type="spellStart"/>
      <w:r w:rsidRPr="00303117">
        <w:t>reduce</w:t>
      </w:r>
      <w:proofErr w:type="spellEnd"/>
      <w:r w:rsidRPr="00303117">
        <w:t xml:space="preserve"> через слоты, </w:t>
      </w:r>
      <w:proofErr w:type="spellStart"/>
      <w:r w:rsidRPr="00303117">
        <w:t>NodeManager</w:t>
      </w:r>
      <w:proofErr w:type="spellEnd"/>
      <w:r w:rsidRPr="00303117">
        <w:t xml:space="preserve"> управляет абстрактными контейнерами, которые представляют собой ресурсы на узле, доступные для конкретного приложения. YARN по-прежнему использует слой HDFS с главными узлами </w:t>
      </w:r>
      <w:proofErr w:type="spellStart"/>
      <w:r w:rsidRPr="00303117">
        <w:t>NameNode</w:t>
      </w:r>
      <w:proofErr w:type="spellEnd"/>
      <w:r w:rsidRPr="00303117">
        <w:t xml:space="preserve"> для сервисов метаданных и </w:t>
      </w:r>
      <w:proofErr w:type="spellStart"/>
      <w:r w:rsidRPr="00303117">
        <w:t>DataNode</w:t>
      </w:r>
      <w:proofErr w:type="spellEnd"/>
      <w:r w:rsidRPr="00303117">
        <w:t xml:space="preserve"> для сервисов хранения, реплицированных по всему кластеру.</w:t>
      </w:r>
    </w:p>
    <w:p w14:paraId="35F8FAD4" w14:textId="77777777" w:rsidR="00303117" w:rsidRPr="00303117" w:rsidRDefault="00303117" w:rsidP="00094CEB">
      <w:r w:rsidRPr="00303117">
        <w:lastRenderedPageBreak/>
        <w:t xml:space="preserve">Использование кластера YARN начинается с клиентского запроса, в котором указывается приложение. </w:t>
      </w:r>
      <w:proofErr w:type="spellStart"/>
      <w:r w:rsidRPr="00303117">
        <w:t>ResourceManager</w:t>
      </w:r>
      <w:proofErr w:type="spellEnd"/>
      <w:r w:rsidRPr="00303117">
        <w:t xml:space="preserve"> выделяет необходимые ресурсы для контейнера и запускает </w:t>
      </w:r>
      <w:proofErr w:type="spellStart"/>
      <w:r w:rsidRPr="00303117">
        <w:t>ApplicationMaster</w:t>
      </w:r>
      <w:proofErr w:type="spellEnd"/>
      <w:r w:rsidRPr="00303117">
        <w:t xml:space="preserve"> для обслуживания указанного приложения. Используя протокол запроса ресурсов, </w:t>
      </w:r>
      <w:proofErr w:type="spellStart"/>
      <w:r w:rsidRPr="00303117">
        <w:t>ApplicationMaster</w:t>
      </w:r>
      <w:proofErr w:type="spellEnd"/>
      <w:r w:rsidRPr="00303117">
        <w:t xml:space="preserve"> выделяет контейнеры ресурсов для приложения на каждом узле. </w:t>
      </w:r>
      <w:proofErr w:type="spellStart"/>
      <w:r w:rsidRPr="00303117">
        <w:t>ApplicationMaster</w:t>
      </w:r>
      <w:proofErr w:type="spellEnd"/>
      <w:r w:rsidRPr="00303117">
        <w:t xml:space="preserve"> контролирует контейнер до завершения приложения. После завершения приложения </w:t>
      </w:r>
      <w:proofErr w:type="spellStart"/>
      <w:r w:rsidRPr="00303117">
        <w:t>ApplicationMaster</w:t>
      </w:r>
      <w:proofErr w:type="spellEnd"/>
      <w:r w:rsidRPr="00303117">
        <w:t xml:space="preserve"> отменяет выделение контейнера в </w:t>
      </w:r>
      <w:proofErr w:type="spellStart"/>
      <w:r w:rsidRPr="00303117">
        <w:t>ResourceManager</w:t>
      </w:r>
      <w:proofErr w:type="spellEnd"/>
      <w:r w:rsidRPr="00303117">
        <w:t>, и цикл завершается</w:t>
      </w:r>
    </w:p>
    <w:p w14:paraId="21773857" w14:textId="77777777" w:rsidR="00094CEB" w:rsidRDefault="00094CEB" w:rsidP="00094CEB">
      <w:pPr>
        <w:pStyle w:val="2"/>
      </w:pPr>
      <w:bookmarkStart w:id="45" w:name="_Toc61866421"/>
      <w:r w:rsidRPr="007A564E">
        <w:t xml:space="preserve">Из каких 2-х основных частей состоит утилита </w:t>
      </w:r>
      <w:r w:rsidRPr="007A564E">
        <w:rPr>
          <w:lang w:val="en-US"/>
        </w:rPr>
        <w:t>Pig</w:t>
      </w:r>
      <w:r w:rsidRPr="007A564E">
        <w:t xml:space="preserve"> </w:t>
      </w:r>
      <w:r w:rsidRPr="007A564E">
        <w:rPr>
          <w:lang w:val="en-US"/>
        </w:rPr>
        <w:t>Latin</w:t>
      </w:r>
      <w:r w:rsidRPr="007A564E">
        <w:t>? Каковы их функции?</w:t>
      </w:r>
      <w:bookmarkEnd w:id="45"/>
    </w:p>
    <w:p w14:paraId="0EA9BE3B" w14:textId="77777777" w:rsidR="00303117" w:rsidRPr="00303117" w:rsidRDefault="00303117" w:rsidP="00303117">
      <w:pPr>
        <w:ind w:left="709" w:firstLine="0"/>
      </w:pPr>
      <w:proofErr w:type="spellStart"/>
      <w:r w:rsidRPr="00303117">
        <w:t>Pig</w:t>
      </w:r>
      <w:proofErr w:type="spellEnd"/>
      <w:r w:rsidRPr="00303117">
        <w:t xml:space="preserve"> состоит из двух частей:</w:t>
      </w:r>
    </w:p>
    <w:p w14:paraId="20F3A36B" w14:textId="32261131" w:rsidR="00303117" w:rsidRPr="00303117" w:rsidRDefault="00303117" w:rsidP="00094CEB">
      <w:pPr>
        <w:pStyle w:val="a2"/>
      </w:pPr>
      <w:r w:rsidRPr="00303117">
        <w:t xml:space="preserve">язык для описания потоков </w:t>
      </w:r>
      <w:proofErr w:type="spellStart"/>
      <w:r w:rsidRPr="00303117">
        <w:t>Pig</w:t>
      </w:r>
      <w:proofErr w:type="spellEnd"/>
      <w:r w:rsidRPr="00303117">
        <w:t xml:space="preserve"> </w:t>
      </w:r>
      <w:proofErr w:type="spellStart"/>
      <w:r w:rsidRPr="00303117">
        <w:t>Latin</w:t>
      </w:r>
      <w:proofErr w:type="spellEnd"/>
      <w:r w:rsidRPr="00303117">
        <w:t xml:space="preserve">; </w:t>
      </w:r>
    </w:p>
    <w:p w14:paraId="3DD10C60" w14:textId="681614BA" w:rsidR="00303117" w:rsidRPr="00303117" w:rsidRDefault="00303117" w:rsidP="00094CEB">
      <w:pPr>
        <w:pStyle w:val="a2"/>
      </w:pPr>
      <w:r w:rsidRPr="00303117">
        <w:t xml:space="preserve">исполнительная среда для запуска сценариев </w:t>
      </w:r>
      <w:proofErr w:type="spellStart"/>
      <w:r w:rsidRPr="00303117">
        <w:t>Pig</w:t>
      </w:r>
      <w:proofErr w:type="spellEnd"/>
      <w:r w:rsidRPr="00303117">
        <w:t xml:space="preserve"> </w:t>
      </w:r>
      <w:proofErr w:type="spellStart"/>
      <w:r w:rsidRPr="00303117">
        <w:t>Latin</w:t>
      </w:r>
      <w:proofErr w:type="spellEnd"/>
      <w:r w:rsidRPr="00303117">
        <w:t xml:space="preserve"> (доступны два варианта: запуск на локальной JVM или исполнение в кластере </w:t>
      </w:r>
      <w:proofErr w:type="spellStart"/>
      <w:r w:rsidRPr="00303117">
        <w:t>Hadoop</w:t>
      </w:r>
      <w:proofErr w:type="spellEnd"/>
      <w:r w:rsidRPr="00303117">
        <w:t>).</w:t>
      </w:r>
    </w:p>
    <w:p w14:paraId="17D483D0" w14:textId="18B33C74" w:rsidR="00303117" w:rsidRPr="00303117" w:rsidRDefault="00303117" w:rsidP="00094CEB">
      <w:proofErr w:type="spellStart"/>
      <w:r w:rsidRPr="00303117">
        <w:t>Apache</w:t>
      </w:r>
      <w:proofErr w:type="spellEnd"/>
      <w:r w:rsidRPr="00303117">
        <w:t xml:space="preserve"> </w:t>
      </w:r>
      <w:proofErr w:type="spellStart"/>
      <w:r w:rsidRPr="00303117">
        <w:t>Pig</w:t>
      </w:r>
      <w:proofErr w:type="spellEnd"/>
      <w:r w:rsidRPr="00303117">
        <w:t xml:space="preserve"> – это высокоуровневый процедурный язык, предназначенный для выполнения запросов к большим слабо структурированным наборам данных с помощью платформ </w:t>
      </w:r>
      <w:proofErr w:type="spellStart"/>
      <w:r w:rsidRPr="00303117">
        <w:t>Hadoop</w:t>
      </w:r>
      <w:proofErr w:type="spellEnd"/>
      <w:r w:rsidRPr="00303117">
        <w:t xml:space="preserve"> и </w:t>
      </w:r>
      <w:proofErr w:type="spellStart"/>
      <w:r w:rsidRPr="00303117">
        <w:t>MapReduce</w:t>
      </w:r>
      <w:proofErr w:type="spellEnd"/>
      <w:r w:rsidRPr="00303117">
        <w:t>.</w:t>
      </w:r>
    </w:p>
    <w:p w14:paraId="41A640FB" w14:textId="77777777" w:rsidR="00094CEB" w:rsidRPr="007A564E" w:rsidRDefault="00094CEB" w:rsidP="00094CEB">
      <w:pPr>
        <w:pStyle w:val="2"/>
      </w:pPr>
      <w:bookmarkStart w:id="46" w:name="_Toc61866422"/>
      <w:r w:rsidRPr="007A564E">
        <w:t xml:space="preserve">Какой программный компонент является корнем иерархии модуля </w:t>
      </w:r>
      <w:r w:rsidRPr="007A564E">
        <w:rPr>
          <w:lang w:val="en-US"/>
        </w:rPr>
        <w:t>YARN</w:t>
      </w:r>
      <w:r w:rsidRPr="007A564E">
        <w:t>?</w:t>
      </w:r>
      <w:bookmarkEnd w:id="46"/>
    </w:p>
    <w:p w14:paraId="554B2810" w14:textId="77777777" w:rsidR="00303117" w:rsidRPr="00303117" w:rsidRDefault="00303117" w:rsidP="00094CEB">
      <w:r w:rsidRPr="00303117">
        <w:t xml:space="preserve">Корнем иерархии YARN является </w:t>
      </w:r>
      <w:proofErr w:type="spellStart"/>
      <w:r w:rsidRPr="00303117">
        <w:t>ResourceManager</w:t>
      </w:r>
      <w:proofErr w:type="spellEnd"/>
      <w:r w:rsidRPr="00303117">
        <w:t>.</w:t>
      </w:r>
    </w:p>
    <w:p w14:paraId="3F4CC69A" w14:textId="57515BD9" w:rsidR="00303117" w:rsidRPr="00303117" w:rsidRDefault="00303117" w:rsidP="00094CEB">
      <w:r w:rsidRPr="00303117">
        <w:t xml:space="preserve">Этот демон управляет всем кластером и назначением приложений базовым вычислительным ресурсам. </w:t>
      </w:r>
    </w:p>
    <w:p w14:paraId="7F6BE526" w14:textId="77777777" w:rsidR="00303117" w:rsidRPr="00303117" w:rsidRDefault="00303117" w:rsidP="00094CEB">
      <w:proofErr w:type="spellStart"/>
      <w:r w:rsidRPr="00303117">
        <w:t>ResourceManager</w:t>
      </w:r>
      <w:proofErr w:type="spellEnd"/>
      <w:r w:rsidRPr="00303117">
        <w:t xml:space="preserve"> распределяет ресурсы (вычислительные ресурсы, память, пропускная способность и </w:t>
      </w:r>
      <w:proofErr w:type="gramStart"/>
      <w:r w:rsidRPr="00303117">
        <w:t>т.д.</w:t>
      </w:r>
      <w:proofErr w:type="gramEnd"/>
      <w:r w:rsidRPr="00303117">
        <w:t xml:space="preserve">) для базовых </w:t>
      </w:r>
      <w:proofErr w:type="spellStart"/>
      <w:r w:rsidRPr="00303117">
        <w:t>NodeManager</w:t>
      </w:r>
      <w:proofErr w:type="spellEnd"/>
      <w:r w:rsidRPr="00303117">
        <w:t xml:space="preserve"> (агент YARN на узле). Кроме того, </w:t>
      </w:r>
      <w:proofErr w:type="spellStart"/>
      <w:r w:rsidRPr="00303117">
        <w:t>ResourceManager</w:t>
      </w:r>
      <w:proofErr w:type="spellEnd"/>
      <w:r w:rsidRPr="00303117">
        <w:t xml:space="preserve"> взаимодействует с </w:t>
      </w:r>
      <w:proofErr w:type="spellStart"/>
      <w:r w:rsidRPr="00303117">
        <w:t>ApplicationMaster</w:t>
      </w:r>
      <w:proofErr w:type="spellEnd"/>
      <w:r w:rsidRPr="00303117">
        <w:t xml:space="preserve"> при распределении ресурсов и с </w:t>
      </w:r>
      <w:proofErr w:type="spellStart"/>
      <w:r w:rsidRPr="00303117">
        <w:t>NodeManager</w:t>
      </w:r>
      <w:proofErr w:type="spellEnd"/>
      <w:r w:rsidRPr="00303117">
        <w:t xml:space="preserve"> при запуске и мониторинге базовых приложений.</w:t>
      </w:r>
    </w:p>
    <w:p w14:paraId="6176AA3C" w14:textId="77777777" w:rsidR="00AF2E4B" w:rsidRDefault="00AF2E4B" w:rsidP="00AF2E4B">
      <w:pPr>
        <w:pStyle w:val="2"/>
      </w:pPr>
      <w:bookmarkStart w:id="47" w:name="_Toc61866423"/>
      <w:r>
        <w:lastRenderedPageBreak/>
        <w:t>Какое</w:t>
      </w:r>
      <w:r w:rsidRPr="007A564E">
        <w:t xml:space="preserve"> предназначение утилиты </w:t>
      </w:r>
      <w:r w:rsidRPr="007A564E">
        <w:rPr>
          <w:lang w:val="en-US"/>
        </w:rPr>
        <w:t>Sqoop</w:t>
      </w:r>
      <w:r w:rsidRPr="007A564E">
        <w:t>?</w:t>
      </w:r>
      <w:bookmarkEnd w:id="47"/>
    </w:p>
    <w:p w14:paraId="43203719" w14:textId="77777777" w:rsidR="00303117" w:rsidRPr="00AF2E4B" w:rsidRDefault="00303117" w:rsidP="00303117">
      <w:pPr>
        <w:ind w:left="709" w:firstLine="0"/>
        <w:rPr>
          <w:b/>
          <w:bCs/>
        </w:rPr>
      </w:pPr>
      <w:proofErr w:type="spellStart"/>
      <w:r w:rsidRPr="00AF2E4B">
        <w:rPr>
          <w:b/>
          <w:bCs/>
        </w:rPr>
        <w:t>Sqoop</w:t>
      </w:r>
      <w:proofErr w:type="spellEnd"/>
      <w:r w:rsidRPr="00AF2E4B">
        <w:rPr>
          <w:b/>
          <w:bCs/>
        </w:rPr>
        <w:t xml:space="preserve"> </w:t>
      </w:r>
    </w:p>
    <w:p w14:paraId="45EE97BE" w14:textId="77777777" w:rsidR="00303117" w:rsidRPr="00303117" w:rsidRDefault="00303117" w:rsidP="00AF2E4B">
      <w:proofErr w:type="spellStart"/>
      <w:r w:rsidRPr="00303117">
        <w:t>Apache</w:t>
      </w:r>
      <w:proofErr w:type="spellEnd"/>
      <w:r w:rsidRPr="00303117">
        <w:t xml:space="preserve"> </w:t>
      </w:r>
      <w:proofErr w:type="spellStart"/>
      <w:r w:rsidRPr="00303117">
        <w:t>Sqoop</w:t>
      </w:r>
      <w:proofErr w:type="spellEnd"/>
      <w:r w:rsidRPr="00303117">
        <w:t xml:space="preserve"> </w:t>
      </w:r>
      <w:proofErr w:type="gramStart"/>
      <w:r w:rsidRPr="00303117">
        <w:t>- это</w:t>
      </w:r>
      <w:proofErr w:type="gramEnd"/>
      <w:r w:rsidRPr="00303117">
        <w:t xml:space="preserve"> инструмент, предназначенный для передачи данных между </w:t>
      </w:r>
      <w:proofErr w:type="spellStart"/>
      <w:r w:rsidRPr="00303117">
        <w:t>Hadoop</w:t>
      </w:r>
      <w:proofErr w:type="spellEnd"/>
      <w:r w:rsidRPr="00303117">
        <w:t xml:space="preserve"> и реляционными базами данных или мэйнфреймами. Вы можете использовать </w:t>
      </w:r>
      <w:proofErr w:type="spellStart"/>
      <w:r w:rsidRPr="00303117">
        <w:t>Sqoop</w:t>
      </w:r>
      <w:proofErr w:type="spellEnd"/>
      <w:r w:rsidRPr="00303117">
        <w:t xml:space="preserve"> для импорта данных из реляционных систем управления базами данных (РСУБД), таких как </w:t>
      </w:r>
      <w:proofErr w:type="spellStart"/>
      <w:r w:rsidRPr="00303117">
        <w:t>MySQL</w:t>
      </w:r>
      <w:proofErr w:type="spellEnd"/>
      <w:r w:rsidRPr="00303117">
        <w:t xml:space="preserve"> или </w:t>
      </w:r>
      <w:proofErr w:type="spellStart"/>
      <w:r w:rsidRPr="00303117">
        <w:t>Oracle</w:t>
      </w:r>
      <w:proofErr w:type="spellEnd"/>
      <w:r w:rsidRPr="00303117">
        <w:t xml:space="preserve"> или мэйнфреймов в </w:t>
      </w:r>
      <w:proofErr w:type="spellStart"/>
      <w:r w:rsidRPr="00303117">
        <w:t>Hadoop</w:t>
      </w:r>
      <w:proofErr w:type="spellEnd"/>
      <w:r w:rsidRPr="00303117">
        <w:t xml:space="preserve">, преобразовывать данные в </w:t>
      </w:r>
      <w:proofErr w:type="spellStart"/>
      <w:r w:rsidRPr="00303117">
        <w:t>Hadoop</w:t>
      </w:r>
      <w:proofErr w:type="spellEnd"/>
      <w:r w:rsidRPr="00303117">
        <w:t xml:space="preserve"> </w:t>
      </w:r>
      <w:proofErr w:type="spellStart"/>
      <w:r w:rsidRPr="00303117">
        <w:t>MapReduce</w:t>
      </w:r>
      <w:proofErr w:type="spellEnd"/>
      <w:r w:rsidRPr="00303117">
        <w:t>, а затем экспортировать данные обратно в СУБД.</w:t>
      </w:r>
    </w:p>
    <w:p w14:paraId="6D402FCF" w14:textId="77777777" w:rsidR="00303117" w:rsidRPr="00303117" w:rsidRDefault="00303117" w:rsidP="00AF2E4B">
      <w:proofErr w:type="spellStart"/>
      <w:r w:rsidRPr="00303117">
        <w:t>Sqoop</w:t>
      </w:r>
      <w:proofErr w:type="spellEnd"/>
      <w:r w:rsidRPr="00303117">
        <w:t xml:space="preserve"> автоматизирует большую часть этого процесса, опираясь на базу данных для описания схемы данных, которые будут импортированы. </w:t>
      </w:r>
      <w:proofErr w:type="spellStart"/>
      <w:r w:rsidRPr="00303117">
        <w:t>Sqoop</w:t>
      </w:r>
      <w:proofErr w:type="spellEnd"/>
      <w:r w:rsidRPr="00303117">
        <w:t xml:space="preserve"> использует </w:t>
      </w:r>
      <w:proofErr w:type="spellStart"/>
      <w:r w:rsidRPr="00303117">
        <w:t>MapReduce</w:t>
      </w:r>
      <w:proofErr w:type="spellEnd"/>
      <w:r w:rsidRPr="00303117">
        <w:t xml:space="preserve"> для импорта и экспорта данных, что обеспечивает параллельную работу, а также отказоустойчивость.</w:t>
      </w:r>
    </w:p>
    <w:p w14:paraId="52770598" w14:textId="77777777" w:rsidR="00303117" w:rsidRPr="00303117" w:rsidRDefault="00303117" w:rsidP="00AF2E4B">
      <w:proofErr w:type="spellStart"/>
      <w:r w:rsidRPr="00303117">
        <w:t>Sqoop</w:t>
      </w:r>
      <w:proofErr w:type="spellEnd"/>
      <w:r w:rsidRPr="00303117">
        <w:t xml:space="preserve"> поддерживает добавочную загрузку отдельной таблицы или </w:t>
      </w:r>
      <w:hyperlink r:id="rId36" w:tooltip="SQL (Structured Query Language)" w:history="1">
        <w:r w:rsidRPr="00303117">
          <w:rPr>
            <w:rStyle w:val="afe"/>
          </w:rPr>
          <w:t>SQL</w:t>
        </w:r>
      </w:hyperlink>
      <w:r w:rsidRPr="00303117">
        <w:t>-запроса произвольной формы, а также сохраненные задания, которые можно запускать несколько раз для импорта обновлений, сделанных в базу данных с момента последнего импорта. Импорт также можно использовать для заполнения таблиц в [[</w:t>
      </w:r>
      <w:proofErr w:type="spellStart"/>
      <w:r w:rsidRPr="00303117">
        <w:t>Apache</w:t>
      </w:r>
      <w:proofErr w:type="spellEnd"/>
      <w:r w:rsidRPr="00303117">
        <w:t xml:space="preserve"> </w:t>
      </w:r>
      <w:proofErr w:type="spellStart"/>
      <w:r w:rsidRPr="00303117">
        <w:t>Hive|Hive</w:t>
      </w:r>
      <w:proofErr w:type="spellEnd"/>
      <w:r w:rsidRPr="00303117">
        <w:t xml:space="preserve">] или </w:t>
      </w:r>
      <w:proofErr w:type="spellStart"/>
      <w:r w:rsidRPr="00303117">
        <w:t>HBase</w:t>
      </w:r>
      <w:proofErr w:type="spellEnd"/>
      <w:r w:rsidRPr="00303117">
        <w:t xml:space="preserve">. Экспорт можно использовать для помещения данных из </w:t>
      </w:r>
      <w:proofErr w:type="spellStart"/>
      <w:r w:rsidRPr="00303117">
        <w:t>Hadoop</w:t>
      </w:r>
      <w:proofErr w:type="spellEnd"/>
      <w:r w:rsidRPr="00303117">
        <w:t xml:space="preserve"> в реляционную базу данных.</w:t>
      </w:r>
    </w:p>
    <w:p w14:paraId="3B1E798D" w14:textId="77777777" w:rsidR="00303117" w:rsidRPr="00303117" w:rsidRDefault="00303117" w:rsidP="00AF2E4B">
      <w:proofErr w:type="spellStart"/>
      <w:r w:rsidRPr="00303117">
        <w:t>Apache</w:t>
      </w:r>
      <w:proofErr w:type="spellEnd"/>
      <w:r w:rsidRPr="00303117">
        <w:t xml:space="preserve"> </w:t>
      </w:r>
      <w:proofErr w:type="spellStart"/>
      <w:r w:rsidRPr="00303117">
        <w:t>Sqoop</w:t>
      </w:r>
      <w:proofErr w:type="spellEnd"/>
      <w:r w:rsidRPr="00303117">
        <w:t xml:space="preserve"> выполняет следующие действия для интеграции перемещения больших объемов данных между </w:t>
      </w:r>
      <w:proofErr w:type="spellStart"/>
      <w:r w:rsidRPr="00303117">
        <w:t>Hadoop</w:t>
      </w:r>
      <w:proofErr w:type="spellEnd"/>
      <w:r w:rsidRPr="00303117">
        <w:t xml:space="preserve"> и структурированными хранилищами данных:</w:t>
      </w:r>
    </w:p>
    <w:p w14:paraId="1B29EE31" w14:textId="77777777" w:rsidR="00303117" w:rsidRPr="00303117" w:rsidRDefault="00303117" w:rsidP="00AF2E4B">
      <w:r w:rsidRPr="00303117">
        <w:t>Импортировать последовательные наборы данных из мэйнфрейма. Удовлетворяет растущую потребность переносить данные с мэйнфреймов на HDFS;</w:t>
      </w:r>
    </w:p>
    <w:p w14:paraId="1172B38A" w14:textId="34020B7E" w:rsidR="00303117" w:rsidRPr="00303117" w:rsidRDefault="00303117" w:rsidP="00AF2E4B">
      <w:r w:rsidRPr="00303117">
        <w:t xml:space="preserve">Быстрые копии данных. Из внешних систем в </w:t>
      </w:r>
      <w:proofErr w:type="spellStart"/>
      <w:r w:rsidRPr="00303117">
        <w:t>Hadoop</w:t>
      </w:r>
      <w:proofErr w:type="spellEnd"/>
      <w:r w:rsidRPr="00303117">
        <w:t>;</w:t>
      </w:r>
    </w:p>
    <w:p w14:paraId="785E6B4E" w14:textId="77777777" w:rsidR="00303117" w:rsidRPr="00303117" w:rsidRDefault="00303117" w:rsidP="00AF2E4B">
      <w:r w:rsidRPr="00303117">
        <w:t>Эффективный анализ данных. Повышает эффективность анализа данных путем объединения структурированных данных с неструктурированными данными в озере данных схемы при чтении;</w:t>
      </w:r>
    </w:p>
    <w:p w14:paraId="257ABF93" w14:textId="4D7FB704" w:rsidR="00303117" w:rsidRPr="00303117" w:rsidRDefault="00303117" w:rsidP="00AF2E4B">
      <w:r w:rsidRPr="00303117">
        <w:lastRenderedPageBreak/>
        <w:t>Балансировки нагрузки. Смягчает чрезмерную нагрузку при хранении и обработке на другие системы.</w:t>
      </w:r>
    </w:p>
    <w:p w14:paraId="280F5618" w14:textId="77777777" w:rsidR="00AF2E4B" w:rsidRPr="007A564E" w:rsidRDefault="00AF2E4B" w:rsidP="00AF2E4B">
      <w:pPr>
        <w:pStyle w:val="2"/>
      </w:pPr>
      <w:bookmarkStart w:id="48" w:name="_Toc61866424"/>
      <w:r w:rsidRPr="007A564E">
        <w:t xml:space="preserve">Опишите основные функции файлового браузера </w:t>
      </w:r>
      <w:r w:rsidRPr="007A564E">
        <w:rPr>
          <w:lang w:val="en-US"/>
        </w:rPr>
        <w:t>HUE</w:t>
      </w:r>
      <w:r w:rsidRPr="007A564E">
        <w:t>.</w:t>
      </w:r>
      <w:bookmarkEnd w:id="48"/>
    </w:p>
    <w:p w14:paraId="2E299720" w14:textId="77777777" w:rsidR="00303117" w:rsidRPr="00303117" w:rsidRDefault="00303117" w:rsidP="00AF2E4B">
      <w:r w:rsidRPr="00303117">
        <w:t>HUE (</w:t>
      </w:r>
      <w:proofErr w:type="spellStart"/>
      <w:r w:rsidRPr="00303117">
        <w:t>Hadoop</w:t>
      </w:r>
      <w:proofErr w:type="spellEnd"/>
      <w:r w:rsidRPr="00303117">
        <w:t xml:space="preserve"> User </w:t>
      </w:r>
      <w:proofErr w:type="spellStart"/>
      <w:r w:rsidRPr="00303117">
        <w:t>Experience</w:t>
      </w:r>
      <w:proofErr w:type="spellEnd"/>
      <w:r w:rsidRPr="00303117">
        <w:t xml:space="preserve">) – это веб интерфейс для анализа данных на </w:t>
      </w:r>
      <w:proofErr w:type="spellStart"/>
      <w:r w:rsidRPr="00303117">
        <w:t>Hadoopе</w:t>
      </w:r>
      <w:proofErr w:type="spellEnd"/>
      <w:r w:rsidRPr="00303117">
        <w:t xml:space="preserve">. </w:t>
      </w:r>
    </w:p>
    <w:p w14:paraId="274593A7" w14:textId="0888D1D1" w:rsidR="00303117" w:rsidRPr="00303117" w:rsidRDefault="00303117" w:rsidP="00AF2E4B">
      <w:proofErr w:type="spellStart"/>
      <w:r w:rsidRPr="00303117">
        <w:t>Hadoop</w:t>
      </w:r>
      <w:proofErr w:type="spellEnd"/>
      <w:r w:rsidRPr="00303117">
        <w:t xml:space="preserve"> </w:t>
      </w:r>
      <w:proofErr w:type="spellStart"/>
      <w:r w:rsidRPr="00303117">
        <w:t>Hue</w:t>
      </w:r>
      <w:proofErr w:type="spellEnd"/>
      <w:r w:rsidRPr="00303117">
        <w:t xml:space="preserve"> </w:t>
      </w:r>
      <w:proofErr w:type="gramStart"/>
      <w:r w:rsidRPr="00303117">
        <w:t>- это</w:t>
      </w:r>
      <w:proofErr w:type="gramEnd"/>
      <w:r w:rsidRPr="00303117">
        <w:t xml:space="preserve"> пользовательский интерфейс с открытым исходным кодом или пользовательский интерфейс для компонентов </w:t>
      </w:r>
      <w:proofErr w:type="spellStart"/>
      <w:r w:rsidRPr="00303117">
        <w:t>Hadoop</w:t>
      </w:r>
      <w:proofErr w:type="spellEnd"/>
      <w:r w:rsidRPr="00303117">
        <w:t xml:space="preserve">. Пользователь может получить доступ к </w:t>
      </w:r>
      <w:proofErr w:type="spellStart"/>
      <w:r w:rsidRPr="00303117">
        <w:t>Hue</w:t>
      </w:r>
      <w:proofErr w:type="spellEnd"/>
      <w:r w:rsidRPr="00303117">
        <w:t xml:space="preserve"> прямо из браузера, и это повышает продуктивность разработчиков </w:t>
      </w:r>
      <w:proofErr w:type="spellStart"/>
      <w:r w:rsidRPr="00303117">
        <w:t>Hadoop</w:t>
      </w:r>
      <w:proofErr w:type="spellEnd"/>
      <w:r w:rsidRPr="00303117">
        <w:t xml:space="preserve">. Он разработан </w:t>
      </w:r>
      <w:proofErr w:type="spellStart"/>
      <w:r w:rsidRPr="00303117">
        <w:t>Cloudera</w:t>
      </w:r>
      <w:proofErr w:type="spellEnd"/>
      <w:r w:rsidRPr="00303117">
        <w:t xml:space="preserve"> и является проектом с открытым исходным кодом. Через </w:t>
      </w:r>
      <w:proofErr w:type="spellStart"/>
      <w:r w:rsidRPr="00303117">
        <w:t>Hue</w:t>
      </w:r>
      <w:proofErr w:type="spellEnd"/>
      <w:r w:rsidRPr="00303117">
        <w:t xml:space="preserve"> пользователь может взаимодействовать с приложениями HDFS и </w:t>
      </w:r>
      <w:proofErr w:type="spellStart"/>
      <w:r w:rsidRPr="00303117">
        <w:t>MapReduce</w:t>
      </w:r>
      <w:proofErr w:type="spellEnd"/>
      <w:r w:rsidRPr="00303117">
        <w:t xml:space="preserve">. Пользователям не нужно использовать интерфейс командной строки для использования экосистемы </w:t>
      </w:r>
      <w:proofErr w:type="spellStart"/>
      <w:r w:rsidRPr="00303117">
        <w:t>Hadoop</w:t>
      </w:r>
      <w:proofErr w:type="spellEnd"/>
      <w:r w:rsidRPr="00303117">
        <w:t xml:space="preserve">, если он будет использовать </w:t>
      </w:r>
      <w:proofErr w:type="spellStart"/>
      <w:r w:rsidRPr="00303117">
        <w:t>Hue</w:t>
      </w:r>
      <w:proofErr w:type="spellEnd"/>
      <w:r w:rsidRPr="00303117">
        <w:t>.</w:t>
      </w:r>
    </w:p>
    <w:p w14:paraId="333E2724" w14:textId="77777777" w:rsidR="00303117" w:rsidRPr="00303117" w:rsidRDefault="00303117" w:rsidP="00303117">
      <w:pPr>
        <w:ind w:left="709" w:firstLine="0"/>
      </w:pPr>
      <w:r w:rsidRPr="00303117">
        <w:t xml:space="preserve">Особенности </w:t>
      </w:r>
      <w:proofErr w:type="spellStart"/>
      <w:r w:rsidRPr="00303117">
        <w:t>Hue</w:t>
      </w:r>
      <w:proofErr w:type="spellEnd"/>
    </w:p>
    <w:p w14:paraId="72704FC4" w14:textId="77777777" w:rsidR="00303117" w:rsidRPr="00303117" w:rsidRDefault="00303117" w:rsidP="00AF2E4B">
      <w:r w:rsidRPr="00303117">
        <w:t xml:space="preserve">В </w:t>
      </w:r>
      <w:proofErr w:type="spellStart"/>
      <w:r w:rsidRPr="00303117">
        <w:t>Hue</w:t>
      </w:r>
      <w:proofErr w:type="spellEnd"/>
      <w:r w:rsidRPr="00303117">
        <w:t xml:space="preserve"> доступно множество функций, помимо веб-интерфейса, который он предоставляет разработчикам </w:t>
      </w:r>
      <w:proofErr w:type="spellStart"/>
      <w:r w:rsidRPr="00303117">
        <w:t>Hadoop</w:t>
      </w:r>
      <w:proofErr w:type="spellEnd"/>
      <w:r w:rsidRPr="00303117">
        <w:t xml:space="preserve">. </w:t>
      </w:r>
      <w:proofErr w:type="spellStart"/>
      <w:r w:rsidRPr="00303117">
        <w:t>Hue</w:t>
      </w:r>
      <w:proofErr w:type="spellEnd"/>
      <w:r w:rsidRPr="00303117">
        <w:t xml:space="preserve"> предоставляет следующие перечисленные функции, благодаря которым он становится популярным инструментом для разработчиков </w:t>
      </w:r>
      <w:proofErr w:type="spellStart"/>
      <w:r w:rsidRPr="00303117">
        <w:t>Hadoop</w:t>
      </w:r>
      <w:proofErr w:type="spellEnd"/>
      <w:r w:rsidRPr="00303117">
        <w:t>:</w:t>
      </w:r>
    </w:p>
    <w:p w14:paraId="59B0FB2D" w14:textId="77777777" w:rsidR="00303117" w:rsidRPr="00303117" w:rsidRDefault="00303117" w:rsidP="00303117">
      <w:pPr>
        <w:ind w:left="709" w:firstLine="0"/>
      </w:pPr>
    </w:p>
    <w:p w14:paraId="75A0D99E" w14:textId="77777777" w:rsidR="00303117" w:rsidRPr="00303117" w:rsidRDefault="00303117" w:rsidP="00AF2E4B">
      <w:pPr>
        <w:pStyle w:val="a2"/>
      </w:pPr>
      <w:r w:rsidRPr="00303117">
        <w:t xml:space="preserve">Доступ к </w:t>
      </w:r>
      <w:proofErr w:type="spellStart"/>
      <w:r w:rsidRPr="00303117">
        <w:t>Hadoop</w:t>
      </w:r>
      <w:proofErr w:type="spellEnd"/>
      <w:r w:rsidRPr="00303117">
        <w:t xml:space="preserve"> API</w:t>
      </w:r>
    </w:p>
    <w:p w14:paraId="36C96E4C" w14:textId="77777777" w:rsidR="00303117" w:rsidRPr="00303117" w:rsidRDefault="00303117" w:rsidP="00AF2E4B">
      <w:pPr>
        <w:pStyle w:val="a2"/>
      </w:pPr>
      <w:r w:rsidRPr="00303117">
        <w:t>Наличие файлового браузера HDFS</w:t>
      </w:r>
    </w:p>
    <w:p w14:paraId="689922AA" w14:textId="77777777" w:rsidR="00303117" w:rsidRPr="00303117" w:rsidRDefault="00303117" w:rsidP="00AF2E4B">
      <w:pPr>
        <w:pStyle w:val="a2"/>
      </w:pPr>
      <w:r w:rsidRPr="00303117">
        <w:t>Браузер и дизайнер заданий</w:t>
      </w:r>
    </w:p>
    <w:p w14:paraId="55D3B16B" w14:textId="77777777" w:rsidR="00303117" w:rsidRPr="00303117" w:rsidRDefault="00303117" w:rsidP="00AF2E4B">
      <w:pPr>
        <w:pStyle w:val="a2"/>
      </w:pPr>
      <w:r w:rsidRPr="00303117">
        <w:t>Пользовательский интерфейс администратора</w:t>
      </w:r>
    </w:p>
    <w:p w14:paraId="354A31A9" w14:textId="77777777" w:rsidR="00303117" w:rsidRPr="00303117" w:rsidRDefault="00303117" w:rsidP="00AF2E4B">
      <w:pPr>
        <w:pStyle w:val="a2"/>
      </w:pPr>
      <w:r w:rsidRPr="00303117">
        <w:t xml:space="preserve">Редактор </w:t>
      </w:r>
      <w:proofErr w:type="spellStart"/>
      <w:r w:rsidRPr="00303117">
        <w:t>Hive</w:t>
      </w:r>
      <w:proofErr w:type="spellEnd"/>
      <w:r w:rsidRPr="00303117">
        <w:t xml:space="preserve"> </w:t>
      </w:r>
      <w:proofErr w:type="spellStart"/>
      <w:r w:rsidRPr="00303117">
        <w:t>Query</w:t>
      </w:r>
      <w:proofErr w:type="spellEnd"/>
    </w:p>
    <w:p w14:paraId="7A5FE76C" w14:textId="77777777" w:rsidR="00303117" w:rsidRPr="00303117" w:rsidRDefault="00303117" w:rsidP="00AF2E4B">
      <w:pPr>
        <w:pStyle w:val="a2"/>
      </w:pPr>
      <w:r w:rsidRPr="00303117">
        <w:t xml:space="preserve">Редактор </w:t>
      </w:r>
      <w:proofErr w:type="spellStart"/>
      <w:r w:rsidRPr="00303117">
        <w:t>Pig</w:t>
      </w:r>
      <w:proofErr w:type="spellEnd"/>
      <w:r w:rsidRPr="00303117">
        <w:t xml:space="preserve"> </w:t>
      </w:r>
      <w:proofErr w:type="spellStart"/>
      <w:r w:rsidRPr="00303117">
        <w:t>Query</w:t>
      </w:r>
      <w:proofErr w:type="spellEnd"/>
    </w:p>
    <w:p w14:paraId="4C3E21EE" w14:textId="77777777" w:rsidR="00303117" w:rsidRPr="00303117" w:rsidRDefault="00303117" w:rsidP="00AF2E4B">
      <w:pPr>
        <w:pStyle w:val="a2"/>
      </w:pPr>
      <w:r w:rsidRPr="00303117">
        <w:t xml:space="preserve">Доступ к оболочке </w:t>
      </w:r>
      <w:proofErr w:type="spellStart"/>
      <w:r w:rsidRPr="00303117">
        <w:t>Hadoop</w:t>
      </w:r>
      <w:proofErr w:type="spellEnd"/>
    </w:p>
    <w:p w14:paraId="06A87F81" w14:textId="77777777" w:rsidR="00303117" w:rsidRPr="00303117" w:rsidRDefault="00303117" w:rsidP="00AF2E4B">
      <w:pPr>
        <w:pStyle w:val="a2"/>
      </w:pPr>
      <w:r w:rsidRPr="00303117">
        <w:t xml:space="preserve">Рабочие процессы могут получить доступ к интерфейсу </w:t>
      </w:r>
      <w:proofErr w:type="spellStart"/>
      <w:r w:rsidRPr="00303117">
        <w:t>Oozie</w:t>
      </w:r>
      <w:proofErr w:type="spellEnd"/>
    </w:p>
    <w:p w14:paraId="36D82F49" w14:textId="77777777" w:rsidR="00AF2E4B" w:rsidRDefault="00303117" w:rsidP="00AF2E4B">
      <w:pPr>
        <w:pStyle w:val="a2"/>
      </w:pPr>
      <w:r w:rsidRPr="00303117">
        <w:t>Поиск по SOLR может получить отдельный интерфейс</w:t>
      </w:r>
    </w:p>
    <w:p w14:paraId="1A70FDF5" w14:textId="5FBED402" w:rsidR="00303117" w:rsidRPr="00303117" w:rsidRDefault="00303117" w:rsidP="00AF2E4B">
      <w:pPr>
        <w:pStyle w:val="a2"/>
        <w:numPr>
          <w:ilvl w:val="0"/>
          <w:numId w:val="0"/>
        </w:numPr>
        <w:ind w:firstLine="709"/>
      </w:pPr>
      <w:r w:rsidRPr="00303117">
        <w:lastRenderedPageBreak/>
        <w:t xml:space="preserve">Вышеупомянутые причины делают </w:t>
      </w:r>
      <w:proofErr w:type="spellStart"/>
      <w:r w:rsidRPr="00303117">
        <w:t>Hue</w:t>
      </w:r>
      <w:proofErr w:type="spellEnd"/>
      <w:r w:rsidRPr="00303117">
        <w:t xml:space="preserve"> предпочтительным выбором для разработчиков </w:t>
      </w:r>
      <w:proofErr w:type="spellStart"/>
      <w:r w:rsidRPr="00303117">
        <w:t>Hadoop</w:t>
      </w:r>
      <w:proofErr w:type="spellEnd"/>
      <w:r w:rsidRPr="00303117">
        <w:t xml:space="preserve"> и используются при установке кластера </w:t>
      </w:r>
      <w:proofErr w:type="spellStart"/>
      <w:r w:rsidRPr="00303117">
        <w:t>Hadoop</w:t>
      </w:r>
      <w:proofErr w:type="spellEnd"/>
      <w:r w:rsidRPr="00303117">
        <w:t xml:space="preserve">. Доступ ко всем основным функциям </w:t>
      </w:r>
      <w:proofErr w:type="spellStart"/>
      <w:r w:rsidRPr="00303117">
        <w:t>Hadoop</w:t>
      </w:r>
      <w:proofErr w:type="spellEnd"/>
      <w:r w:rsidRPr="00303117">
        <w:t xml:space="preserve"> можно получить через </w:t>
      </w:r>
      <w:proofErr w:type="spellStart"/>
      <w:r w:rsidRPr="00303117">
        <w:t>Hue</w:t>
      </w:r>
      <w:proofErr w:type="spellEnd"/>
      <w:r w:rsidRPr="00303117">
        <w:t xml:space="preserve">, а люди, не знакомые с интерфейсом командной строки, могут использовать </w:t>
      </w:r>
      <w:proofErr w:type="spellStart"/>
      <w:r w:rsidRPr="00303117">
        <w:t>Hue</w:t>
      </w:r>
      <w:proofErr w:type="spellEnd"/>
      <w:r w:rsidRPr="00303117">
        <w:t xml:space="preserve"> и получить доступ ко всем его функциям. На следующем изображении показан пользовательский интерфейс </w:t>
      </w:r>
      <w:proofErr w:type="spellStart"/>
      <w:r w:rsidRPr="00303117">
        <w:t>Hue</w:t>
      </w:r>
      <w:proofErr w:type="spellEnd"/>
      <w:r w:rsidRPr="00303117">
        <w:t>:</w:t>
      </w:r>
    </w:p>
    <w:p w14:paraId="76645A48" w14:textId="77777777" w:rsidR="00AF2E4B" w:rsidRPr="007A564E" w:rsidRDefault="00AF2E4B" w:rsidP="00AF2E4B">
      <w:pPr>
        <w:pStyle w:val="2"/>
      </w:pPr>
      <w:bookmarkStart w:id="49" w:name="_Toc61866425"/>
      <w:r w:rsidRPr="007A564E">
        <w:t xml:space="preserve">Опишите механизм распределенных запросов в </w:t>
      </w:r>
      <w:r w:rsidRPr="007A564E">
        <w:rPr>
          <w:lang w:val="en-US"/>
        </w:rPr>
        <w:t>Impala</w:t>
      </w:r>
      <w:r w:rsidRPr="007A564E">
        <w:t>.</w:t>
      </w:r>
      <w:bookmarkEnd w:id="49"/>
    </w:p>
    <w:p w14:paraId="44F7A8B5" w14:textId="77777777" w:rsidR="00303117" w:rsidRPr="00303117" w:rsidRDefault="00303117" w:rsidP="00AF2E4B">
      <w:r w:rsidRPr="00303117">
        <w:t xml:space="preserve">Запросы, выполняемые с помощью </w:t>
      </w:r>
      <w:proofErr w:type="spellStart"/>
      <w:r w:rsidRPr="00303117">
        <w:t>Impala</w:t>
      </w:r>
      <w:proofErr w:type="spellEnd"/>
      <w:r w:rsidRPr="00303117">
        <w:t xml:space="preserve">, обрабатываются следующим образом: </w:t>
      </w:r>
    </w:p>
    <w:p w14:paraId="6C0FEF9C" w14:textId="09F1200E" w:rsidR="00303117" w:rsidRPr="00303117" w:rsidRDefault="00303117" w:rsidP="00B87EC4">
      <w:pPr>
        <w:pStyle w:val="1230"/>
        <w:numPr>
          <w:ilvl w:val="0"/>
          <w:numId w:val="11"/>
        </w:numPr>
      </w:pPr>
      <w:r w:rsidRPr="00303117">
        <w:t xml:space="preserve">Пользовательские приложения отправляют SQL -запросы в </w:t>
      </w:r>
      <w:proofErr w:type="spellStart"/>
      <w:r w:rsidRPr="00303117">
        <w:t>Impala</w:t>
      </w:r>
      <w:proofErr w:type="spellEnd"/>
      <w:r w:rsidRPr="00303117">
        <w:t xml:space="preserve"> через ODBC или JDBC, которые предоставляют стандартизованные интерфейсы запросов. Пользовательское приложение может подключаться к любому </w:t>
      </w:r>
      <w:proofErr w:type="spellStart"/>
      <w:r w:rsidRPr="00303117">
        <w:t>impalad</w:t>
      </w:r>
      <w:proofErr w:type="spellEnd"/>
      <w:r w:rsidRPr="00303117">
        <w:t xml:space="preserve"> в кластере. Этот </w:t>
      </w:r>
      <w:proofErr w:type="spellStart"/>
      <w:r w:rsidRPr="00303117">
        <w:t>impalad</w:t>
      </w:r>
      <w:proofErr w:type="spellEnd"/>
      <w:r w:rsidRPr="00303117">
        <w:t xml:space="preserve"> становится координатором запроса. </w:t>
      </w:r>
    </w:p>
    <w:p w14:paraId="3A6814EE" w14:textId="4E17BBB3" w:rsidR="00303117" w:rsidRPr="00303117" w:rsidRDefault="00303117" w:rsidP="00AF2E4B">
      <w:pPr>
        <w:pStyle w:val="1230"/>
      </w:pPr>
      <w:proofErr w:type="spellStart"/>
      <w:r w:rsidRPr="00303117">
        <w:t>Impala</w:t>
      </w:r>
      <w:proofErr w:type="spellEnd"/>
      <w:r w:rsidRPr="00303117">
        <w:t xml:space="preserve"> анализирует запрос, чтобы определить, какие задачи должны выполняться </w:t>
      </w:r>
      <w:proofErr w:type="spellStart"/>
      <w:r w:rsidRPr="00303117">
        <w:t>impalad</w:t>
      </w:r>
      <w:proofErr w:type="spellEnd"/>
      <w:r w:rsidRPr="00303117">
        <w:t xml:space="preserve"> экземплярами в кластере. Выполнение запланировано для оптимальной эффективности. </w:t>
      </w:r>
    </w:p>
    <w:p w14:paraId="45F7BF9C" w14:textId="0EC9A479" w:rsidR="00303117" w:rsidRPr="00303117" w:rsidRDefault="00303117" w:rsidP="00AF2E4B">
      <w:pPr>
        <w:pStyle w:val="1230"/>
      </w:pPr>
      <w:r w:rsidRPr="00303117">
        <w:t xml:space="preserve">Доступ </w:t>
      </w:r>
      <w:proofErr w:type="spellStart"/>
      <w:r w:rsidRPr="00303117">
        <w:t>impalad</w:t>
      </w:r>
      <w:proofErr w:type="spellEnd"/>
      <w:r w:rsidRPr="00303117">
        <w:t xml:space="preserve"> к данным, таким как HDFS и </w:t>
      </w:r>
      <w:proofErr w:type="spellStart"/>
      <w:r w:rsidRPr="00303117">
        <w:t>HBase</w:t>
      </w:r>
      <w:proofErr w:type="spellEnd"/>
      <w:r w:rsidRPr="00303117">
        <w:t xml:space="preserve">, осуществляется локальными экземплярами для предоставления данных. </w:t>
      </w:r>
    </w:p>
    <w:p w14:paraId="4C7E92A5" w14:textId="76EA5BD1" w:rsidR="00303117" w:rsidRPr="00303117" w:rsidRDefault="00303117" w:rsidP="00AF2E4B">
      <w:pPr>
        <w:pStyle w:val="1230"/>
      </w:pPr>
      <w:r w:rsidRPr="00303117">
        <w:t xml:space="preserve">Каждый </w:t>
      </w:r>
      <w:proofErr w:type="spellStart"/>
      <w:r w:rsidRPr="00303117">
        <w:t>impalad</w:t>
      </w:r>
      <w:proofErr w:type="spellEnd"/>
      <w:r w:rsidRPr="00303117">
        <w:t xml:space="preserve"> возвращает данные </w:t>
      </w:r>
      <w:proofErr w:type="spellStart"/>
      <w:r w:rsidRPr="00303117">
        <w:t>координирущей</w:t>
      </w:r>
      <w:proofErr w:type="spellEnd"/>
      <w:r w:rsidRPr="00303117">
        <w:t xml:space="preserve"> </w:t>
      </w:r>
      <w:proofErr w:type="spellStart"/>
      <w:r w:rsidRPr="00303117">
        <w:t>impalad</w:t>
      </w:r>
      <w:proofErr w:type="spellEnd"/>
      <w:r w:rsidRPr="00303117">
        <w:t>, которая отправляет эти результаты клиенту.</w:t>
      </w:r>
    </w:p>
    <w:p w14:paraId="2ECCAF04" w14:textId="77777777" w:rsidR="00303117" w:rsidRPr="00303117" w:rsidRDefault="00303117" w:rsidP="00303117">
      <w:pPr>
        <w:ind w:left="709" w:firstLine="0"/>
      </w:pPr>
    </w:p>
    <w:p w14:paraId="503E271F" w14:textId="77777777" w:rsidR="00AF2E4B" w:rsidRDefault="00AF2E4B" w:rsidP="00AF2E4B">
      <w:pPr>
        <w:pStyle w:val="2"/>
      </w:pPr>
      <w:bookmarkStart w:id="50" w:name="_Toc61866426"/>
      <w:r w:rsidRPr="007A564E">
        <w:t xml:space="preserve">Таблицы каких 2-х видов используются в </w:t>
      </w:r>
      <w:r w:rsidRPr="007A564E">
        <w:rPr>
          <w:lang w:val="en-US"/>
        </w:rPr>
        <w:t>Hive</w:t>
      </w:r>
      <w:r w:rsidRPr="007A564E">
        <w:t>? Опишите особенности их применения</w:t>
      </w:r>
      <w:bookmarkEnd w:id="50"/>
      <w:r w:rsidRPr="00303117">
        <w:t xml:space="preserve"> </w:t>
      </w:r>
    </w:p>
    <w:p w14:paraId="40E9781D" w14:textId="6D2C1C14" w:rsidR="00AF2E4B" w:rsidRDefault="00303117" w:rsidP="00AF2E4B">
      <w:r w:rsidRPr="00303117">
        <w:t xml:space="preserve">Таблица в </w:t>
      </w:r>
      <w:proofErr w:type="spellStart"/>
      <w:r w:rsidRPr="00303117">
        <w:t>hive</w:t>
      </w:r>
      <w:proofErr w:type="spellEnd"/>
      <w:r w:rsidRPr="00303117">
        <w:t xml:space="preserve"> представляет из себя аналог таблицы в классической реляционной БД. Основное отличие — что данные </w:t>
      </w:r>
      <w:proofErr w:type="spellStart"/>
      <w:r w:rsidRPr="00303117">
        <w:t>hive’овских</w:t>
      </w:r>
      <w:proofErr w:type="spellEnd"/>
      <w:r w:rsidRPr="00303117">
        <w:t xml:space="preserve"> таблиц хранятся просто в виде обычных файлов на </w:t>
      </w:r>
      <w:proofErr w:type="spellStart"/>
      <w:r w:rsidRPr="00303117">
        <w:t>hdfs</w:t>
      </w:r>
      <w:proofErr w:type="spellEnd"/>
      <w:r w:rsidRPr="00303117">
        <w:t xml:space="preserve">. Это могут быть обычные текстовые </w:t>
      </w:r>
      <w:proofErr w:type="spellStart"/>
      <w:r w:rsidRPr="00303117">
        <w:t>csv</w:t>
      </w:r>
      <w:proofErr w:type="spellEnd"/>
      <w:r w:rsidRPr="00303117">
        <w:t xml:space="preserve">-файлы, бинарные </w:t>
      </w:r>
      <w:proofErr w:type="spellStart"/>
      <w:r w:rsidRPr="00303117">
        <w:t>sequence</w:t>
      </w:r>
      <w:proofErr w:type="spellEnd"/>
      <w:r w:rsidRPr="00303117">
        <w:t xml:space="preserve">-файлы, более сложные колоночные </w:t>
      </w:r>
      <w:proofErr w:type="spellStart"/>
      <w:r w:rsidRPr="00303117">
        <w:t>parquet</w:t>
      </w:r>
      <w:proofErr w:type="spellEnd"/>
      <w:r w:rsidRPr="00303117">
        <w:t>-</w:t>
      </w:r>
      <w:r w:rsidRPr="00303117">
        <w:lastRenderedPageBreak/>
        <w:t xml:space="preserve">файлы и другие форматы. Но в любом случае данные, над которыми настроена </w:t>
      </w:r>
      <w:proofErr w:type="spellStart"/>
      <w:r w:rsidRPr="00303117">
        <w:t>hive</w:t>
      </w:r>
      <w:proofErr w:type="spellEnd"/>
      <w:r w:rsidRPr="00303117">
        <w:t xml:space="preserve">-таблица очень легко прочитать и не из </w:t>
      </w:r>
      <w:proofErr w:type="spellStart"/>
      <w:proofErr w:type="gramStart"/>
      <w:r w:rsidRPr="00303117">
        <w:t>hive.</w:t>
      </w:r>
      <w:r w:rsidR="00AF2E4B">
        <w:t>ъ</w:t>
      </w:r>
      <w:proofErr w:type="spellEnd"/>
      <w:proofErr w:type="gramEnd"/>
    </w:p>
    <w:p w14:paraId="558BB86A" w14:textId="77777777" w:rsidR="00AF2E4B" w:rsidRDefault="00303117" w:rsidP="00AF2E4B">
      <w:pPr>
        <w:ind w:firstLine="0"/>
      </w:pPr>
      <w:r w:rsidRPr="00303117">
        <w:t xml:space="preserve">Таблицы в </w:t>
      </w:r>
      <w:proofErr w:type="spellStart"/>
      <w:r w:rsidRPr="00303117">
        <w:t>hive</w:t>
      </w:r>
      <w:proofErr w:type="spellEnd"/>
      <w:r w:rsidRPr="00303117">
        <w:t xml:space="preserve"> бывают двух видов:</w:t>
      </w:r>
    </w:p>
    <w:p w14:paraId="587439C2" w14:textId="6C2EA175" w:rsidR="00303117" w:rsidRPr="00303117" w:rsidRDefault="00303117" w:rsidP="00AF2E4B">
      <w:r w:rsidRPr="00AF2E4B">
        <w:rPr>
          <w:b/>
          <w:bCs/>
        </w:rPr>
        <w:t>Классическая таблица</w:t>
      </w:r>
      <w:r w:rsidRPr="00303117">
        <w:t xml:space="preserve">, данные в которую добавляются при помощи </w:t>
      </w:r>
      <w:proofErr w:type="spellStart"/>
      <w:r w:rsidRPr="00303117">
        <w:t>hive</w:t>
      </w:r>
      <w:proofErr w:type="spellEnd"/>
      <w:r w:rsidRPr="00303117">
        <w:t>. Вот пример создания такой таблицы (</w:t>
      </w:r>
      <w:hyperlink r:id="rId37" w:history="1">
        <w:r w:rsidRPr="00303117">
          <w:rPr>
            <w:rStyle w:val="afe"/>
          </w:rPr>
          <w:t>источник примера</w:t>
        </w:r>
      </w:hyperlink>
      <w:r w:rsidRPr="00303117">
        <w:t>):</w:t>
      </w:r>
      <w:r w:rsidRPr="00303117">
        <w:br/>
      </w:r>
      <w:r w:rsidRPr="00303117">
        <w:rPr>
          <w:noProof/>
        </w:rPr>
        <w:drawing>
          <wp:inline distT="0" distB="0" distL="0" distR="0" wp14:anchorId="7C860327" wp14:editId="3C33F417">
            <wp:extent cx="3505200" cy="11314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9713" cy="1139337"/>
                    </a:xfrm>
                    <a:prstGeom prst="rect">
                      <a:avLst/>
                    </a:prstGeom>
                  </pic:spPr>
                </pic:pic>
              </a:graphicData>
            </a:graphic>
          </wp:inline>
        </w:drawing>
      </w:r>
    </w:p>
    <w:p w14:paraId="7A60F5B7" w14:textId="77761EB1" w:rsidR="00303117" w:rsidRPr="00303117" w:rsidRDefault="00303117" w:rsidP="00AF2E4B">
      <w:r w:rsidRPr="00303117">
        <w:t xml:space="preserve">Тут мы создали таблицу, данные в которой будут храниться в виде обычных </w:t>
      </w:r>
      <w:proofErr w:type="spellStart"/>
      <w:r w:rsidRPr="00303117">
        <w:t>csv</w:t>
      </w:r>
      <w:proofErr w:type="spellEnd"/>
      <w:r w:rsidRPr="00303117">
        <w:t xml:space="preserve">-файлов, колонки которой разделены символом табуляции.  После этого данные в таблицу можно загрузить. Пусть у нашего пользователя в домашней папке на </w:t>
      </w:r>
      <w:proofErr w:type="spellStart"/>
      <w:r w:rsidRPr="00303117">
        <w:t>hdfs</w:t>
      </w:r>
      <w:proofErr w:type="spellEnd"/>
      <w:r w:rsidRPr="00303117">
        <w:t xml:space="preserve"> есть (напоминаю, что загрузить файл можно при помощи </w:t>
      </w:r>
      <w:proofErr w:type="spellStart"/>
      <w:r w:rsidRPr="00303117">
        <w:t>hadoop</w:t>
      </w:r>
      <w:proofErr w:type="spellEnd"/>
      <w:r w:rsidRPr="00303117">
        <w:t xml:space="preserve"> </w:t>
      </w:r>
      <w:proofErr w:type="spellStart"/>
      <w:r w:rsidRPr="00303117">
        <w:t>fs</w:t>
      </w:r>
      <w:proofErr w:type="spellEnd"/>
      <w:r w:rsidRPr="00303117">
        <w:t xml:space="preserve"> -</w:t>
      </w:r>
      <w:proofErr w:type="spellStart"/>
      <w:r w:rsidRPr="00303117">
        <w:t>put</w:t>
      </w:r>
      <w:proofErr w:type="spellEnd"/>
      <w:r w:rsidRPr="00303117">
        <w:t>) файл sample.txt вида:</w:t>
      </w:r>
      <w:r w:rsidRPr="00303117">
        <w:br/>
      </w:r>
      <w:r w:rsidRPr="00303117">
        <w:rPr>
          <w:noProof/>
        </w:rPr>
        <w:drawing>
          <wp:inline distT="0" distB="0" distL="0" distR="0" wp14:anchorId="3027F930" wp14:editId="088F7052">
            <wp:extent cx="3657600" cy="10572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1057275"/>
                    </a:xfrm>
                    <a:prstGeom prst="rect">
                      <a:avLst/>
                    </a:prstGeom>
                  </pic:spPr>
                </pic:pic>
              </a:graphicData>
            </a:graphic>
          </wp:inline>
        </w:drawing>
      </w:r>
    </w:p>
    <w:p w14:paraId="74BF6DAE" w14:textId="77777777" w:rsidR="00303117" w:rsidRPr="00303117" w:rsidRDefault="00303117" w:rsidP="00AF2E4B">
      <w:r w:rsidRPr="00AF2E4B">
        <w:rPr>
          <w:b/>
          <w:bCs/>
        </w:rPr>
        <w:t>Внешняя таблица</w:t>
      </w:r>
      <w:r w:rsidRPr="00303117">
        <w:t xml:space="preserve">, данные в которую загружаются внешними системами, без участия </w:t>
      </w:r>
      <w:proofErr w:type="spellStart"/>
      <w:r w:rsidRPr="00303117">
        <w:t>hive</w:t>
      </w:r>
      <w:proofErr w:type="spellEnd"/>
      <w:r w:rsidRPr="00303117">
        <w:t xml:space="preserve">. Для работы </w:t>
      </w:r>
      <w:proofErr w:type="gramStart"/>
      <w:r w:rsidRPr="00303117">
        <w:t>с  внешними</w:t>
      </w:r>
      <w:proofErr w:type="gramEnd"/>
      <w:r w:rsidRPr="00303117">
        <w:t xml:space="preserve"> таблицами при создании таблицы нужно указать ключевое слово EXTERNAL, а также указать путь до папки, по которому хранятся файлы:</w:t>
      </w:r>
    </w:p>
    <w:p w14:paraId="6EDFA452" w14:textId="77777777" w:rsidR="00303117" w:rsidRPr="00303117" w:rsidRDefault="00303117" w:rsidP="00303117">
      <w:pPr>
        <w:ind w:left="709" w:firstLine="0"/>
      </w:pPr>
      <w:r w:rsidRPr="00303117">
        <w:rPr>
          <w:noProof/>
        </w:rPr>
        <w:drawing>
          <wp:inline distT="0" distB="0" distL="0" distR="0" wp14:anchorId="01D4B104" wp14:editId="579794E8">
            <wp:extent cx="4629150" cy="139879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8246" cy="1404562"/>
                    </a:xfrm>
                    <a:prstGeom prst="rect">
                      <a:avLst/>
                    </a:prstGeom>
                  </pic:spPr>
                </pic:pic>
              </a:graphicData>
            </a:graphic>
          </wp:inline>
        </w:drawing>
      </w:r>
    </w:p>
    <w:p w14:paraId="14AFBE3A" w14:textId="77777777" w:rsidR="00303117" w:rsidRPr="00303117" w:rsidRDefault="00303117" w:rsidP="00AF2E4B">
      <w:r w:rsidRPr="00303117">
        <w:t xml:space="preserve">После этого таблицей можно пользоваться точно так </w:t>
      </w:r>
      <w:proofErr w:type="gramStart"/>
      <w:r w:rsidRPr="00303117">
        <w:t>же</w:t>
      </w:r>
      <w:proofErr w:type="gramEnd"/>
      <w:r w:rsidRPr="00303117">
        <w:t xml:space="preserve"> как и обычными таблицами </w:t>
      </w:r>
      <w:proofErr w:type="spellStart"/>
      <w:r w:rsidRPr="00303117">
        <w:t>hive</w:t>
      </w:r>
      <w:proofErr w:type="spellEnd"/>
      <w:r w:rsidRPr="00303117">
        <w:t xml:space="preserve">. Самое удобное в этом, что вы можете просто скопировать файл в нужную папочку в </w:t>
      </w:r>
      <w:proofErr w:type="spellStart"/>
      <w:r w:rsidRPr="00303117">
        <w:t>hdfs</w:t>
      </w:r>
      <w:proofErr w:type="spellEnd"/>
      <w:r w:rsidRPr="00303117">
        <w:t xml:space="preserve">, а </w:t>
      </w:r>
      <w:proofErr w:type="spellStart"/>
      <w:r w:rsidRPr="00303117">
        <w:t>hive</w:t>
      </w:r>
      <w:proofErr w:type="spellEnd"/>
      <w:r w:rsidRPr="00303117">
        <w:t xml:space="preserve"> будет автоматом подхватывать новые </w:t>
      </w:r>
      <w:r w:rsidRPr="00303117">
        <w:lastRenderedPageBreak/>
        <w:t xml:space="preserve">файлы при запросах к соответствующей таблице. Это очень удобно при </w:t>
      </w:r>
      <w:proofErr w:type="gramStart"/>
      <w:r w:rsidRPr="00303117">
        <w:t>работе например</w:t>
      </w:r>
      <w:proofErr w:type="gramEnd"/>
      <w:r w:rsidRPr="00303117">
        <w:t xml:space="preserve"> с логами.</w:t>
      </w:r>
    </w:p>
    <w:p w14:paraId="1C3E1314" w14:textId="77777777" w:rsidR="00AF2E4B" w:rsidRPr="007A564E" w:rsidRDefault="00AF2E4B" w:rsidP="00AF2E4B">
      <w:pPr>
        <w:pStyle w:val="2"/>
      </w:pPr>
      <w:bookmarkStart w:id="51" w:name="_Toc61866427"/>
      <w:r w:rsidRPr="007A564E">
        <w:t xml:space="preserve">Назовите основные Утилиты </w:t>
      </w:r>
      <w:r w:rsidRPr="007A564E">
        <w:rPr>
          <w:lang w:val="en-US"/>
        </w:rPr>
        <w:t>Hadoop</w:t>
      </w:r>
      <w:r w:rsidRPr="007A564E">
        <w:t>. Каково их назначение?</w:t>
      </w:r>
      <w:bookmarkEnd w:id="51"/>
    </w:p>
    <w:p w14:paraId="1F622EE7" w14:textId="77777777" w:rsidR="00AF2E4B" w:rsidRPr="00303117" w:rsidRDefault="00AF2E4B" w:rsidP="00AF2E4B">
      <w:proofErr w:type="spellStart"/>
      <w:r w:rsidRPr="00CA0CB0">
        <w:rPr>
          <w:b/>
          <w:bCs/>
        </w:rPr>
        <w:t>Hbase</w:t>
      </w:r>
      <w:proofErr w:type="spellEnd"/>
      <w:r w:rsidRPr="00303117">
        <w:t xml:space="preserve"> — это распределенная, </w:t>
      </w:r>
      <w:proofErr w:type="spellStart"/>
      <w:r w:rsidRPr="00303117">
        <w:t>колоночноориентированная</w:t>
      </w:r>
      <w:proofErr w:type="spellEnd"/>
      <w:r w:rsidRPr="00303117">
        <w:t xml:space="preserve">, </w:t>
      </w:r>
      <w:proofErr w:type="spellStart"/>
      <w:r w:rsidRPr="00303117">
        <w:t>мультиверсионная</w:t>
      </w:r>
      <w:proofErr w:type="spellEnd"/>
      <w:r w:rsidRPr="00303117">
        <w:t xml:space="preserve"> база типа «</w:t>
      </w:r>
      <w:proofErr w:type="spellStart"/>
      <w:r w:rsidRPr="00303117">
        <w:t>ключзначение</w:t>
      </w:r>
      <w:proofErr w:type="spellEnd"/>
      <w:r w:rsidRPr="00303117">
        <w:t xml:space="preserve">». Данные организованы в таблицы, проиндексированные первичным ключом, который в </w:t>
      </w:r>
      <w:proofErr w:type="spellStart"/>
      <w:r w:rsidRPr="00303117">
        <w:t>Hbase</w:t>
      </w:r>
      <w:proofErr w:type="spellEnd"/>
      <w:r w:rsidRPr="00303117">
        <w:t xml:space="preserve"> называется </w:t>
      </w:r>
      <w:proofErr w:type="spellStart"/>
      <w:r w:rsidRPr="00303117">
        <w:t>RowKey</w:t>
      </w:r>
      <w:proofErr w:type="spellEnd"/>
      <w:r w:rsidRPr="00303117">
        <w:t xml:space="preserve">. Для каждого </w:t>
      </w:r>
      <w:proofErr w:type="spellStart"/>
      <w:r w:rsidRPr="00303117">
        <w:t>RowKey</w:t>
      </w:r>
      <w:proofErr w:type="spellEnd"/>
      <w:r w:rsidRPr="00303117">
        <w:t xml:space="preserve"> ключа может храниться неограниченный набор атрибутов (или колонок). </w:t>
      </w:r>
    </w:p>
    <w:p w14:paraId="14AE278A" w14:textId="77777777" w:rsidR="00AF2E4B" w:rsidRPr="00303117" w:rsidRDefault="00AF2E4B" w:rsidP="00AF2E4B">
      <w:r w:rsidRPr="00303117">
        <w:t xml:space="preserve">Колонки организованны в группы колонок, называемые </w:t>
      </w:r>
      <w:proofErr w:type="spellStart"/>
      <w:r w:rsidRPr="00303117">
        <w:t>Column</w:t>
      </w:r>
      <w:proofErr w:type="spellEnd"/>
      <w:r w:rsidRPr="00303117">
        <w:t xml:space="preserve"> </w:t>
      </w:r>
      <w:proofErr w:type="spellStart"/>
      <w:r w:rsidRPr="00303117">
        <w:t>Family</w:t>
      </w:r>
      <w:proofErr w:type="spellEnd"/>
      <w:r w:rsidRPr="00303117">
        <w:t xml:space="preserve">. Как правило в одну </w:t>
      </w:r>
      <w:proofErr w:type="spellStart"/>
      <w:r w:rsidRPr="00303117">
        <w:t>Column</w:t>
      </w:r>
      <w:proofErr w:type="spellEnd"/>
      <w:r w:rsidRPr="00303117">
        <w:t xml:space="preserve"> </w:t>
      </w:r>
      <w:proofErr w:type="spellStart"/>
      <w:r w:rsidRPr="00303117">
        <w:t>Family</w:t>
      </w:r>
      <w:proofErr w:type="spellEnd"/>
      <w:r w:rsidRPr="00303117">
        <w:t xml:space="preserve"> объединяют колонки, для которых одинаковый паттерн использования и хранения. </w:t>
      </w:r>
    </w:p>
    <w:p w14:paraId="782FA7E1" w14:textId="77777777" w:rsidR="00AF2E4B" w:rsidRPr="00303117" w:rsidRDefault="00AF2E4B" w:rsidP="00AF2E4B">
      <w:r w:rsidRPr="00303117">
        <w:t xml:space="preserve">Для каждого атрибута может храниться несколько различных </w:t>
      </w:r>
      <w:proofErr w:type="spellStart"/>
      <w:proofErr w:type="gramStart"/>
      <w:r w:rsidRPr="00303117">
        <w:t>версий.Разные</w:t>
      </w:r>
      <w:proofErr w:type="spellEnd"/>
      <w:proofErr w:type="gramEnd"/>
      <w:r w:rsidRPr="00303117">
        <w:t xml:space="preserve"> версии имеют разный </w:t>
      </w:r>
      <w:proofErr w:type="spellStart"/>
      <w:r w:rsidRPr="00303117">
        <w:t>timestamp</w:t>
      </w:r>
      <w:proofErr w:type="spellEnd"/>
      <w:r w:rsidRPr="00303117">
        <w:t>.</w:t>
      </w:r>
    </w:p>
    <w:p w14:paraId="57485F45" w14:textId="77777777" w:rsidR="00AF2E4B" w:rsidRPr="00303117" w:rsidRDefault="00AF2E4B" w:rsidP="00AF2E4B">
      <w:r w:rsidRPr="00303117">
        <w:t xml:space="preserve">Записи физически хранятся в отсортированном по </w:t>
      </w:r>
      <w:proofErr w:type="spellStart"/>
      <w:r w:rsidRPr="00303117">
        <w:t>RowKey</w:t>
      </w:r>
      <w:proofErr w:type="spellEnd"/>
      <w:r w:rsidRPr="00303117">
        <w:t xml:space="preserve"> порядке. При этом </w:t>
      </w:r>
      <w:proofErr w:type="gramStart"/>
      <w:r w:rsidRPr="00303117">
        <w:t>данные</w:t>
      </w:r>
      <w:proofErr w:type="gramEnd"/>
      <w:r w:rsidRPr="00303117">
        <w:t xml:space="preserve"> соответствующие разным </w:t>
      </w:r>
      <w:proofErr w:type="spellStart"/>
      <w:r w:rsidRPr="00303117">
        <w:t>Column</w:t>
      </w:r>
      <w:proofErr w:type="spellEnd"/>
      <w:r w:rsidRPr="00303117">
        <w:t xml:space="preserve"> </w:t>
      </w:r>
      <w:proofErr w:type="spellStart"/>
      <w:r w:rsidRPr="00303117">
        <w:t>Family</w:t>
      </w:r>
      <w:proofErr w:type="spellEnd"/>
      <w:r w:rsidRPr="00303117">
        <w:t xml:space="preserve"> хранятся отдельно, что позволяет при необходимости читать данные только из нужного семейства колонок. </w:t>
      </w:r>
    </w:p>
    <w:p w14:paraId="0E7BAFB6" w14:textId="77777777" w:rsidR="00AF2E4B" w:rsidRPr="00303117" w:rsidRDefault="00AF2E4B" w:rsidP="00AF2E4B">
      <w:proofErr w:type="spellStart"/>
      <w:r w:rsidRPr="00CA0CB0">
        <w:rPr>
          <w:b/>
          <w:bCs/>
        </w:rPr>
        <w:t>Hive</w:t>
      </w:r>
      <w:proofErr w:type="spellEnd"/>
      <w:r w:rsidRPr="00CA0CB0">
        <w:rPr>
          <w:b/>
          <w:bCs/>
        </w:rPr>
        <w:t xml:space="preserve"> </w:t>
      </w:r>
      <w:proofErr w:type="spellStart"/>
      <w:r w:rsidRPr="00303117">
        <w:t>Cамая</w:t>
      </w:r>
      <w:proofErr w:type="spellEnd"/>
      <w:r w:rsidRPr="00303117">
        <w:t xml:space="preserve"> первая и до сих пор одна из самых популярных СУБД на этой платформе. В качестве языка запросов использует </w:t>
      </w:r>
      <w:proofErr w:type="spellStart"/>
      <w:r w:rsidRPr="00303117">
        <w:t>HiveQL</w:t>
      </w:r>
      <w:proofErr w:type="spellEnd"/>
      <w:r w:rsidRPr="00303117">
        <w:t xml:space="preserve"> — урезанный диалект SQL, который, тем не менее, позволяет выполнять довольно сложные запросы над данными, хранимыми в HDFS.</w:t>
      </w:r>
    </w:p>
    <w:p w14:paraId="3A10A432" w14:textId="77777777" w:rsidR="00AF2E4B" w:rsidRPr="00303117" w:rsidRDefault="00AF2E4B" w:rsidP="00AF2E4B">
      <w:proofErr w:type="spellStart"/>
      <w:r w:rsidRPr="00303117">
        <w:t>Hive</w:t>
      </w:r>
      <w:proofErr w:type="spellEnd"/>
      <w:r w:rsidRPr="00303117">
        <w:t xml:space="preserve"> представляет из себя движок, который превращает </w:t>
      </w:r>
      <w:proofErr w:type="spellStart"/>
      <w:r w:rsidRPr="00303117">
        <w:t>SQLзапросы</w:t>
      </w:r>
      <w:proofErr w:type="spellEnd"/>
      <w:r w:rsidRPr="00303117">
        <w:t xml:space="preserve"> в цепочки </w:t>
      </w:r>
      <w:proofErr w:type="spellStart"/>
      <w:r w:rsidRPr="00303117">
        <w:t>map-reduce</w:t>
      </w:r>
      <w:proofErr w:type="spellEnd"/>
      <w:r w:rsidRPr="00303117">
        <w:t xml:space="preserve"> задач. Движок включает в себя такие компоненты, как </w:t>
      </w:r>
      <w:proofErr w:type="spellStart"/>
      <w:r w:rsidRPr="00303117">
        <w:t>Parser</w:t>
      </w:r>
      <w:proofErr w:type="spellEnd"/>
      <w:r w:rsidRPr="00303117">
        <w:t xml:space="preserve"> (разбирает входящие SQL-</w:t>
      </w:r>
      <w:proofErr w:type="spellStart"/>
      <w:r w:rsidRPr="00303117">
        <w:t>запрсоы</w:t>
      </w:r>
      <w:proofErr w:type="spellEnd"/>
      <w:r w:rsidRPr="00303117">
        <w:t xml:space="preserve">), </w:t>
      </w:r>
      <w:proofErr w:type="spellStart"/>
      <w:r w:rsidRPr="00303117">
        <w:t>Optimimer</w:t>
      </w:r>
      <w:proofErr w:type="spellEnd"/>
      <w:r w:rsidRPr="00303117">
        <w:t xml:space="preserve"> (оптимизирует запрос для достижения большей эффективности), </w:t>
      </w:r>
      <w:proofErr w:type="spellStart"/>
      <w:r w:rsidRPr="00303117">
        <w:t>Planner</w:t>
      </w:r>
      <w:proofErr w:type="spellEnd"/>
      <w:r w:rsidRPr="00303117">
        <w:t xml:space="preserve"> (планирует задачи на выполнение) </w:t>
      </w:r>
      <w:proofErr w:type="spellStart"/>
      <w:r w:rsidRPr="00303117">
        <w:t>Executor</w:t>
      </w:r>
      <w:proofErr w:type="spellEnd"/>
      <w:r w:rsidRPr="00303117">
        <w:t xml:space="preserve"> (запускает задачи на фреймворке </w:t>
      </w:r>
      <w:proofErr w:type="spellStart"/>
      <w:r w:rsidRPr="00303117">
        <w:t>MapReduce</w:t>
      </w:r>
      <w:proofErr w:type="spellEnd"/>
      <w:r w:rsidRPr="00303117">
        <w:t xml:space="preserve">). </w:t>
      </w:r>
    </w:p>
    <w:p w14:paraId="2B77EC28" w14:textId="77777777" w:rsidR="00AF2E4B" w:rsidRPr="00303117" w:rsidRDefault="00AF2E4B" w:rsidP="00AF2E4B">
      <w:proofErr w:type="spellStart"/>
      <w:r w:rsidRPr="00CA0CB0">
        <w:rPr>
          <w:b/>
          <w:bCs/>
        </w:rPr>
        <w:t>Impala</w:t>
      </w:r>
      <w:proofErr w:type="spellEnd"/>
      <w:r w:rsidRPr="00303117">
        <w:t xml:space="preserve"> Продукт компании </w:t>
      </w:r>
      <w:proofErr w:type="spellStart"/>
      <w:r w:rsidRPr="00303117">
        <w:t>Cloudera</w:t>
      </w:r>
      <w:proofErr w:type="spellEnd"/>
      <w:r w:rsidRPr="00303117">
        <w:t xml:space="preserve"> и основной конкурент </w:t>
      </w:r>
      <w:proofErr w:type="spellStart"/>
      <w:r w:rsidRPr="00303117">
        <w:t>Hive</w:t>
      </w:r>
      <w:proofErr w:type="spellEnd"/>
      <w:r w:rsidRPr="00303117">
        <w:t xml:space="preserve">. </w:t>
      </w:r>
      <w:proofErr w:type="gramStart"/>
      <w:r w:rsidRPr="00303117">
        <w:t>В отличие от последнего,</w:t>
      </w:r>
      <w:proofErr w:type="gramEnd"/>
      <w:r w:rsidRPr="00303117">
        <w:t xml:space="preserve"> </w:t>
      </w:r>
      <w:proofErr w:type="spellStart"/>
      <w:r w:rsidRPr="00303117">
        <w:t>Impala</w:t>
      </w:r>
      <w:proofErr w:type="spellEnd"/>
      <w:r w:rsidRPr="00303117">
        <w:t xml:space="preserve"> никогда не использовала классический </w:t>
      </w:r>
      <w:proofErr w:type="spellStart"/>
      <w:r w:rsidRPr="00303117">
        <w:t>MapReduce</w:t>
      </w:r>
      <w:proofErr w:type="spellEnd"/>
      <w:r w:rsidRPr="00303117">
        <w:t xml:space="preserve">, а изначально исполняла запросы на своём собственном движке. Кроме того, в </w:t>
      </w:r>
      <w:r w:rsidRPr="00303117">
        <w:lastRenderedPageBreak/>
        <w:t xml:space="preserve">последнее время </w:t>
      </w:r>
      <w:proofErr w:type="spellStart"/>
      <w:r w:rsidRPr="00303117">
        <w:t>Impala</w:t>
      </w:r>
      <w:proofErr w:type="spellEnd"/>
      <w:r w:rsidRPr="00303117">
        <w:t xml:space="preserve"> активно использует кеширование часто используемых блоков данных и колоночные форматы хранения, что очень хорошо сказывается на производительности аналитических запросов.</w:t>
      </w:r>
    </w:p>
    <w:p w14:paraId="32AB73C7" w14:textId="77777777" w:rsidR="00AF2E4B" w:rsidRPr="00303117" w:rsidRDefault="00AF2E4B" w:rsidP="00AF2E4B">
      <w:proofErr w:type="spellStart"/>
      <w:r w:rsidRPr="00CA0CB0">
        <w:rPr>
          <w:b/>
          <w:bCs/>
        </w:rPr>
        <w:t>Apache</w:t>
      </w:r>
      <w:proofErr w:type="spellEnd"/>
      <w:r w:rsidRPr="00CA0CB0">
        <w:rPr>
          <w:b/>
          <w:bCs/>
        </w:rPr>
        <w:t xml:space="preserve"> </w:t>
      </w:r>
      <w:proofErr w:type="spellStart"/>
      <w:r w:rsidRPr="00CA0CB0">
        <w:rPr>
          <w:b/>
          <w:bCs/>
        </w:rPr>
        <w:t>Impala</w:t>
      </w:r>
      <w:proofErr w:type="spellEnd"/>
      <w:r w:rsidRPr="00303117">
        <w:t xml:space="preserve"> - это открытая исходная база данных для </w:t>
      </w:r>
      <w:proofErr w:type="spellStart"/>
      <w:r w:rsidRPr="00303117">
        <w:t>Apache</w:t>
      </w:r>
      <w:proofErr w:type="spellEnd"/>
      <w:r w:rsidRPr="00303117">
        <w:t xml:space="preserve"> </w:t>
      </w:r>
      <w:proofErr w:type="spellStart"/>
      <w:proofErr w:type="gramStart"/>
      <w:r w:rsidRPr="00303117">
        <w:t>Hadoop</w:t>
      </w:r>
      <w:proofErr w:type="spellEnd"/>
      <w:r w:rsidRPr="00303117">
        <w:t xml:space="preserve"> .</w:t>
      </w:r>
      <w:proofErr w:type="gramEnd"/>
      <w:r w:rsidRPr="00303117">
        <w:t xml:space="preserve"> </w:t>
      </w:r>
      <w:proofErr w:type="spellStart"/>
      <w:r w:rsidRPr="00303117">
        <w:t>Impala</w:t>
      </w:r>
      <w:proofErr w:type="spellEnd"/>
      <w:r w:rsidRPr="00303117">
        <w:t xml:space="preserve"> поставляется компанией </w:t>
      </w:r>
      <w:proofErr w:type="spellStart"/>
      <w:r w:rsidRPr="00303117">
        <w:t>Cloudera</w:t>
      </w:r>
      <w:proofErr w:type="spellEnd"/>
      <w:r w:rsidRPr="00303117">
        <w:t xml:space="preserve">. </w:t>
      </w:r>
    </w:p>
    <w:p w14:paraId="76856A70" w14:textId="77777777" w:rsidR="00AF2E4B" w:rsidRPr="00303117" w:rsidRDefault="00AF2E4B" w:rsidP="00AF2E4B">
      <w:proofErr w:type="spellStart"/>
      <w:r w:rsidRPr="00303117">
        <w:t>Impala</w:t>
      </w:r>
      <w:proofErr w:type="spellEnd"/>
      <w:r w:rsidRPr="00303117">
        <w:t xml:space="preserve"> обеспечивает быстрые интерактивные </w:t>
      </w:r>
      <w:proofErr w:type="spellStart"/>
      <w:r w:rsidRPr="00303117">
        <w:t>SQLзапросы</w:t>
      </w:r>
      <w:proofErr w:type="spellEnd"/>
      <w:r w:rsidRPr="00303117">
        <w:t xml:space="preserve"> непосредственно на ваших данных </w:t>
      </w:r>
      <w:proofErr w:type="spellStart"/>
      <w:r w:rsidRPr="00303117">
        <w:t>Apache</w:t>
      </w:r>
      <w:proofErr w:type="spellEnd"/>
      <w:r w:rsidRPr="00303117">
        <w:t xml:space="preserve"> </w:t>
      </w:r>
      <w:proofErr w:type="spellStart"/>
      <w:r w:rsidRPr="00303117">
        <w:t>Hadoop</w:t>
      </w:r>
      <w:proofErr w:type="spellEnd"/>
      <w:r w:rsidRPr="00303117">
        <w:t xml:space="preserve">, хранящихся в HDFS, </w:t>
      </w:r>
      <w:proofErr w:type="spellStart"/>
      <w:r w:rsidRPr="00303117">
        <w:t>HBase</w:t>
      </w:r>
      <w:proofErr w:type="spellEnd"/>
      <w:r w:rsidRPr="00303117">
        <w:t xml:space="preserve"> или </w:t>
      </w:r>
      <w:proofErr w:type="spellStart"/>
      <w:r w:rsidRPr="00303117">
        <w:t>Amazon</w:t>
      </w:r>
      <w:proofErr w:type="spellEnd"/>
      <w:r w:rsidRPr="00303117">
        <w:t xml:space="preserve"> </w:t>
      </w:r>
      <w:proofErr w:type="spellStart"/>
      <w:r w:rsidRPr="00303117">
        <w:t>Simple</w:t>
      </w:r>
      <w:proofErr w:type="spellEnd"/>
      <w:r w:rsidRPr="00303117">
        <w:t xml:space="preserve"> </w:t>
      </w:r>
      <w:proofErr w:type="spellStart"/>
      <w:r w:rsidRPr="00303117">
        <w:t>Storage</w:t>
      </w:r>
      <w:proofErr w:type="spellEnd"/>
      <w:r w:rsidRPr="00303117">
        <w:t xml:space="preserve"> </w:t>
      </w:r>
      <w:proofErr w:type="spellStart"/>
      <w:r w:rsidRPr="00303117">
        <w:t>Service</w:t>
      </w:r>
      <w:proofErr w:type="spellEnd"/>
      <w:r w:rsidRPr="00303117">
        <w:t xml:space="preserve"> (S3). </w:t>
      </w:r>
    </w:p>
    <w:p w14:paraId="77514006" w14:textId="77777777" w:rsidR="00AF2E4B" w:rsidRPr="00303117" w:rsidRDefault="00AF2E4B" w:rsidP="00AF2E4B">
      <w:r w:rsidRPr="00303117">
        <w:t xml:space="preserve">Помимо использования одной и той же унифицированной платформы хранения, </w:t>
      </w:r>
      <w:proofErr w:type="spellStart"/>
      <w:r w:rsidRPr="00303117">
        <w:t>Impala</w:t>
      </w:r>
      <w:proofErr w:type="spellEnd"/>
      <w:r w:rsidRPr="00303117">
        <w:t xml:space="preserve"> также использует те же метаданные, тот же синтаксис SQL (</w:t>
      </w:r>
      <w:proofErr w:type="spellStart"/>
      <w:r w:rsidRPr="00303117">
        <w:t>Hive</w:t>
      </w:r>
      <w:proofErr w:type="spellEnd"/>
      <w:r w:rsidRPr="00303117">
        <w:t xml:space="preserve"> SQL), драйвер ODBC и пользовательский интерфейс (интерфейс запроса </w:t>
      </w:r>
      <w:proofErr w:type="spellStart"/>
      <w:r w:rsidRPr="00303117">
        <w:t>Impala</w:t>
      </w:r>
      <w:proofErr w:type="spellEnd"/>
      <w:r w:rsidRPr="00303117">
        <w:t xml:space="preserve"> в </w:t>
      </w:r>
      <w:proofErr w:type="spellStart"/>
      <w:r w:rsidRPr="00303117">
        <w:t>Hue</w:t>
      </w:r>
      <w:proofErr w:type="spellEnd"/>
      <w:r w:rsidRPr="00303117">
        <w:t xml:space="preserve">) как и </w:t>
      </w:r>
      <w:proofErr w:type="spellStart"/>
      <w:r w:rsidRPr="00303117">
        <w:t>Apache</w:t>
      </w:r>
      <w:proofErr w:type="spellEnd"/>
      <w:r w:rsidRPr="00303117">
        <w:t xml:space="preserve"> </w:t>
      </w:r>
      <w:proofErr w:type="spellStart"/>
      <w:r w:rsidRPr="00303117">
        <w:t>Hive</w:t>
      </w:r>
      <w:proofErr w:type="spellEnd"/>
      <w:r w:rsidRPr="00303117">
        <w:t>. Это обеспечивает привычную и унифицированную платформу для запросов в реальном времени или пакетных запросов.</w:t>
      </w:r>
    </w:p>
    <w:p w14:paraId="03121168" w14:textId="77777777" w:rsidR="00AF2E4B" w:rsidRPr="00303117" w:rsidRDefault="00AF2E4B" w:rsidP="00AF2E4B">
      <w:proofErr w:type="spellStart"/>
      <w:r w:rsidRPr="00CA0CB0">
        <w:rPr>
          <w:b/>
          <w:bCs/>
        </w:rPr>
        <w:t>Pig</w:t>
      </w:r>
      <w:proofErr w:type="spellEnd"/>
      <w:r w:rsidRPr="00303117">
        <w:t xml:space="preserve"> Надстройка для </w:t>
      </w:r>
      <w:proofErr w:type="spellStart"/>
      <w:r w:rsidRPr="00303117">
        <w:t>Hadoop</w:t>
      </w:r>
      <w:proofErr w:type="spellEnd"/>
      <w:r w:rsidRPr="00303117">
        <w:t xml:space="preserve">, позволяющая создавать программы для </w:t>
      </w:r>
      <w:proofErr w:type="spellStart"/>
      <w:r w:rsidRPr="00303117">
        <w:t>обрабоки</w:t>
      </w:r>
      <w:proofErr w:type="spellEnd"/>
      <w:r w:rsidRPr="00303117">
        <w:t xml:space="preserve"> данных на высокоуровневом языке</w:t>
      </w:r>
    </w:p>
    <w:p w14:paraId="6732738F" w14:textId="77777777" w:rsidR="00AF2E4B" w:rsidRPr="00303117" w:rsidRDefault="00AF2E4B" w:rsidP="00AF2E4B">
      <w:proofErr w:type="spellStart"/>
      <w:r w:rsidRPr="00303117">
        <w:t>Pig</w:t>
      </w:r>
      <w:proofErr w:type="spellEnd"/>
      <w:r w:rsidRPr="00303117">
        <w:t xml:space="preserve"> состоит из двух частей: • язык для описания потоков </w:t>
      </w:r>
      <w:proofErr w:type="spellStart"/>
      <w:r w:rsidRPr="00303117">
        <w:t>Pig</w:t>
      </w:r>
      <w:proofErr w:type="spellEnd"/>
      <w:r w:rsidRPr="00303117">
        <w:t xml:space="preserve"> </w:t>
      </w:r>
      <w:proofErr w:type="spellStart"/>
      <w:r w:rsidRPr="00303117">
        <w:t>Latin</w:t>
      </w:r>
      <w:proofErr w:type="spellEnd"/>
      <w:r w:rsidRPr="00303117">
        <w:t xml:space="preserve">; • исполнительная среда для запуска сценариев </w:t>
      </w:r>
      <w:proofErr w:type="spellStart"/>
      <w:r w:rsidRPr="00303117">
        <w:t>Pig</w:t>
      </w:r>
      <w:proofErr w:type="spellEnd"/>
      <w:r w:rsidRPr="00303117">
        <w:t xml:space="preserve"> </w:t>
      </w:r>
      <w:proofErr w:type="spellStart"/>
      <w:r w:rsidRPr="00303117">
        <w:t>Latin</w:t>
      </w:r>
      <w:proofErr w:type="spellEnd"/>
      <w:r w:rsidRPr="00303117">
        <w:t xml:space="preserve"> (доступны два варианта: запуск на локальной JVM или исполнение в кластере </w:t>
      </w:r>
      <w:proofErr w:type="spellStart"/>
      <w:r w:rsidRPr="00303117">
        <w:t>Hadoop</w:t>
      </w:r>
      <w:proofErr w:type="spellEnd"/>
      <w:r w:rsidRPr="00303117">
        <w:t>)</w:t>
      </w:r>
    </w:p>
    <w:p w14:paraId="1588184F" w14:textId="77777777" w:rsidR="00AF2E4B" w:rsidRPr="00303117" w:rsidRDefault="00AF2E4B" w:rsidP="00AF2E4B">
      <w:proofErr w:type="spellStart"/>
      <w:r w:rsidRPr="00303117">
        <w:t>Pig</w:t>
      </w:r>
      <w:proofErr w:type="spellEnd"/>
      <w:r w:rsidRPr="00303117">
        <w:t xml:space="preserve"> упрощает использование </w:t>
      </w:r>
      <w:proofErr w:type="spellStart"/>
      <w:r w:rsidRPr="00303117">
        <w:t>Hadoop</w:t>
      </w:r>
      <w:proofErr w:type="spellEnd"/>
      <w:r w:rsidRPr="00303117">
        <w:t xml:space="preserve">, позволяя выполнять SQL-подобные запросы к распределенным наборам данных. Характерным свойством программ </w:t>
      </w:r>
      <w:proofErr w:type="spellStart"/>
      <w:r w:rsidRPr="00303117">
        <w:t>Pig</w:t>
      </w:r>
      <w:proofErr w:type="spellEnd"/>
      <w:r w:rsidRPr="00303117">
        <w:t xml:space="preserve"> является то, что их структура поддается существенному распараллеливанию,</w:t>
      </w:r>
    </w:p>
    <w:p w14:paraId="211953A3" w14:textId="77777777" w:rsidR="00AF2E4B" w:rsidRPr="00303117" w:rsidRDefault="00AF2E4B" w:rsidP="00AF2E4B">
      <w:proofErr w:type="spellStart"/>
      <w:r w:rsidRPr="00CA0CB0">
        <w:rPr>
          <w:b/>
          <w:bCs/>
        </w:rPr>
        <w:t>Mahout</w:t>
      </w:r>
      <w:proofErr w:type="spellEnd"/>
      <w:r w:rsidRPr="00303117">
        <w:t xml:space="preserve"> Первая большая библиотека, реализовавшая многие популярные алгоритмы средствами </w:t>
      </w:r>
      <w:proofErr w:type="spellStart"/>
      <w:r w:rsidRPr="00303117">
        <w:t>MapReduce</w:t>
      </w:r>
      <w:proofErr w:type="spellEnd"/>
      <w:r w:rsidRPr="00303117">
        <w:t xml:space="preserve">. Включает в себя алгоритмы для кластеризации, </w:t>
      </w:r>
      <w:proofErr w:type="spellStart"/>
      <w:r w:rsidRPr="00303117">
        <w:t>коллаборативной</w:t>
      </w:r>
      <w:proofErr w:type="spellEnd"/>
      <w:r w:rsidRPr="00303117">
        <w:t xml:space="preserve"> фильтрации, случайных деревьев, а также несколько примитивов для факторизации матриц.</w:t>
      </w:r>
    </w:p>
    <w:p w14:paraId="63AA4BE2" w14:textId="77777777" w:rsidR="00AF2E4B" w:rsidRPr="00303117" w:rsidRDefault="00AF2E4B" w:rsidP="00AF2E4B">
      <w:proofErr w:type="spellStart"/>
      <w:r w:rsidRPr="00CA0CB0">
        <w:rPr>
          <w:b/>
          <w:bCs/>
        </w:rPr>
        <w:t>Rhadoop</w:t>
      </w:r>
      <w:proofErr w:type="spellEnd"/>
      <w:r w:rsidRPr="00CA0CB0">
        <w:rPr>
          <w:b/>
          <w:bCs/>
        </w:rPr>
        <w:t xml:space="preserve"> </w:t>
      </w:r>
      <w:r w:rsidRPr="00303117">
        <w:t xml:space="preserve">Надстройка над </w:t>
      </w:r>
      <w:proofErr w:type="spellStart"/>
      <w:r w:rsidRPr="00303117">
        <w:t>Hadoop</w:t>
      </w:r>
      <w:proofErr w:type="spellEnd"/>
      <w:r w:rsidRPr="00303117">
        <w:t xml:space="preserve"> для выполнения программ, написанных на языке R. Как и </w:t>
      </w:r>
      <w:proofErr w:type="spellStart"/>
      <w:r w:rsidRPr="00303117">
        <w:t>Mahout</w:t>
      </w:r>
      <w:proofErr w:type="spellEnd"/>
      <w:r w:rsidRPr="00303117">
        <w:t xml:space="preserve"> позволяет использовать алгоритмы </w:t>
      </w:r>
      <w:proofErr w:type="spellStart"/>
      <w:r w:rsidRPr="00303117">
        <w:t>DataMining</w:t>
      </w:r>
      <w:proofErr w:type="spellEnd"/>
      <w:r w:rsidRPr="00303117">
        <w:t xml:space="preserve">. </w:t>
      </w:r>
    </w:p>
    <w:p w14:paraId="172E1BBC" w14:textId="77777777" w:rsidR="00AF2E4B" w:rsidRPr="00303117" w:rsidRDefault="00AF2E4B" w:rsidP="00AF2E4B">
      <w:proofErr w:type="spellStart"/>
      <w:r w:rsidRPr="00CA0CB0">
        <w:rPr>
          <w:b/>
          <w:bCs/>
        </w:rPr>
        <w:t>Tez</w:t>
      </w:r>
      <w:proofErr w:type="spellEnd"/>
      <w:r w:rsidRPr="00303117">
        <w:t xml:space="preserve"> представляет задачу в виде ориентированного ациклического графа (DAG) </w:t>
      </w:r>
      <w:proofErr w:type="spellStart"/>
      <w:r w:rsidRPr="00303117">
        <w:t>компонентовобработчиков</w:t>
      </w:r>
      <w:proofErr w:type="spellEnd"/>
      <w:r w:rsidRPr="00303117">
        <w:t xml:space="preserve">. Планировщик запускает вычисление графа </w:t>
      </w:r>
      <w:r w:rsidRPr="00303117">
        <w:lastRenderedPageBreak/>
        <w:t xml:space="preserve">и при необходимости динамически переконфигурирует его, оптимизируя под данные. </w:t>
      </w:r>
    </w:p>
    <w:p w14:paraId="5EEAADB9" w14:textId="77777777" w:rsidR="00AF2E4B" w:rsidRPr="00303117" w:rsidRDefault="00AF2E4B" w:rsidP="00AF2E4B">
      <w:proofErr w:type="spellStart"/>
      <w:r w:rsidRPr="00CA0CB0">
        <w:rPr>
          <w:b/>
          <w:bCs/>
        </w:rPr>
        <w:t>Oozie</w:t>
      </w:r>
      <w:proofErr w:type="spellEnd"/>
      <w:r w:rsidRPr="00303117">
        <w:t xml:space="preserve"> Утилита позволяет создавать </w:t>
      </w:r>
      <w:proofErr w:type="spellStart"/>
      <w:r w:rsidRPr="00303117">
        <w:t>workflow</w:t>
      </w:r>
      <w:proofErr w:type="spellEnd"/>
      <w:r w:rsidRPr="00303117">
        <w:t xml:space="preserve"> из программ </w:t>
      </w:r>
      <w:proofErr w:type="spellStart"/>
      <w:r w:rsidRPr="00303117">
        <w:t>MapReduce</w:t>
      </w:r>
      <w:proofErr w:type="spellEnd"/>
      <w:r w:rsidRPr="00303117">
        <w:t xml:space="preserve">, запросов </w:t>
      </w:r>
      <w:proofErr w:type="spellStart"/>
      <w:r w:rsidRPr="00303117">
        <w:t>Hive</w:t>
      </w:r>
      <w:proofErr w:type="spellEnd"/>
      <w:r w:rsidRPr="00303117">
        <w:t xml:space="preserve"> и </w:t>
      </w:r>
      <w:proofErr w:type="spellStart"/>
      <w:r w:rsidRPr="00303117">
        <w:t>Pig</w:t>
      </w:r>
      <w:proofErr w:type="spellEnd"/>
      <w:r w:rsidRPr="00303117">
        <w:t xml:space="preserve">. </w:t>
      </w:r>
      <w:proofErr w:type="spellStart"/>
      <w:r w:rsidRPr="00303117">
        <w:t>Oozie</w:t>
      </w:r>
      <w:proofErr w:type="spellEnd"/>
      <w:r w:rsidRPr="00303117">
        <w:t xml:space="preserve"> — это проект с открытым исходным кодом на основе технологии </w:t>
      </w:r>
      <w:proofErr w:type="spellStart"/>
      <w:r w:rsidRPr="00303117">
        <w:t>Java</w:t>
      </w:r>
      <w:proofErr w:type="spellEnd"/>
      <w:r w:rsidRPr="00303117">
        <w:t xml:space="preserve">™, упрощающий процесс создания потоков работ и координацию заданий. </w:t>
      </w:r>
      <w:proofErr w:type="spellStart"/>
      <w:r w:rsidRPr="00303117">
        <w:t>Oozie</w:t>
      </w:r>
      <w:proofErr w:type="spellEnd"/>
      <w:r w:rsidRPr="00303117">
        <w:t xml:space="preserve"> предоставляет принципиальную возможность объединения нескольких последовательно выполняемых заданий в одну логическую единицу работы. </w:t>
      </w:r>
    </w:p>
    <w:p w14:paraId="6C177569" w14:textId="77777777" w:rsidR="00AF2E4B" w:rsidRPr="00303117" w:rsidRDefault="00AF2E4B" w:rsidP="00AF2E4B">
      <w:proofErr w:type="spellStart"/>
      <w:r w:rsidRPr="00CA0CB0">
        <w:rPr>
          <w:b/>
          <w:bCs/>
        </w:rPr>
        <w:t>Hue</w:t>
      </w:r>
      <w:proofErr w:type="spellEnd"/>
      <w:r w:rsidRPr="00303117">
        <w:t xml:space="preserve"> </w:t>
      </w:r>
      <w:proofErr w:type="spellStart"/>
      <w:r w:rsidRPr="00303117">
        <w:t>Web</w:t>
      </w:r>
      <w:proofErr w:type="spellEnd"/>
      <w:r w:rsidRPr="00303117">
        <w:t xml:space="preserve"> интерфейс к </w:t>
      </w:r>
      <w:proofErr w:type="spellStart"/>
      <w:r w:rsidRPr="00303117">
        <w:t>Hadoop</w:t>
      </w:r>
      <w:proofErr w:type="spellEnd"/>
      <w:r w:rsidRPr="00303117">
        <w:t xml:space="preserve"> для мониторинга заданий, выполняющихся на кластере, и облегчения обслуживания кластера. </w:t>
      </w:r>
      <w:r w:rsidRPr="00303117">
        <w:sym w:font="Symbol" w:char="F076"/>
      </w:r>
      <w:r w:rsidRPr="00303117">
        <w:t>HUE (</w:t>
      </w:r>
      <w:proofErr w:type="spellStart"/>
      <w:r w:rsidRPr="00303117">
        <w:t>Hadoop</w:t>
      </w:r>
      <w:proofErr w:type="spellEnd"/>
      <w:r w:rsidRPr="00303117">
        <w:t xml:space="preserve"> User </w:t>
      </w:r>
      <w:proofErr w:type="spellStart"/>
      <w:r w:rsidRPr="00303117">
        <w:t>Experience</w:t>
      </w:r>
      <w:proofErr w:type="spellEnd"/>
      <w:r w:rsidRPr="00303117">
        <w:t xml:space="preserve">) – это веб интерфейс для анализа данных на </w:t>
      </w:r>
      <w:proofErr w:type="spellStart"/>
      <w:r w:rsidRPr="00303117">
        <w:t>Hadoop</w:t>
      </w:r>
      <w:proofErr w:type="spellEnd"/>
      <w:r w:rsidRPr="00303117">
        <w:t>.</w:t>
      </w:r>
    </w:p>
    <w:p w14:paraId="5B0029DD" w14:textId="77777777" w:rsidR="00AF2E4B" w:rsidRPr="00303117" w:rsidRDefault="00AF2E4B" w:rsidP="00AF2E4B">
      <w:proofErr w:type="spellStart"/>
      <w:r w:rsidRPr="00CA0CB0">
        <w:rPr>
          <w:b/>
          <w:bCs/>
        </w:rPr>
        <w:t>Sqoop</w:t>
      </w:r>
      <w:proofErr w:type="spellEnd"/>
      <w:r w:rsidRPr="00303117">
        <w:t xml:space="preserve"> Утилита для загрузки данных из реляционных баз данных в кластер </w:t>
      </w:r>
      <w:proofErr w:type="spellStart"/>
      <w:r w:rsidRPr="00303117">
        <w:t>Hadoop</w:t>
      </w:r>
      <w:proofErr w:type="spellEnd"/>
      <w:r w:rsidRPr="00303117">
        <w:t xml:space="preserve"> и для выгрузки данных обратно БД. </w:t>
      </w:r>
    </w:p>
    <w:p w14:paraId="3052F2B4" w14:textId="77777777" w:rsidR="00AF2E4B" w:rsidRPr="00303117" w:rsidRDefault="00AF2E4B" w:rsidP="00AF2E4B">
      <w:r w:rsidRPr="00303117">
        <w:t>Инструмент для пересылки данных между структурированными хранилищами и HDFS</w:t>
      </w:r>
    </w:p>
    <w:p w14:paraId="601E85A7" w14:textId="77777777" w:rsidR="00E32C2C" w:rsidRPr="007A564E" w:rsidRDefault="00E32C2C" w:rsidP="00E32C2C">
      <w:pPr>
        <w:pStyle w:val="2"/>
      </w:pPr>
      <w:bookmarkStart w:id="52" w:name="_Toc61866428"/>
      <w:r w:rsidRPr="007A564E">
        <w:t xml:space="preserve">Какие основные методы анализа данных применяются в технологиях </w:t>
      </w:r>
      <w:r w:rsidRPr="007A564E">
        <w:rPr>
          <w:lang w:val="en-US"/>
        </w:rPr>
        <w:t>Big</w:t>
      </w:r>
      <w:r w:rsidRPr="007A564E">
        <w:t xml:space="preserve"> </w:t>
      </w:r>
      <w:r w:rsidRPr="007A564E">
        <w:rPr>
          <w:lang w:val="en-US"/>
        </w:rPr>
        <w:t>Data</w:t>
      </w:r>
      <w:r w:rsidRPr="007A564E">
        <w:t>?</w:t>
      </w:r>
      <w:bookmarkEnd w:id="52"/>
    </w:p>
    <w:p w14:paraId="1C1A6AB5" w14:textId="77777777" w:rsidR="00303117" w:rsidRPr="00E32C2C" w:rsidRDefault="00303117" w:rsidP="00E32C2C">
      <w:pPr>
        <w:ind w:firstLine="0"/>
        <w:rPr>
          <w:b/>
          <w:bCs/>
        </w:rPr>
      </w:pPr>
      <w:r w:rsidRPr="00E32C2C">
        <w:rPr>
          <w:b/>
          <w:bCs/>
        </w:rPr>
        <w:t>Методы и техники анализа больших данных</w:t>
      </w:r>
    </w:p>
    <w:p w14:paraId="3C7C6DBB" w14:textId="77777777" w:rsidR="00303117" w:rsidRPr="00303117" w:rsidRDefault="00303117" w:rsidP="00E32C2C">
      <w:r w:rsidRPr="00303117">
        <w:t xml:space="preserve">Международная консалтинговая компания </w:t>
      </w:r>
      <w:proofErr w:type="spellStart"/>
      <w:r w:rsidRPr="00303117">
        <w:t>McKinsey</w:t>
      </w:r>
      <w:proofErr w:type="spellEnd"/>
      <w:r w:rsidRPr="00303117">
        <w:t>, специализирующаяся на решении задач, связанных со стратегическим управлением, выделяет 11 методов и техник анализа, применимых к большим данным.</w:t>
      </w:r>
    </w:p>
    <w:p w14:paraId="0C8A7FD2" w14:textId="063F9861" w:rsidR="00303117" w:rsidRPr="00303117" w:rsidRDefault="00303117" w:rsidP="00E32C2C">
      <w:r w:rsidRPr="00303117">
        <w:t xml:space="preserve">Методы класса </w:t>
      </w:r>
      <w:proofErr w:type="spellStart"/>
      <w:r w:rsidRPr="00303117">
        <w:t>Data</w:t>
      </w:r>
      <w:proofErr w:type="spellEnd"/>
      <w:r w:rsidRPr="00303117">
        <w:t xml:space="preserve"> </w:t>
      </w:r>
      <w:proofErr w:type="spellStart"/>
      <w:r w:rsidRPr="00303117">
        <w:t>Mining</w:t>
      </w:r>
      <w:proofErr w:type="spellEnd"/>
      <w:r w:rsidRPr="00303117">
        <w:t> (добыча данных, интеллектуальный анализ данных, глубинный анализ данных) — совокупность методов обнаружения в данных ранее неизвестных, нетривиальных, практически полезных знаний, необходимых для принятия решений. К таким методам, в частности, относятся обучение ассоциативным правилам (</w:t>
      </w:r>
      <w:proofErr w:type="spellStart"/>
      <w:r w:rsidRPr="00303117">
        <w:t>association</w:t>
      </w:r>
      <w:proofErr w:type="spellEnd"/>
      <w:r w:rsidRPr="00303117">
        <w:t xml:space="preserve"> </w:t>
      </w:r>
      <w:proofErr w:type="spellStart"/>
      <w:r w:rsidRPr="00303117">
        <w:t>rule</w:t>
      </w:r>
      <w:proofErr w:type="spellEnd"/>
      <w:r w:rsidRPr="00303117">
        <w:t xml:space="preserve"> </w:t>
      </w:r>
      <w:proofErr w:type="spellStart"/>
      <w:r w:rsidRPr="00303117">
        <w:t>learning</w:t>
      </w:r>
      <w:proofErr w:type="spellEnd"/>
      <w:r w:rsidRPr="00303117">
        <w:t>), классификация (разбиение на категории), кластерный анализ, регрессионный анализ, обнаружение и анализ отклонений и др.</w:t>
      </w:r>
    </w:p>
    <w:p w14:paraId="38564972" w14:textId="4365F348" w:rsidR="00303117" w:rsidRPr="00303117" w:rsidRDefault="00303117" w:rsidP="00E32C2C">
      <w:r w:rsidRPr="00303117">
        <w:lastRenderedPageBreak/>
        <w:t>Краудсорсинг — классификация и обогащение данных силами широкого, неопределённого круга лиц, выполняющих эту работу без вступления в трудовые отношения</w:t>
      </w:r>
    </w:p>
    <w:p w14:paraId="614C700E" w14:textId="6F54827D" w:rsidR="00303117" w:rsidRPr="00303117" w:rsidRDefault="00303117" w:rsidP="00E32C2C">
      <w:r w:rsidRPr="00303117">
        <w:t>Смешение и интеграция данных (</w:t>
      </w:r>
      <w:proofErr w:type="spellStart"/>
      <w:r w:rsidRPr="00303117">
        <w:t>data</w:t>
      </w:r>
      <w:proofErr w:type="spellEnd"/>
      <w:r w:rsidRPr="00303117">
        <w:t xml:space="preserve"> </w:t>
      </w:r>
      <w:proofErr w:type="spellStart"/>
      <w:r w:rsidRPr="00303117">
        <w:t>fusion</w:t>
      </w:r>
      <w:proofErr w:type="spellEnd"/>
      <w:r w:rsidRPr="00303117">
        <w:t xml:space="preserve"> </w:t>
      </w:r>
      <w:proofErr w:type="spellStart"/>
      <w:r w:rsidRPr="00303117">
        <w:t>and</w:t>
      </w:r>
      <w:proofErr w:type="spellEnd"/>
      <w:r w:rsidRPr="00303117">
        <w:t xml:space="preserve"> </w:t>
      </w:r>
      <w:proofErr w:type="spellStart"/>
      <w:r w:rsidRPr="00303117">
        <w:t>integration</w:t>
      </w:r>
      <w:proofErr w:type="spellEnd"/>
      <w:r w:rsidRPr="00303117">
        <w:t>) — набор техник, позволяющих интегрировать разнородные данные из разнообразных источников с целью проведения глубинного анализа (например, цифровая обработка сигналов, обработка естественного языка, включая тональный анализ, и др.)</w:t>
      </w:r>
    </w:p>
    <w:p w14:paraId="4C73BA87" w14:textId="773174CF" w:rsidR="00303117" w:rsidRPr="00303117" w:rsidRDefault="00303117" w:rsidP="00E32C2C">
      <w:r w:rsidRPr="00303117">
        <w:t>Машинное обучение, включая обучение с учителем и без учителя — использование моделей, построенных на базе статистического анализа или машинного обучения для получения комплексных прогнозов на основе базовых моделей</w:t>
      </w:r>
    </w:p>
    <w:p w14:paraId="0EC7A709" w14:textId="283EBB82" w:rsidR="00303117" w:rsidRPr="00303117" w:rsidRDefault="00303117" w:rsidP="00E32C2C">
      <w:r w:rsidRPr="00303117">
        <w:t>Искусственные нейронные сети, сетевой анализ, оптимизация, в том числе генетические алгоритмы (</w:t>
      </w:r>
      <w:proofErr w:type="spellStart"/>
      <w:r w:rsidRPr="00303117">
        <w:t>genetic</w:t>
      </w:r>
      <w:proofErr w:type="spellEnd"/>
      <w:r w:rsidRPr="00303117">
        <w:t xml:space="preserve"> </w:t>
      </w:r>
      <w:proofErr w:type="spellStart"/>
      <w:r w:rsidRPr="00303117">
        <w:t>algorithm</w:t>
      </w:r>
      <w:proofErr w:type="spellEnd"/>
      <w:r w:rsidRPr="00303117">
        <w:t xml:space="preserve"> — эвристические алгоритмы поиска, используемые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p>
    <w:p w14:paraId="1C5FBD84" w14:textId="0B5B9159" w:rsidR="00303117" w:rsidRPr="00303117" w:rsidRDefault="00303117" w:rsidP="00303117">
      <w:pPr>
        <w:ind w:left="709" w:firstLine="0"/>
      </w:pPr>
      <w:r w:rsidRPr="00303117">
        <w:t>Распознавание образов</w:t>
      </w:r>
    </w:p>
    <w:p w14:paraId="1FF6421A" w14:textId="031FE970" w:rsidR="00303117" w:rsidRPr="00303117" w:rsidRDefault="00303117" w:rsidP="00303117">
      <w:pPr>
        <w:ind w:left="709" w:firstLine="0"/>
      </w:pPr>
      <w:r w:rsidRPr="00303117">
        <w:t>Прогнозная аналитика</w:t>
      </w:r>
    </w:p>
    <w:p w14:paraId="4552AE6B" w14:textId="7A4B23C8" w:rsidR="00303117" w:rsidRPr="00303117" w:rsidRDefault="00303117" w:rsidP="00E32C2C">
      <w:r w:rsidRPr="00303117">
        <w:t>Имитационное моделирование (</w:t>
      </w:r>
      <w:proofErr w:type="spellStart"/>
      <w:r w:rsidRPr="00303117">
        <w:t>simulation</w:t>
      </w:r>
      <w:proofErr w:type="spellEnd"/>
      <w:r w:rsidRPr="00303117">
        <w:t>) — метод, позволяющий строить модели, описывающие процессы так, как они проходили бы в действительности. Имитационное моделирование можно рассматривать как разновидность экспериментальных испытаний</w:t>
      </w:r>
    </w:p>
    <w:p w14:paraId="0FFA29F2" w14:textId="76442A06" w:rsidR="00303117" w:rsidRPr="00303117" w:rsidRDefault="00303117" w:rsidP="00E32C2C">
      <w:r w:rsidRPr="00303117">
        <w:t>Пространственный анализ (</w:t>
      </w:r>
      <w:proofErr w:type="spellStart"/>
      <w:r w:rsidRPr="00303117">
        <w:t>spatial</w:t>
      </w:r>
      <w:proofErr w:type="spellEnd"/>
      <w:r w:rsidRPr="00303117">
        <w:t xml:space="preserve"> </w:t>
      </w:r>
      <w:proofErr w:type="spellStart"/>
      <w:r w:rsidRPr="00303117">
        <w:t>analysis</w:t>
      </w:r>
      <w:proofErr w:type="spellEnd"/>
      <w:r w:rsidRPr="00303117">
        <w:t>) — класс методов, использующих топологическую, геометрическую и географическую информацию, извлекаемую из данных</w:t>
      </w:r>
    </w:p>
    <w:p w14:paraId="0B27F20C" w14:textId="02B0B67D" w:rsidR="00303117" w:rsidRPr="00303117" w:rsidRDefault="00303117" w:rsidP="00E32C2C">
      <w:r w:rsidRPr="00303117">
        <w:t xml:space="preserve">Статистический анализ — анализ временных рядов, A/B-тестирование (A/B </w:t>
      </w:r>
      <w:proofErr w:type="spellStart"/>
      <w:r w:rsidRPr="00303117">
        <w:t>testing</w:t>
      </w:r>
      <w:proofErr w:type="spellEnd"/>
      <w:r w:rsidRPr="00303117">
        <w:t xml:space="preserve">, </w:t>
      </w:r>
      <w:proofErr w:type="spellStart"/>
      <w:r w:rsidRPr="00303117">
        <w:t>split</w:t>
      </w:r>
      <w:proofErr w:type="spellEnd"/>
      <w:r w:rsidRPr="00303117">
        <w:t xml:space="preserve"> </w:t>
      </w:r>
      <w:proofErr w:type="spellStart"/>
      <w:r w:rsidRPr="00303117">
        <w:t>testing</w:t>
      </w:r>
      <w:proofErr w:type="spellEnd"/>
      <w:r w:rsidRPr="00303117">
        <w:t xml:space="preserve"> — метод маркетингового исследования; при его использовании контрольная группа элементов сравнивается с набором тестовых </w:t>
      </w:r>
      <w:r w:rsidRPr="00303117">
        <w:lastRenderedPageBreak/>
        <w:t>групп, в которых один или несколько показателей были изменены, для того чтобы выяснить, какие из изменений улучшают целевой показатель)</w:t>
      </w:r>
    </w:p>
    <w:p w14:paraId="167D74A1" w14:textId="7E32C4D1" w:rsidR="00303117" w:rsidRPr="00303117" w:rsidRDefault="00303117" w:rsidP="00E32C2C">
      <w:r w:rsidRPr="00303117">
        <w:t>Визуализация аналитических данных — представление информации в виде рисунков, диаграмм, с использованием интерактивных возможностей и анимации как для получения результатов, так и для использования в качестве исходных данных для дальнейшего анализа. Очень важный этап анализа больших данных, позволяющий представить самые важные результаты анализа в наиболее удобном для восприятия виде.7</w:t>
      </w:r>
    </w:p>
    <w:p w14:paraId="65EFF5CA" w14:textId="77777777" w:rsidR="00303117" w:rsidRPr="00303117" w:rsidRDefault="00303117" w:rsidP="00E32C2C">
      <w:pPr>
        <w:pStyle w:val="2"/>
      </w:pPr>
      <w:bookmarkStart w:id="53" w:name="_Toc61866429"/>
      <w:r w:rsidRPr="00303117">
        <w:t xml:space="preserve">54 Опишите процедуру создания базы данных в </w:t>
      </w:r>
      <w:proofErr w:type="spellStart"/>
      <w:r w:rsidRPr="00303117">
        <w:t>Hive</w:t>
      </w:r>
      <w:proofErr w:type="spellEnd"/>
      <w:r w:rsidRPr="00303117">
        <w:t>.</w:t>
      </w:r>
      <w:bookmarkEnd w:id="53"/>
    </w:p>
    <w:p w14:paraId="41B53427" w14:textId="77777777" w:rsidR="00303117" w:rsidRPr="00303117" w:rsidRDefault="00303117" w:rsidP="00E32C2C">
      <w:r w:rsidRPr="00303117">
        <w:t xml:space="preserve">База данных представляет аналог базы данных в реляционных СУБД. База данных представляет собой пространство имён, содержащее таблицы. Команда создания новой базы данных выглядит следующим образом: CREATE DATABASE|SCHEMA [IF NOT EXISTS] </w:t>
      </w:r>
    </w:p>
    <w:p w14:paraId="5F9E99FA" w14:textId="77777777" w:rsidR="00303117" w:rsidRPr="00303117" w:rsidRDefault="00303117" w:rsidP="00E32C2C">
      <w:proofErr w:type="spellStart"/>
      <w:r w:rsidRPr="00303117">
        <w:t>Database</w:t>
      </w:r>
      <w:proofErr w:type="spellEnd"/>
      <w:r w:rsidRPr="00303117">
        <w:t xml:space="preserve"> и </w:t>
      </w:r>
      <w:proofErr w:type="spellStart"/>
      <w:r w:rsidRPr="00303117">
        <w:t>Schema</w:t>
      </w:r>
      <w:proofErr w:type="spellEnd"/>
      <w:r w:rsidRPr="00303117">
        <w:t xml:space="preserve"> в данном контексте это одно и тоже. Необязательная добавка IF NOT EXISTS создает базу данных только в том случае если она еще не существует. </w:t>
      </w:r>
    </w:p>
    <w:p w14:paraId="6285F58B" w14:textId="77777777" w:rsidR="00303117" w:rsidRPr="00303117" w:rsidRDefault="00303117" w:rsidP="00E32C2C">
      <w:r w:rsidRPr="00303117">
        <w:t xml:space="preserve">Пример создания базы данных: CREATE DATABASE </w:t>
      </w:r>
      <w:proofErr w:type="spellStart"/>
      <w:r w:rsidRPr="00303117">
        <w:t>userdb</w:t>
      </w:r>
      <w:proofErr w:type="spellEnd"/>
      <w:r w:rsidRPr="00303117">
        <w:t xml:space="preserve">; </w:t>
      </w:r>
    </w:p>
    <w:p w14:paraId="4829BAA6" w14:textId="7CB573D8" w:rsidR="00303117" w:rsidRPr="00303117" w:rsidRDefault="00303117" w:rsidP="00E32C2C">
      <w:r w:rsidRPr="00303117">
        <w:t xml:space="preserve">Для переключения на соответствующую базу данных используем команду USE: USE </w:t>
      </w:r>
      <w:proofErr w:type="spellStart"/>
      <w:r w:rsidRPr="00303117">
        <w:t>userdb</w:t>
      </w:r>
      <w:proofErr w:type="spellEnd"/>
      <w:r w:rsidRPr="00303117">
        <w:t>;</w:t>
      </w:r>
    </w:p>
    <w:p w14:paraId="597EEE9E" w14:textId="77777777" w:rsidR="00E32C2C" w:rsidRPr="007A564E" w:rsidRDefault="00E32C2C" w:rsidP="00E32C2C">
      <w:pPr>
        <w:pStyle w:val="2"/>
      </w:pPr>
      <w:bookmarkStart w:id="54" w:name="_Toc61866430"/>
      <w:r w:rsidRPr="007A564E">
        <w:t xml:space="preserve">Какой сервис используется в </w:t>
      </w:r>
      <w:r w:rsidRPr="007A564E">
        <w:rPr>
          <w:lang w:val="en-US"/>
        </w:rPr>
        <w:t>HBase</w:t>
      </w:r>
      <w:r w:rsidRPr="007A564E">
        <w:t xml:space="preserve"> для управления конфигурациями?</w:t>
      </w:r>
      <w:bookmarkEnd w:id="54"/>
    </w:p>
    <w:p w14:paraId="4FB42AE3" w14:textId="77777777" w:rsidR="00303117" w:rsidRPr="00303117" w:rsidRDefault="00303117" w:rsidP="00E32C2C">
      <w:r w:rsidRPr="00303117">
        <w:t xml:space="preserve">1. </w:t>
      </w:r>
      <w:proofErr w:type="spellStart"/>
      <w:r w:rsidRPr="00303117">
        <w:t>Master</w:t>
      </w:r>
      <w:proofErr w:type="spellEnd"/>
      <w:r w:rsidRPr="00303117">
        <w:t xml:space="preserve"> </w:t>
      </w:r>
      <w:proofErr w:type="spellStart"/>
      <w:r w:rsidRPr="00303117">
        <w:t>Server</w:t>
      </w:r>
      <w:proofErr w:type="spellEnd"/>
      <w:r w:rsidRPr="00303117">
        <w:t xml:space="preserve"> — главный сервер в кластере </w:t>
      </w:r>
      <w:proofErr w:type="spellStart"/>
      <w:r w:rsidRPr="00303117">
        <w:t>hbase</w:t>
      </w:r>
      <w:proofErr w:type="spellEnd"/>
      <w:r w:rsidRPr="00303117">
        <w:t xml:space="preserve">. </w:t>
      </w:r>
      <w:proofErr w:type="spellStart"/>
      <w:r w:rsidRPr="00303117">
        <w:t>Master</w:t>
      </w:r>
      <w:proofErr w:type="spellEnd"/>
      <w:r w:rsidRPr="00303117">
        <w:t xml:space="preserve"> управляет распределением регионов по </w:t>
      </w:r>
      <w:proofErr w:type="spellStart"/>
      <w:r w:rsidRPr="00303117">
        <w:t>Region</w:t>
      </w:r>
      <w:proofErr w:type="spellEnd"/>
      <w:r w:rsidRPr="00303117">
        <w:t xml:space="preserve"> </w:t>
      </w:r>
      <w:proofErr w:type="spellStart"/>
      <w:r w:rsidRPr="00303117">
        <w:t>Servers</w:t>
      </w:r>
      <w:proofErr w:type="spellEnd"/>
      <w:r w:rsidRPr="00303117">
        <w:t xml:space="preserve">, ведет реестр регионов, управляет запусками регулярных задач и делает другую полезную работу. </w:t>
      </w:r>
    </w:p>
    <w:p w14:paraId="4DDE26E6" w14:textId="77777777" w:rsidR="00303117" w:rsidRPr="00303117" w:rsidRDefault="00303117" w:rsidP="00E32C2C">
      <w:r w:rsidRPr="00303117">
        <w:t xml:space="preserve">Для координации действий между сервисами </w:t>
      </w:r>
      <w:proofErr w:type="spellStart"/>
      <w:r w:rsidRPr="00303117">
        <w:t>Hbase</w:t>
      </w:r>
      <w:proofErr w:type="spellEnd"/>
      <w:r w:rsidRPr="00303117">
        <w:t xml:space="preserve"> использует </w:t>
      </w:r>
      <w:proofErr w:type="spellStart"/>
      <w:r w:rsidRPr="00303117">
        <w:t>Apache</w:t>
      </w:r>
      <w:proofErr w:type="spellEnd"/>
      <w:r w:rsidRPr="00303117">
        <w:t xml:space="preserve"> </w:t>
      </w:r>
      <w:proofErr w:type="spellStart"/>
      <w:r w:rsidRPr="00303117">
        <w:t>ZooKeeper</w:t>
      </w:r>
      <w:proofErr w:type="spellEnd"/>
      <w:r w:rsidRPr="00303117">
        <w:t xml:space="preserve">, </w:t>
      </w:r>
      <w:proofErr w:type="gramStart"/>
      <w:r w:rsidRPr="00303117">
        <w:t>специальный сервис</w:t>
      </w:r>
      <w:proofErr w:type="gramEnd"/>
      <w:r w:rsidRPr="00303117">
        <w:t xml:space="preserve"> предназначенный для управления конфигурациями и синхронизацией сервисов. </w:t>
      </w:r>
    </w:p>
    <w:p w14:paraId="5E8716A0" w14:textId="3B6D853F" w:rsidR="00303117" w:rsidRPr="00303117" w:rsidRDefault="00303117" w:rsidP="00E32C2C">
      <w:proofErr w:type="spellStart"/>
      <w:r w:rsidRPr="00303117">
        <w:lastRenderedPageBreak/>
        <w:t>ZooKeeper</w:t>
      </w:r>
      <w:proofErr w:type="spellEnd"/>
      <w:r w:rsidRPr="00303117">
        <w:t xml:space="preserve"> </w:t>
      </w:r>
      <w:proofErr w:type="gramStart"/>
      <w:r w:rsidRPr="00303117">
        <w:t>- это</w:t>
      </w:r>
      <w:proofErr w:type="gramEnd"/>
      <w:r w:rsidRPr="00303117">
        <w:t xml:space="preserve"> централизованная служба для хранения информации о конфигурации, присвоения имен, обеспечения распределенной синхронизации и предоставления групповых услуг. Все эти виды услуг в той или иной форме используются распределенными приложениями. Каждый раз, когда они внедряются, приходится много работать над исправлением ошибок и условий гонки, которые неизбежны</w:t>
      </w:r>
      <w:r w:rsidR="00E32C2C">
        <w:t>.</w:t>
      </w:r>
    </w:p>
    <w:p w14:paraId="7F7BE67E" w14:textId="5340806B" w:rsidR="00303117" w:rsidRPr="00303117" w:rsidRDefault="00303117" w:rsidP="00E32C2C">
      <w:r w:rsidRPr="00303117">
        <w:t xml:space="preserve">При увеличении количества данных в регионе и достижении им определенного размера </w:t>
      </w:r>
      <w:proofErr w:type="spellStart"/>
      <w:r w:rsidRPr="00303117">
        <w:t>Hbase</w:t>
      </w:r>
      <w:proofErr w:type="spellEnd"/>
      <w:r w:rsidRPr="00303117">
        <w:t xml:space="preserve"> запускает </w:t>
      </w:r>
      <w:proofErr w:type="spellStart"/>
      <w:r w:rsidRPr="00303117">
        <w:t>split</w:t>
      </w:r>
      <w:proofErr w:type="spellEnd"/>
      <w:r w:rsidRPr="00303117">
        <w:t xml:space="preserve">, </w:t>
      </w:r>
      <w:proofErr w:type="gramStart"/>
      <w:r w:rsidRPr="00303117">
        <w:t>операцию</w:t>
      </w:r>
      <w:proofErr w:type="gramEnd"/>
      <w:r w:rsidRPr="00303117">
        <w:t xml:space="preserve"> разбивающую регион на 2. Для того чтобы избежать постоянных делений регионов — можно заранее задать границы регионов и увеличить их максимальный размер. </w:t>
      </w:r>
    </w:p>
    <w:p w14:paraId="798988F3" w14:textId="77777777" w:rsidR="00E32C2C" w:rsidRPr="007A564E" w:rsidRDefault="00E32C2C" w:rsidP="00E32C2C">
      <w:pPr>
        <w:pStyle w:val="2"/>
      </w:pPr>
      <w:bookmarkStart w:id="55" w:name="_Toc61866431"/>
      <w:r w:rsidRPr="007A564E">
        <w:t xml:space="preserve">Для чего в </w:t>
      </w:r>
      <w:r w:rsidRPr="007A564E">
        <w:rPr>
          <w:lang w:val="en-US"/>
        </w:rPr>
        <w:t>HBase</w:t>
      </w:r>
      <w:r w:rsidRPr="007A564E">
        <w:t xml:space="preserve"> используется </w:t>
      </w:r>
      <w:proofErr w:type="spellStart"/>
      <w:r w:rsidRPr="007A564E">
        <w:t>BlockCache</w:t>
      </w:r>
      <w:proofErr w:type="spellEnd"/>
      <w:r w:rsidRPr="007A564E">
        <w:t>?</w:t>
      </w:r>
      <w:bookmarkEnd w:id="55"/>
    </w:p>
    <w:p w14:paraId="59B618D9" w14:textId="77777777" w:rsidR="00303117" w:rsidRPr="00303117" w:rsidRDefault="00303117" w:rsidP="00E32C2C">
      <w:pPr>
        <w:ind w:left="709" w:firstLine="425"/>
      </w:pPr>
      <w:proofErr w:type="spellStart"/>
      <w:r w:rsidRPr="00303117">
        <w:t>BlockCache</w:t>
      </w:r>
      <w:proofErr w:type="spellEnd"/>
      <w:r w:rsidRPr="00303117">
        <w:t xml:space="preserve"> — кэш на чтение. Позволяет существенно экономить время на данных которые читаются часто.</w:t>
      </w:r>
    </w:p>
    <w:p w14:paraId="1C04FE6A" w14:textId="77777777" w:rsidR="00E32C2C" w:rsidRPr="007A564E" w:rsidRDefault="00E32C2C" w:rsidP="00E32C2C">
      <w:pPr>
        <w:pStyle w:val="2"/>
      </w:pPr>
      <w:bookmarkStart w:id="56" w:name="_Toc61866432"/>
      <w:r w:rsidRPr="007A564E">
        <w:t xml:space="preserve">Какая операция применяется в </w:t>
      </w:r>
      <w:r w:rsidRPr="007A564E">
        <w:rPr>
          <w:lang w:val="en-US"/>
        </w:rPr>
        <w:t>HBase</w:t>
      </w:r>
      <w:r w:rsidRPr="007A564E">
        <w:t xml:space="preserve"> для управления размером регионов?</w:t>
      </w:r>
      <w:bookmarkEnd w:id="56"/>
    </w:p>
    <w:p w14:paraId="006B9D76" w14:textId="3864FD74" w:rsidR="00303117" w:rsidRPr="00303117" w:rsidRDefault="00303117" w:rsidP="00E32C2C">
      <w:pPr>
        <w:ind w:left="709" w:firstLine="425"/>
      </w:pPr>
      <w:r w:rsidRPr="00303117">
        <w:t xml:space="preserve">При увеличении количества данных в регионе и достижении им определенного размера </w:t>
      </w:r>
      <w:proofErr w:type="spellStart"/>
      <w:r w:rsidRPr="00303117">
        <w:t>Hbase</w:t>
      </w:r>
      <w:proofErr w:type="spellEnd"/>
      <w:r w:rsidRPr="00303117">
        <w:t xml:space="preserve"> запускает </w:t>
      </w:r>
      <w:proofErr w:type="spellStart"/>
      <w:r w:rsidRPr="00303117">
        <w:t>split</w:t>
      </w:r>
      <w:proofErr w:type="spellEnd"/>
      <w:r w:rsidRPr="00303117">
        <w:t xml:space="preserve">, </w:t>
      </w:r>
      <w:r w:rsidR="00E32C2C" w:rsidRPr="00303117">
        <w:t>операцию,</w:t>
      </w:r>
      <w:r w:rsidRPr="00303117">
        <w:t xml:space="preserve"> разбивающую регион на 2. Для того чтобы избежать постоянных делений регионов — можно заранее задать границы регионов и увеличить их максимальный размер. </w:t>
      </w:r>
    </w:p>
    <w:p w14:paraId="3B84570A" w14:textId="77777777" w:rsidR="00303117" w:rsidRPr="00303117" w:rsidRDefault="00303117" w:rsidP="00E32C2C">
      <w:pPr>
        <w:ind w:left="709" w:firstLine="425"/>
      </w:pPr>
      <w:r w:rsidRPr="00303117">
        <w:t xml:space="preserve">Так как данные по одному региону могут храниться в нескольких </w:t>
      </w:r>
      <w:proofErr w:type="spellStart"/>
      <w:r w:rsidRPr="00303117">
        <w:t>HFile</w:t>
      </w:r>
      <w:proofErr w:type="spellEnd"/>
      <w:r w:rsidRPr="00303117">
        <w:t xml:space="preserve">, для ускорения работы </w:t>
      </w:r>
      <w:proofErr w:type="spellStart"/>
      <w:r w:rsidRPr="00303117">
        <w:t>Hbase</w:t>
      </w:r>
      <w:proofErr w:type="spellEnd"/>
      <w:r w:rsidRPr="00303117">
        <w:t xml:space="preserve"> периодически их сливает воедино. Эта операция в </w:t>
      </w:r>
      <w:proofErr w:type="spellStart"/>
      <w:r w:rsidRPr="00303117">
        <w:t>Hbase</w:t>
      </w:r>
      <w:proofErr w:type="spellEnd"/>
      <w:r w:rsidRPr="00303117">
        <w:t xml:space="preserve"> называется </w:t>
      </w:r>
      <w:proofErr w:type="spellStart"/>
      <w:r w:rsidRPr="00303117">
        <w:t>compaction</w:t>
      </w:r>
      <w:proofErr w:type="spellEnd"/>
      <w:r w:rsidRPr="00303117">
        <w:t xml:space="preserve">. </w:t>
      </w:r>
      <w:proofErr w:type="spellStart"/>
      <w:r w:rsidRPr="00303117">
        <w:t>Compaction</w:t>
      </w:r>
      <w:proofErr w:type="spellEnd"/>
    </w:p>
    <w:p w14:paraId="5F0BE3B0" w14:textId="77777777" w:rsidR="00303117" w:rsidRPr="00303117" w:rsidRDefault="00303117" w:rsidP="00E32C2C">
      <w:pPr>
        <w:ind w:left="709" w:firstLine="425"/>
      </w:pPr>
      <w:proofErr w:type="spellStart"/>
      <w:r w:rsidRPr="00303117">
        <w:t>Minor</w:t>
      </w:r>
      <w:proofErr w:type="spellEnd"/>
      <w:r w:rsidRPr="00303117">
        <w:t xml:space="preserve"> </w:t>
      </w:r>
      <w:proofErr w:type="spellStart"/>
      <w:r w:rsidRPr="00303117">
        <w:t>Compaction</w:t>
      </w:r>
      <w:proofErr w:type="spellEnd"/>
      <w:r w:rsidRPr="00303117">
        <w:t xml:space="preserve">. Запускается автоматически, выполняется в фоновом режиме. Имеет низкий приоритет по сравнению с другими операциями </w:t>
      </w:r>
      <w:proofErr w:type="spellStart"/>
      <w:r w:rsidRPr="00303117">
        <w:t>Hbase</w:t>
      </w:r>
      <w:proofErr w:type="spellEnd"/>
      <w:r w:rsidRPr="00303117">
        <w:t xml:space="preserve">. </w:t>
      </w:r>
    </w:p>
    <w:p w14:paraId="662AC00F" w14:textId="77777777" w:rsidR="00303117" w:rsidRPr="00303117" w:rsidRDefault="00303117" w:rsidP="00E32C2C">
      <w:pPr>
        <w:ind w:left="709" w:firstLine="425"/>
      </w:pPr>
      <w:proofErr w:type="spellStart"/>
      <w:r w:rsidRPr="00303117">
        <w:lastRenderedPageBreak/>
        <w:t>Major</w:t>
      </w:r>
      <w:proofErr w:type="spellEnd"/>
      <w:r w:rsidRPr="00303117">
        <w:t xml:space="preserve"> </w:t>
      </w:r>
      <w:proofErr w:type="spellStart"/>
      <w:r w:rsidRPr="00303117">
        <w:t>Compaction</w:t>
      </w:r>
      <w:proofErr w:type="spellEnd"/>
      <w:r w:rsidRPr="00303117">
        <w:t>. Запускается руками или по наступлению срабатыванию определенных триггеров (</w:t>
      </w:r>
      <w:proofErr w:type="gramStart"/>
      <w:r w:rsidRPr="00303117">
        <w:t>например</w:t>
      </w:r>
      <w:proofErr w:type="gramEnd"/>
      <w:r w:rsidRPr="00303117">
        <w:t xml:space="preserve"> по таймеру). Имеет высокий приоритет и может существенно замедлить работу кластера. </w:t>
      </w:r>
    </w:p>
    <w:p w14:paraId="78687E55" w14:textId="77777777" w:rsidR="00E32C2C" w:rsidRPr="007A564E" w:rsidRDefault="00E32C2C" w:rsidP="00E32C2C">
      <w:pPr>
        <w:pStyle w:val="2"/>
      </w:pPr>
      <w:bookmarkStart w:id="57" w:name="_Toc61866433"/>
      <w:r w:rsidRPr="007A564E">
        <w:t xml:space="preserve">В каком формате хранятся данные в хранилище </w:t>
      </w:r>
      <w:r w:rsidRPr="007A564E">
        <w:rPr>
          <w:lang w:val="en-US"/>
        </w:rPr>
        <w:t>HBase</w:t>
      </w:r>
      <w:r w:rsidRPr="007A564E">
        <w:t xml:space="preserve"> </w:t>
      </w:r>
      <w:proofErr w:type="spellStart"/>
      <w:r w:rsidRPr="007A564E">
        <w:t>Persistent</w:t>
      </w:r>
      <w:proofErr w:type="spellEnd"/>
      <w:r w:rsidRPr="007A564E">
        <w:t xml:space="preserve"> </w:t>
      </w:r>
      <w:proofErr w:type="spellStart"/>
      <w:r w:rsidRPr="007A564E">
        <w:t>Storage</w:t>
      </w:r>
      <w:proofErr w:type="spellEnd"/>
      <w:r w:rsidRPr="007A564E">
        <w:t>?</w:t>
      </w:r>
      <w:bookmarkEnd w:id="57"/>
    </w:p>
    <w:p w14:paraId="3971A5D1" w14:textId="77777777" w:rsidR="00303117" w:rsidRPr="00303117" w:rsidRDefault="00303117" w:rsidP="00E32C2C">
      <w:pPr>
        <w:ind w:left="709" w:firstLine="425"/>
      </w:pPr>
      <w:proofErr w:type="spellStart"/>
      <w:r w:rsidRPr="00303117">
        <w:t>Persistent</w:t>
      </w:r>
      <w:proofErr w:type="spellEnd"/>
      <w:r w:rsidRPr="00303117">
        <w:t xml:space="preserve"> </w:t>
      </w:r>
      <w:proofErr w:type="spellStart"/>
      <w:r w:rsidRPr="00303117">
        <w:t>Storage</w:t>
      </w:r>
      <w:proofErr w:type="spellEnd"/>
      <w:r w:rsidRPr="00303117">
        <w:t xml:space="preserve"> — основное хранилище данных в </w:t>
      </w:r>
      <w:proofErr w:type="spellStart"/>
      <w:r w:rsidRPr="00303117">
        <w:t>Hbase</w:t>
      </w:r>
      <w:proofErr w:type="spellEnd"/>
      <w:r w:rsidRPr="00303117">
        <w:t xml:space="preserve">. Данные физически хранятся на HDFS, в специальном формате </w:t>
      </w:r>
      <w:proofErr w:type="spellStart"/>
      <w:r w:rsidRPr="00303117">
        <w:t>HFile</w:t>
      </w:r>
      <w:proofErr w:type="spellEnd"/>
      <w:r w:rsidRPr="00303117">
        <w:t xml:space="preserve">. Данные в </w:t>
      </w:r>
      <w:proofErr w:type="spellStart"/>
      <w:r w:rsidRPr="00303117">
        <w:t>HFile</w:t>
      </w:r>
      <w:proofErr w:type="spellEnd"/>
      <w:r w:rsidRPr="00303117">
        <w:t xml:space="preserve"> хранятся в отсортированном по </w:t>
      </w:r>
      <w:proofErr w:type="spellStart"/>
      <w:r w:rsidRPr="00303117">
        <w:t>RowKey</w:t>
      </w:r>
      <w:proofErr w:type="spellEnd"/>
      <w:r w:rsidRPr="00303117">
        <w:t xml:space="preserve"> порядке. Одной паре (регион, </w:t>
      </w:r>
      <w:proofErr w:type="spellStart"/>
      <w:r w:rsidRPr="00303117">
        <w:t>column</w:t>
      </w:r>
      <w:proofErr w:type="spellEnd"/>
      <w:r w:rsidRPr="00303117">
        <w:t xml:space="preserve"> </w:t>
      </w:r>
      <w:proofErr w:type="spellStart"/>
      <w:r w:rsidRPr="00303117">
        <w:t>family</w:t>
      </w:r>
      <w:proofErr w:type="spellEnd"/>
      <w:r w:rsidRPr="00303117">
        <w:t xml:space="preserve">) соответствует как минимум один </w:t>
      </w:r>
      <w:proofErr w:type="spellStart"/>
      <w:r w:rsidRPr="00303117">
        <w:t>HFIle</w:t>
      </w:r>
      <w:proofErr w:type="spellEnd"/>
      <w:r w:rsidRPr="00303117">
        <w:t xml:space="preserve">. </w:t>
      </w:r>
    </w:p>
    <w:p w14:paraId="4BAF9B96" w14:textId="77777777" w:rsidR="00E32C2C" w:rsidRDefault="00303117" w:rsidP="00E32C2C">
      <w:pPr>
        <w:ind w:left="709" w:firstLine="425"/>
      </w:pPr>
      <w:proofErr w:type="spellStart"/>
      <w:r w:rsidRPr="00303117">
        <w:t>MemStore</w:t>
      </w:r>
      <w:proofErr w:type="spellEnd"/>
      <w:r w:rsidRPr="00303117">
        <w:t xml:space="preserve"> — буфер на запись. Так как данные хранятся в </w:t>
      </w:r>
      <w:proofErr w:type="spellStart"/>
      <w:r w:rsidRPr="00303117">
        <w:t>HFile</w:t>
      </w:r>
      <w:proofErr w:type="spellEnd"/>
      <w:r w:rsidRPr="00303117">
        <w:t xml:space="preserve"> в отсортированном порядке — обновлять </w:t>
      </w:r>
      <w:proofErr w:type="spellStart"/>
      <w:r w:rsidRPr="00303117">
        <w:t>HFile</w:t>
      </w:r>
      <w:proofErr w:type="spellEnd"/>
      <w:r w:rsidRPr="00303117">
        <w:t xml:space="preserve"> на каждую запись довольно дорого. Вместо этого данные при записи попадают в специальную область памяти </w:t>
      </w:r>
      <w:proofErr w:type="spellStart"/>
      <w:r w:rsidRPr="00303117">
        <w:t>MemStore</w:t>
      </w:r>
      <w:proofErr w:type="spellEnd"/>
      <w:r w:rsidRPr="00303117">
        <w:t>, где накапливаются некоторое время. При наполнении</w:t>
      </w:r>
    </w:p>
    <w:p w14:paraId="57F310DA" w14:textId="15DFF466" w:rsidR="00303117" w:rsidRPr="00303117" w:rsidRDefault="00303117" w:rsidP="00E32C2C">
      <w:pPr>
        <w:ind w:left="709" w:firstLine="425"/>
      </w:pPr>
      <w:r w:rsidRPr="00303117">
        <w:t xml:space="preserve"> </w:t>
      </w:r>
      <w:proofErr w:type="spellStart"/>
      <w:r w:rsidRPr="00303117">
        <w:t>MemStore</w:t>
      </w:r>
      <w:proofErr w:type="spellEnd"/>
      <w:r w:rsidRPr="00303117">
        <w:t xml:space="preserve"> до некоторого критического значения данные записываются в новый </w:t>
      </w:r>
      <w:proofErr w:type="spellStart"/>
      <w:r w:rsidRPr="00303117">
        <w:t>HFile</w:t>
      </w:r>
      <w:proofErr w:type="spellEnd"/>
      <w:r w:rsidRPr="00303117">
        <w:t>.</w:t>
      </w:r>
    </w:p>
    <w:p w14:paraId="0E7BF8DC" w14:textId="77777777" w:rsidR="00E32C2C" w:rsidRPr="007A564E" w:rsidRDefault="00E32C2C" w:rsidP="00E32C2C">
      <w:pPr>
        <w:pStyle w:val="2"/>
      </w:pPr>
      <w:bookmarkStart w:id="58" w:name="_Toc61866434"/>
      <w:r w:rsidRPr="007A564E">
        <w:t xml:space="preserve">Какие БД (строковые или колоночные) более эффективны для решения задач </w:t>
      </w:r>
      <w:proofErr w:type="spellStart"/>
      <w:r w:rsidRPr="007A564E">
        <w:rPr>
          <w:lang w:val="en-US"/>
        </w:rPr>
        <w:t>BigData</w:t>
      </w:r>
      <w:proofErr w:type="spellEnd"/>
      <w:r w:rsidRPr="007A564E">
        <w:t>?</w:t>
      </w:r>
      <w:bookmarkEnd w:id="58"/>
    </w:p>
    <w:p w14:paraId="2C731227" w14:textId="77777777" w:rsidR="00303117" w:rsidRPr="00E32C2C" w:rsidRDefault="00303117" w:rsidP="00303117">
      <w:pPr>
        <w:ind w:left="709" w:firstLine="0"/>
        <w:rPr>
          <w:b/>
          <w:bCs/>
        </w:rPr>
      </w:pPr>
      <w:r w:rsidRPr="00E32C2C">
        <w:rPr>
          <w:b/>
          <w:bCs/>
        </w:rPr>
        <w:t xml:space="preserve">Колоночные </w:t>
      </w:r>
    </w:p>
    <w:p w14:paraId="558C1B30" w14:textId="77777777" w:rsidR="00303117" w:rsidRPr="00303117" w:rsidRDefault="00303117" w:rsidP="00303117">
      <w:pPr>
        <w:ind w:left="709" w:firstLine="0"/>
      </w:pPr>
      <w:r w:rsidRPr="00303117">
        <w:t xml:space="preserve">Используются для </w:t>
      </w:r>
    </w:p>
    <w:p w14:paraId="7AFBE30A" w14:textId="77777777" w:rsidR="00303117" w:rsidRPr="00303117" w:rsidRDefault="00303117" w:rsidP="00E32C2C">
      <w:r w:rsidRPr="00303117">
        <w:t xml:space="preserve">Событийные таблицы, над которыми выполняются сложные выборки (агрегации, фильтры, сортировки). Например, добавление товаров в корзину в Интернет-магазине. Метрики рекламы, нагрузок. </w:t>
      </w:r>
    </w:p>
    <w:p w14:paraId="2C41F856" w14:textId="77777777" w:rsidR="00303117" w:rsidRPr="00303117" w:rsidRDefault="00303117" w:rsidP="00E32C2C">
      <w:r w:rsidRPr="00303117">
        <w:t>Агрегатные таблицы с большим количеством данных для аналитических выборок. Это часто таблицы, которые строятся из событийных таблиц. Это могут быть таблицы со статистикой добавления товаров в корзину по дням, категориям, ценам и другим параметрам</w:t>
      </w:r>
    </w:p>
    <w:p w14:paraId="79E0BEE6" w14:textId="77777777" w:rsidR="00303117" w:rsidRPr="00303117" w:rsidRDefault="00303117" w:rsidP="00303117">
      <w:pPr>
        <w:ind w:left="709" w:firstLine="0"/>
      </w:pPr>
      <w:r w:rsidRPr="00303117">
        <w:t>+</w:t>
      </w:r>
    </w:p>
    <w:p w14:paraId="3E087E95" w14:textId="77777777" w:rsidR="00303117" w:rsidRPr="00303117" w:rsidRDefault="00303117" w:rsidP="00E32C2C">
      <w:pPr>
        <w:pStyle w:val="a2"/>
      </w:pPr>
      <w:r w:rsidRPr="00303117">
        <w:lastRenderedPageBreak/>
        <w:t xml:space="preserve">Колоночные базы данных позволяют эффективно делать сложные выборки на больших таблицах. </w:t>
      </w:r>
    </w:p>
    <w:p w14:paraId="66ECEBE0" w14:textId="77777777" w:rsidR="00303117" w:rsidRPr="00303117" w:rsidRDefault="00303117" w:rsidP="00E32C2C">
      <w:pPr>
        <w:pStyle w:val="a2"/>
      </w:pPr>
      <w:r w:rsidRPr="00303117">
        <w:t xml:space="preserve">Изменение структуры больших таблиц происходит мгновенно. </w:t>
      </w:r>
    </w:p>
    <w:p w14:paraId="2A21D0BC" w14:textId="77777777" w:rsidR="00303117" w:rsidRPr="00303117" w:rsidRDefault="00303117" w:rsidP="00E32C2C">
      <w:pPr>
        <w:pStyle w:val="a2"/>
      </w:pPr>
      <w:r w:rsidRPr="00303117">
        <w:t>Сжатие данных позволяет сэкономить место</w:t>
      </w:r>
    </w:p>
    <w:p w14:paraId="6E518666" w14:textId="77777777" w:rsidR="00303117" w:rsidRPr="00303117" w:rsidRDefault="00303117" w:rsidP="00303117">
      <w:pPr>
        <w:ind w:left="709" w:firstLine="0"/>
      </w:pPr>
      <w:r w:rsidRPr="00303117">
        <w:t>-</w:t>
      </w:r>
    </w:p>
    <w:p w14:paraId="489DE98B" w14:textId="77777777" w:rsidR="00303117" w:rsidRPr="00303117" w:rsidRDefault="00303117" w:rsidP="00E32C2C">
      <w:pPr>
        <w:pStyle w:val="a2"/>
      </w:pPr>
      <w:r w:rsidRPr="00303117">
        <w:t xml:space="preserve">Медленно работают на запись </w:t>
      </w:r>
    </w:p>
    <w:p w14:paraId="6D156850" w14:textId="77777777" w:rsidR="00303117" w:rsidRPr="00303117" w:rsidRDefault="00303117" w:rsidP="00E32C2C">
      <w:pPr>
        <w:pStyle w:val="a2"/>
      </w:pPr>
      <w:r w:rsidRPr="00303117">
        <w:t xml:space="preserve">Не поддерживают транзакции </w:t>
      </w:r>
    </w:p>
    <w:p w14:paraId="694FB7B3" w14:textId="77777777" w:rsidR="00303117" w:rsidRPr="00303117" w:rsidRDefault="00303117" w:rsidP="00E32C2C">
      <w:pPr>
        <w:pStyle w:val="a2"/>
      </w:pPr>
      <w:r w:rsidRPr="00303117">
        <w:t>Имеют ряд ограничений для разработчика (</w:t>
      </w:r>
      <w:proofErr w:type="spellStart"/>
      <w:r w:rsidRPr="00303117">
        <w:t>sql</w:t>
      </w:r>
      <w:proofErr w:type="spellEnd"/>
      <w:r w:rsidRPr="00303117">
        <w:t xml:space="preserve"> синтаксис не полный) </w:t>
      </w:r>
    </w:p>
    <w:p w14:paraId="32474AEF" w14:textId="77777777" w:rsidR="00303117" w:rsidRPr="00303117" w:rsidRDefault="00303117" w:rsidP="00E32C2C">
      <w:pPr>
        <w:pStyle w:val="a2"/>
      </w:pPr>
      <w:r w:rsidRPr="00303117">
        <w:t>Обычные выборки по ключу всех столбцов без профита</w:t>
      </w:r>
    </w:p>
    <w:p w14:paraId="1D3A1DC0" w14:textId="77777777" w:rsidR="00E32C2C" w:rsidRDefault="00E32C2C" w:rsidP="00E32C2C">
      <w:pPr>
        <w:pStyle w:val="2"/>
      </w:pPr>
      <w:bookmarkStart w:id="59" w:name="_Toc61866435"/>
      <w:r w:rsidRPr="007A564E">
        <w:t xml:space="preserve">Для чего необходим лог-файл </w:t>
      </w:r>
      <w:r w:rsidRPr="007A564E">
        <w:rPr>
          <w:lang w:val="en-US"/>
        </w:rPr>
        <w:t>WAL</w:t>
      </w:r>
      <w:r w:rsidRPr="007A564E">
        <w:t xml:space="preserve"> в </w:t>
      </w:r>
      <w:r w:rsidRPr="007A564E">
        <w:rPr>
          <w:lang w:val="en-US"/>
        </w:rPr>
        <w:t>HBase</w:t>
      </w:r>
      <w:r w:rsidRPr="007A564E">
        <w:t>?</w:t>
      </w:r>
      <w:bookmarkEnd w:id="59"/>
    </w:p>
    <w:p w14:paraId="057D5503" w14:textId="77777777" w:rsidR="00303117" w:rsidRPr="00303117" w:rsidRDefault="00303117" w:rsidP="00E32C2C">
      <w:pPr>
        <w:ind w:left="709" w:firstLine="425"/>
      </w:pPr>
      <w:proofErr w:type="spellStart"/>
      <w:r w:rsidRPr="00303117">
        <w:t>Write</w:t>
      </w:r>
      <w:proofErr w:type="spellEnd"/>
      <w:r w:rsidRPr="00303117">
        <w:t xml:space="preserve"> </w:t>
      </w:r>
      <w:proofErr w:type="spellStart"/>
      <w:r w:rsidRPr="00303117">
        <w:t>Ahead</w:t>
      </w:r>
      <w:proofErr w:type="spellEnd"/>
      <w:r w:rsidRPr="00303117">
        <w:t xml:space="preserve"> </w:t>
      </w:r>
      <w:proofErr w:type="spellStart"/>
      <w:proofErr w:type="gramStart"/>
      <w:r w:rsidRPr="00303117">
        <w:t>Log</w:t>
      </w:r>
      <w:proofErr w:type="spellEnd"/>
      <w:r w:rsidRPr="00303117">
        <w:t>(</w:t>
      </w:r>
      <w:proofErr w:type="gramEnd"/>
      <w:r w:rsidRPr="00303117">
        <w:t xml:space="preserve">WAL). Так как данные при записи попадают в </w:t>
      </w:r>
      <w:proofErr w:type="spellStart"/>
      <w:r w:rsidRPr="00303117">
        <w:t>memstore</w:t>
      </w:r>
      <w:proofErr w:type="spellEnd"/>
      <w:r w:rsidRPr="00303117">
        <w:t>, существует некоторый риск потери данных из-за сбоя. Для того чтобы этого не произошло все операции перед собственно осуществление манипуляций попадают в специальный лог-файл. Это позволяет восстановить данные после любого сбоя.</w:t>
      </w:r>
    </w:p>
    <w:p w14:paraId="4BC4B68E" w14:textId="2983DF15" w:rsidR="003124C9" w:rsidRPr="00303117" w:rsidRDefault="003124C9" w:rsidP="00303117">
      <w:pPr>
        <w:ind w:left="709" w:firstLine="0"/>
      </w:pPr>
    </w:p>
    <w:sectPr w:rsidR="003124C9" w:rsidRPr="00303117" w:rsidSect="00802BB0">
      <w:footerReference w:type="default" r:id="rId41"/>
      <w:footerReference w:type="first" r:id="rId42"/>
      <w:pgSz w:w="11906" w:h="16838" w:code="9"/>
      <w:pgMar w:top="1134" w:right="851" w:bottom="1134" w:left="1701"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8AE18" w14:textId="77777777" w:rsidR="007D268F" w:rsidRDefault="007D268F" w:rsidP="00606C65">
      <w:pPr>
        <w:spacing w:line="240" w:lineRule="auto"/>
      </w:pPr>
      <w:r>
        <w:separator/>
      </w:r>
    </w:p>
  </w:endnote>
  <w:endnote w:type="continuationSeparator" w:id="0">
    <w:p w14:paraId="2E6DF6C1" w14:textId="77777777" w:rsidR="007D268F" w:rsidRDefault="007D268F" w:rsidP="00606C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0152665"/>
      <w:docPartObj>
        <w:docPartGallery w:val="Page Numbers (Bottom of Page)"/>
        <w:docPartUnique/>
      </w:docPartObj>
    </w:sdtPr>
    <w:sdtContent>
      <w:p w14:paraId="79B09DB9" w14:textId="77777777" w:rsidR="005069F0" w:rsidRPr="00606C65" w:rsidRDefault="005069F0" w:rsidP="00033CA8">
        <w:pPr>
          <w:pStyle w:val="af4"/>
        </w:pPr>
        <w:r w:rsidRPr="00606C65">
          <w:fldChar w:fldCharType="begin"/>
        </w:r>
        <w:r w:rsidRPr="00606C65">
          <w:instrText>PAGE   \* MERGEFORMAT</w:instrText>
        </w:r>
        <w:r w:rsidRPr="00606C65">
          <w:fldChar w:fldCharType="separate"/>
        </w:r>
        <w:r>
          <w:t>10</w:t>
        </w:r>
        <w:r w:rsidRPr="00606C65">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2D511" w14:textId="6F0DADA5" w:rsidR="005069F0" w:rsidRDefault="005069F0" w:rsidP="004E6BC8">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CCB72D" w14:textId="77777777" w:rsidR="007D268F" w:rsidRDefault="007D268F" w:rsidP="00606C65">
      <w:pPr>
        <w:spacing w:line="240" w:lineRule="auto"/>
      </w:pPr>
      <w:r>
        <w:separator/>
      </w:r>
    </w:p>
  </w:footnote>
  <w:footnote w:type="continuationSeparator" w:id="0">
    <w:p w14:paraId="0A2A5306" w14:textId="77777777" w:rsidR="007D268F" w:rsidRDefault="007D268F" w:rsidP="00606C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E532C"/>
    <w:multiLevelType w:val="multilevel"/>
    <w:tmpl w:val="CF884F6C"/>
    <w:styleLink w:val="a"/>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none"/>
      <w:lvlText w:val=""/>
      <w:lvlJc w:val="left"/>
      <w:pPr>
        <w:ind w:left="0" w:firstLine="709"/>
      </w:pPr>
      <w:rPr>
        <w:rFonts w:hint="default"/>
      </w:rPr>
    </w:lvl>
    <w:lvl w:ilvl="4">
      <w:start w:val="1"/>
      <w:numFmt w:val="none"/>
      <w:lvlText w:val=""/>
      <w:lvlJc w:val="left"/>
      <w:pPr>
        <w:ind w:left="0" w:firstLine="709"/>
      </w:pPr>
      <w:rPr>
        <w:rFonts w:hint="default"/>
      </w:rPr>
    </w:lvl>
    <w:lvl w:ilvl="5">
      <w:start w:val="1"/>
      <w:numFmt w:val="none"/>
      <w:lvlText w:val=""/>
      <w:lvlJc w:val="left"/>
      <w:pPr>
        <w:ind w:left="0" w:firstLine="709"/>
      </w:pPr>
      <w:rPr>
        <w:rFonts w:hint="default"/>
      </w:rPr>
    </w:lvl>
    <w:lvl w:ilvl="6">
      <w:start w:val="1"/>
      <w:numFmt w:val="none"/>
      <w:lvlText w:val=""/>
      <w:lvlJc w:val="left"/>
      <w:pPr>
        <w:ind w:left="0" w:firstLine="709"/>
      </w:pPr>
      <w:rPr>
        <w:rFonts w:hint="default"/>
      </w:rPr>
    </w:lvl>
    <w:lvl w:ilvl="7">
      <w:start w:val="1"/>
      <w:numFmt w:val="none"/>
      <w:lvlText w:val=""/>
      <w:lvlJc w:val="left"/>
      <w:pPr>
        <w:ind w:left="0" w:firstLine="709"/>
      </w:pPr>
      <w:rPr>
        <w:rFonts w:hint="default"/>
      </w:rPr>
    </w:lvl>
    <w:lvl w:ilvl="8">
      <w:start w:val="1"/>
      <w:numFmt w:val="none"/>
      <w:lvlText w:val=""/>
      <w:lvlJc w:val="left"/>
      <w:pPr>
        <w:ind w:left="0" w:firstLine="709"/>
      </w:pPr>
      <w:rPr>
        <w:rFonts w:hint="default"/>
      </w:rPr>
    </w:lvl>
  </w:abstractNum>
  <w:abstractNum w:abstractNumId="1" w15:restartNumberingAfterBreak="0">
    <w:nsid w:val="0B9050C3"/>
    <w:multiLevelType w:val="hybridMultilevel"/>
    <w:tmpl w:val="2A5A41BC"/>
    <w:lvl w:ilvl="0" w:tplc="20D876CE">
      <w:start w:val="1"/>
      <w:numFmt w:val="russianLower"/>
      <w:pStyle w:val="a0"/>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FFC3836"/>
    <w:multiLevelType w:val="hybridMultilevel"/>
    <w:tmpl w:val="271A7F06"/>
    <w:lvl w:ilvl="0" w:tplc="6560907A">
      <w:start w:val="1"/>
      <w:numFmt w:val="decimal"/>
      <w:pStyle w:val="123"/>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EBB4150"/>
    <w:multiLevelType w:val="multilevel"/>
    <w:tmpl w:val="5D34FC9A"/>
    <w:name w:val="Eq"/>
    <w:styleLink w:val="a1"/>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74B57C4"/>
    <w:multiLevelType w:val="hybridMultilevel"/>
    <w:tmpl w:val="ABB248D4"/>
    <w:lvl w:ilvl="0" w:tplc="942CD45E">
      <w:start w:val="1"/>
      <w:numFmt w:val="bullet"/>
      <w:pStyle w:val="a2"/>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2B917F9"/>
    <w:multiLevelType w:val="hybridMultilevel"/>
    <w:tmpl w:val="BC5A54A0"/>
    <w:lvl w:ilvl="0" w:tplc="49046D12">
      <w:start w:val="1"/>
      <w:numFmt w:val="decimal"/>
      <w:pStyle w:val="1230"/>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7C66D0B"/>
    <w:multiLevelType w:val="multilevel"/>
    <w:tmpl w:val="6E009398"/>
    <w:styleLink w:val="a3"/>
    <w:lvl w:ilvl="0">
      <w:start w:val="1"/>
      <w:numFmt w:val="decimal"/>
      <w:pStyle w:val="a4"/>
      <w:suff w:val="nothing"/>
      <w:lvlText w:val="Таблица %1"/>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6F7A75B5"/>
    <w:multiLevelType w:val="multilevel"/>
    <w:tmpl w:val="47282D0C"/>
    <w:styleLink w:val="a5"/>
    <w:lvl w:ilvl="0">
      <w:start w:val="1"/>
      <w:numFmt w:val="decimal"/>
      <w:pStyle w:val="a6"/>
      <w:suff w:val="nothing"/>
      <w:lvlText w:val="Рисунок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5411C6F"/>
    <w:multiLevelType w:val="multilevel"/>
    <w:tmpl w:val="A2868862"/>
    <w:styleLink w:val="a7"/>
    <w:lvl w:ilvl="0">
      <w:start w:val="1"/>
      <w:numFmt w:val="decimal"/>
      <w:pStyle w:val="a8"/>
      <w:suff w:val="nothing"/>
      <w:lvlText w:val="Таблица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2"/>
  </w:num>
  <w:num w:numId="3">
    <w:abstractNumId w:val="5"/>
  </w:num>
  <w:num w:numId="4">
    <w:abstractNumId w:val="0"/>
  </w:num>
  <w:num w:numId="5">
    <w:abstractNumId w:val="7"/>
  </w:num>
  <w:num w:numId="6">
    <w:abstractNumId w:val="8"/>
  </w:num>
  <w:num w:numId="7">
    <w:abstractNumId w:val="3"/>
  </w:num>
  <w:num w:numId="8">
    <w:abstractNumId w:val="1"/>
  </w:num>
  <w:num w:numId="9">
    <w:abstractNumId w:val="6"/>
  </w:num>
  <w:num w:numId="10">
    <w:abstractNumId w:val="5"/>
    <w:lvlOverride w:ilvl="0">
      <w:startOverride w:val="1"/>
    </w:lvlOverride>
  </w:num>
  <w:num w:numId="11">
    <w:abstractNumId w:val="5"/>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SortMethod w:val="0000"/>
  <w:defaultTabStop w:val="709"/>
  <w:autoHyphenation/>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A4"/>
    <w:rsid w:val="00002DCE"/>
    <w:rsid w:val="00003143"/>
    <w:rsid w:val="000139D4"/>
    <w:rsid w:val="00021FD5"/>
    <w:rsid w:val="00022BBC"/>
    <w:rsid w:val="00023520"/>
    <w:rsid w:val="00023D64"/>
    <w:rsid w:val="00023E23"/>
    <w:rsid w:val="00024A71"/>
    <w:rsid w:val="0002717F"/>
    <w:rsid w:val="00033CA8"/>
    <w:rsid w:val="000407CF"/>
    <w:rsid w:val="00042CAF"/>
    <w:rsid w:val="00050C19"/>
    <w:rsid w:val="000612BE"/>
    <w:rsid w:val="00062AC5"/>
    <w:rsid w:val="00067731"/>
    <w:rsid w:val="00077516"/>
    <w:rsid w:val="00077C79"/>
    <w:rsid w:val="00087AF1"/>
    <w:rsid w:val="0009450A"/>
    <w:rsid w:val="00094CEB"/>
    <w:rsid w:val="00095455"/>
    <w:rsid w:val="00095AC6"/>
    <w:rsid w:val="000A4B96"/>
    <w:rsid w:val="000A6A72"/>
    <w:rsid w:val="000A7DA4"/>
    <w:rsid w:val="000B03BA"/>
    <w:rsid w:val="000B2D85"/>
    <w:rsid w:val="000B2FAD"/>
    <w:rsid w:val="000B7A21"/>
    <w:rsid w:val="000C4A4F"/>
    <w:rsid w:val="000E0DD8"/>
    <w:rsid w:val="000E181A"/>
    <w:rsid w:val="000E64A1"/>
    <w:rsid w:val="000E66D6"/>
    <w:rsid w:val="000F2240"/>
    <w:rsid w:val="000F47BE"/>
    <w:rsid w:val="000F486B"/>
    <w:rsid w:val="000F5769"/>
    <w:rsid w:val="00100E34"/>
    <w:rsid w:val="001021DB"/>
    <w:rsid w:val="001029F7"/>
    <w:rsid w:val="001038EF"/>
    <w:rsid w:val="00121620"/>
    <w:rsid w:val="00130C69"/>
    <w:rsid w:val="00131FE4"/>
    <w:rsid w:val="00135ED8"/>
    <w:rsid w:val="00142DD2"/>
    <w:rsid w:val="00156F37"/>
    <w:rsid w:val="00171097"/>
    <w:rsid w:val="0017230A"/>
    <w:rsid w:val="001729E2"/>
    <w:rsid w:val="00176A5E"/>
    <w:rsid w:val="00181237"/>
    <w:rsid w:val="00193C45"/>
    <w:rsid w:val="001940E0"/>
    <w:rsid w:val="00194FC7"/>
    <w:rsid w:val="001A2627"/>
    <w:rsid w:val="001B128D"/>
    <w:rsid w:val="001B22C9"/>
    <w:rsid w:val="001B2754"/>
    <w:rsid w:val="001B2C8D"/>
    <w:rsid w:val="001C023E"/>
    <w:rsid w:val="001C2D82"/>
    <w:rsid w:val="001C7F02"/>
    <w:rsid w:val="001D3D51"/>
    <w:rsid w:val="001D6EAD"/>
    <w:rsid w:val="001E3E55"/>
    <w:rsid w:val="002025EE"/>
    <w:rsid w:val="00202B4E"/>
    <w:rsid w:val="00203F6E"/>
    <w:rsid w:val="002245CE"/>
    <w:rsid w:val="002515D5"/>
    <w:rsid w:val="0025383B"/>
    <w:rsid w:val="00255972"/>
    <w:rsid w:val="00256344"/>
    <w:rsid w:val="002632B3"/>
    <w:rsid w:val="00265116"/>
    <w:rsid w:val="002703B1"/>
    <w:rsid w:val="00270F6F"/>
    <w:rsid w:val="00273540"/>
    <w:rsid w:val="00276FB6"/>
    <w:rsid w:val="002815B6"/>
    <w:rsid w:val="0028361E"/>
    <w:rsid w:val="00291E50"/>
    <w:rsid w:val="00297FCA"/>
    <w:rsid w:val="002A18C9"/>
    <w:rsid w:val="002A5061"/>
    <w:rsid w:val="002A6304"/>
    <w:rsid w:val="002B4D3E"/>
    <w:rsid w:val="002B6F04"/>
    <w:rsid w:val="002B7B03"/>
    <w:rsid w:val="002C30A9"/>
    <w:rsid w:val="002D0CE8"/>
    <w:rsid w:val="002D10D1"/>
    <w:rsid w:val="002D4F14"/>
    <w:rsid w:val="002D59F6"/>
    <w:rsid w:val="00303117"/>
    <w:rsid w:val="00303265"/>
    <w:rsid w:val="00306BC8"/>
    <w:rsid w:val="00307942"/>
    <w:rsid w:val="003124C9"/>
    <w:rsid w:val="00322DB3"/>
    <w:rsid w:val="00326A2D"/>
    <w:rsid w:val="0033035B"/>
    <w:rsid w:val="00330CF2"/>
    <w:rsid w:val="00333FE2"/>
    <w:rsid w:val="00346717"/>
    <w:rsid w:val="00346889"/>
    <w:rsid w:val="00346AD5"/>
    <w:rsid w:val="003572E7"/>
    <w:rsid w:val="00361741"/>
    <w:rsid w:val="00365194"/>
    <w:rsid w:val="00374148"/>
    <w:rsid w:val="00374AA5"/>
    <w:rsid w:val="00374FFB"/>
    <w:rsid w:val="0037502A"/>
    <w:rsid w:val="00375C07"/>
    <w:rsid w:val="00377958"/>
    <w:rsid w:val="00381A06"/>
    <w:rsid w:val="0038510E"/>
    <w:rsid w:val="00385991"/>
    <w:rsid w:val="00391EAA"/>
    <w:rsid w:val="003A24EE"/>
    <w:rsid w:val="003A59B6"/>
    <w:rsid w:val="003A5F78"/>
    <w:rsid w:val="003A752D"/>
    <w:rsid w:val="003A766D"/>
    <w:rsid w:val="003B5FB1"/>
    <w:rsid w:val="003D099D"/>
    <w:rsid w:val="003D4208"/>
    <w:rsid w:val="003D6067"/>
    <w:rsid w:val="003D6973"/>
    <w:rsid w:val="003D72BC"/>
    <w:rsid w:val="003D7C8D"/>
    <w:rsid w:val="003E6C66"/>
    <w:rsid w:val="003F46E1"/>
    <w:rsid w:val="00405B11"/>
    <w:rsid w:val="0040766C"/>
    <w:rsid w:val="00410559"/>
    <w:rsid w:val="0041429A"/>
    <w:rsid w:val="00420086"/>
    <w:rsid w:val="004211A9"/>
    <w:rsid w:val="00425845"/>
    <w:rsid w:val="004316FE"/>
    <w:rsid w:val="00432560"/>
    <w:rsid w:val="004333F7"/>
    <w:rsid w:val="004351AD"/>
    <w:rsid w:val="00441A60"/>
    <w:rsid w:val="0044575D"/>
    <w:rsid w:val="004457F7"/>
    <w:rsid w:val="00446F99"/>
    <w:rsid w:val="004470E7"/>
    <w:rsid w:val="00450761"/>
    <w:rsid w:val="00450C4A"/>
    <w:rsid w:val="00453913"/>
    <w:rsid w:val="00461086"/>
    <w:rsid w:val="004649EB"/>
    <w:rsid w:val="00466F25"/>
    <w:rsid w:val="0047282B"/>
    <w:rsid w:val="0047374B"/>
    <w:rsid w:val="00483CC2"/>
    <w:rsid w:val="00485A56"/>
    <w:rsid w:val="0049435E"/>
    <w:rsid w:val="004C1043"/>
    <w:rsid w:val="004C1FEA"/>
    <w:rsid w:val="004C2576"/>
    <w:rsid w:val="004C6F26"/>
    <w:rsid w:val="004C7FA7"/>
    <w:rsid w:val="004E3EEE"/>
    <w:rsid w:val="004E6BC8"/>
    <w:rsid w:val="004F2591"/>
    <w:rsid w:val="004F4B1D"/>
    <w:rsid w:val="004F5B56"/>
    <w:rsid w:val="00500C49"/>
    <w:rsid w:val="00501316"/>
    <w:rsid w:val="005069F0"/>
    <w:rsid w:val="00512DAC"/>
    <w:rsid w:val="0051361B"/>
    <w:rsid w:val="005139F8"/>
    <w:rsid w:val="00515B18"/>
    <w:rsid w:val="0051665B"/>
    <w:rsid w:val="005259DE"/>
    <w:rsid w:val="00527484"/>
    <w:rsid w:val="00536285"/>
    <w:rsid w:val="0054525A"/>
    <w:rsid w:val="00546796"/>
    <w:rsid w:val="00546C79"/>
    <w:rsid w:val="00562ED5"/>
    <w:rsid w:val="00563FAE"/>
    <w:rsid w:val="005676B8"/>
    <w:rsid w:val="00574381"/>
    <w:rsid w:val="0058452F"/>
    <w:rsid w:val="00595FEB"/>
    <w:rsid w:val="005A2220"/>
    <w:rsid w:val="005A409A"/>
    <w:rsid w:val="005A4E4B"/>
    <w:rsid w:val="005B0815"/>
    <w:rsid w:val="005B32A8"/>
    <w:rsid w:val="005B6CC2"/>
    <w:rsid w:val="005C7484"/>
    <w:rsid w:val="005D17E3"/>
    <w:rsid w:val="005D4A04"/>
    <w:rsid w:val="005D4BE7"/>
    <w:rsid w:val="005D5857"/>
    <w:rsid w:val="005E6858"/>
    <w:rsid w:val="005F3706"/>
    <w:rsid w:val="005F405E"/>
    <w:rsid w:val="00606C65"/>
    <w:rsid w:val="00610BE1"/>
    <w:rsid w:val="00616169"/>
    <w:rsid w:val="00616E19"/>
    <w:rsid w:val="00624023"/>
    <w:rsid w:val="006249E9"/>
    <w:rsid w:val="006307C1"/>
    <w:rsid w:val="00640E24"/>
    <w:rsid w:val="00641365"/>
    <w:rsid w:val="006428A0"/>
    <w:rsid w:val="006450B3"/>
    <w:rsid w:val="006475D9"/>
    <w:rsid w:val="00660E52"/>
    <w:rsid w:val="00661FEA"/>
    <w:rsid w:val="00664289"/>
    <w:rsid w:val="00670FC1"/>
    <w:rsid w:val="00682911"/>
    <w:rsid w:val="0068639B"/>
    <w:rsid w:val="006865D1"/>
    <w:rsid w:val="00692426"/>
    <w:rsid w:val="00694C8F"/>
    <w:rsid w:val="006A1798"/>
    <w:rsid w:val="006A1D25"/>
    <w:rsid w:val="006A2868"/>
    <w:rsid w:val="006A4745"/>
    <w:rsid w:val="006B41F7"/>
    <w:rsid w:val="006C0D81"/>
    <w:rsid w:val="006D11EA"/>
    <w:rsid w:val="006D7257"/>
    <w:rsid w:val="006E0E96"/>
    <w:rsid w:val="006E50E5"/>
    <w:rsid w:val="006E6255"/>
    <w:rsid w:val="006F141E"/>
    <w:rsid w:val="006F77AA"/>
    <w:rsid w:val="00707359"/>
    <w:rsid w:val="0070751B"/>
    <w:rsid w:val="0071067B"/>
    <w:rsid w:val="00713565"/>
    <w:rsid w:val="00713948"/>
    <w:rsid w:val="007147AD"/>
    <w:rsid w:val="007224C1"/>
    <w:rsid w:val="00727DB0"/>
    <w:rsid w:val="0073183F"/>
    <w:rsid w:val="00731DA0"/>
    <w:rsid w:val="0074407A"/>
    <w:rsid w:val="00744551"/>
    <w:rsid w:val="007470C6"/>
    <w:rsid w:val="007474ED"/>
    <w:rsid w:val="007507AB"/>
    <w:rsid w:val="00752F26"/>
    <w:rsid w:val="007539D1"/>
    <w:rsid w:val="00755C14"/>
    <w:rsid w:val="00756028"/>
    <w:rsid w:val="007659C4"/>
    <w:rsid w:val="0077544C"/>
    <w:rsid w:val="00777830"/>
    <w:rsid w:val="007822CE"/>
    <w:rsid w:val="00787129"/>
    <w:rsid w:val="00790098"/>
    <w:rsid w:val="0079524B"/>
    <w:rsid w:val="007A236D"/>
    <w:rsid w:val="007A2453"/>
    <w:rsid w:val="007A7D97"/>
    <w:rsid w:val="007B0062"/>
    <w:rsid w:val="007B2AAB"/>
    <w:rsid w:val="007B41B9"/>
    <w:rsid w:val="007B4D04"/>
    <w:rsid w:val="007C01DD"/>
    <w:rsid w:val="007D07B5"/>
    <w:rsid w:val="007D0D58"/>
    <w:rsid w:val="007D268F"/>
    <w:rsid w:val="007D3CD8"/>
    <w:rsid w:val="007D4251"/>
    <w:rsid w:val="007F0560"/>
    <w:rsid w:val="00802BB0"/>
    <w:rsid w:val="00802EFD"/>
    <w:rsid w:val="008047BA"/>
    <w:rsid w:val="00812F53"/>
    <w:rsid w:val="00821CE2"/>
    <w:rsid w:val="00823118"/>
    <w:rsid w:val="0082684C"/>
    <w:rsid w:val="00830819"/>
    <w:rsid w:val="00830AF0"/>
    <w:rsid w:val="00835CA9"/>
    <w:rsid w:val="008420BD"/>
    <w:rsid w:val="008421C3"/>
    <w:rsid w:val="008426F3"/>
    <w:rsid w:val="00852A18"/>
    <w:rsid w:val="008556F2"/>
    <w:rsid w:val="008560B5"/>
    <w:rsid w:val="00856548"/>
    <w:rsid w:val="008631FC"/>
    <w:rsid w:val="00865CF8"/>
    <w:rsid w:val="0087653A"/>
    <w:rsid w:val="008869B8"/>
    <w:rsid w:val="00893A3A"/>
    <w:rsid w:val="008B6209"/>
    <w:rsid w:val="008C4DC5"/>
    <w:rsid w:val="008D1082"/>
    <w:rsid w:val="008D1787"/>
    <w:rsid w:val="008D24AA"/>
    <w:rsid w:val="008D3BD1"/>
    <w:rsid w:val="008E2332"/>
    <w:rsid w:val="008E55F6"/>
    <w:rsid w:val="008F201C"/>
    <w:rsid w:val="008F53ED"/>
    <w:rsid w:val="00902EFB"/>
    <w:rsid w:val="00907A3F"/>
    <w:rsid w:val="00911CB9"/>
    <w:rsid w:val="009168E1"/>
    <w:rsid w:val="00921351"/>
    <w:rsid w:val="0092569D"/>
    <w:rsid w:val="00931ACB"/>
    <w:rsid w:val="0093212D"/>
    <w:rsid w:val="0093587F"/>
    <w:rsid w:val="0093796E"/>
    <w:rsid w:val="00941394"/>
    <w:rsid w:val="00946EAD"/>
    <w:rsid w:val="009505A4"/>
    <w:rsid w:val="00952329"/>
    <w:rsid w:val="00953B9B"/>
    <w:rsid w:val="00957199"/>
    <w:rsid w:val="00962505"/>
    <w:rsid w:val="0097002A"/>
    <w:rsid w:val="00970DA6"/>
    <w:rsid w:val="009732B4"/>
    <w:rsid w:val="009745B9"/>
    <w:rsid w:val="0099025B"/>
    <w:rsid w:val="00990D79"/>
    <w:rsid w:val="009A1C71"/>
    <w:rsid w:val="009A3B6A"/>
    <w:rsid w:val="009A7FF0"/>
    <w:rsid w:val="009B1FA2"/>
    <w:rsid w:val="009C179B"/>
    <w:rsid w:val="009C65D3"/>
    <w:rsid w:val="009D381A"/>
    <w:rsid w:val="009D60BB"/>
    <w:rsid w:val="009E11A3"/>
    <w:rsid w:val="009E1A2B"/>
    <w:rsid w:val="009E3921"/>
    <w:rsid w:val="009E5295"/>
    <w:rsid w:val="009E65B9"/>
    <w:rsid w:val="009E7E1F"/>
    <w:rsid w:val="009F1D92"/>
    <w:rsid w:val="00A04CF8"/>
    <w:rsid w:val="00A1137F"/>
    <w:rsid w:val="00A22137"/>
    <w:rsid w:val="00A257D8"/>
    <w:rsid w:val="00A34446"/>
    <w:rsid w:val="00A36044"/>
    <w:rsid w:val="00A377B6"/>
    <w:rsid w:val="00A37D1A"/>
    <w:rsid w:val="00A4189D"/>
    <w:rsid w:val="00A431CF"/>
    <w:rsid w:val="00A436E7"/>
    <w:rsid w:val="00A43D6F"/>
    <w:rsid w:val="00A454C6"/>
    <w:rsid w:val="00A57448"/>
    <w:rsid w:val="00A60574"/>
    <w:rsid w:val="00A66A3C"/>
    <w:rsid w:val="00A716FE"/>
    <w:rsid w:val="00A77712"/>
    <w:rsid w:val="00A83E5C"/>
    <w:rsid w:val="00A87AAE"/>
    <w:rsid w:val="00A92353"/>
    <w:rsid w:val="00A935B8"/>
    <w:rsid w:val="00A9673C"/>
    <w:rsid w:val="00AA2D36"/>
    <w:rsid w:val="00AA5A80"/>
    <w:rsid w:val="00AA5FEA"/>
    <w:rsid w:val="00AB1D05"/>
    <w:rsid w:val="00AB3DAF"/>
    <w:rsid w:val="00AB7EC1"/>
    <w:rsid w:val="00AC10A9"/>
    <w:rsid w:val="00AC12C9"/>
    <w:rsid w:val="00AC4A9D"/>
    <w:rsid w:val="00AC6F8C"/>
    <w:rsid w:val="00AD30EF"/>
    <w:rsid w:val="00AD55B1"/>
    <w:rsid w:val="00AE14B6"/>
    <w:rsid w:val="00AE37B1"/>
    <w:rsid w:val="00AE3B46"/>
    <w:rsid w:val="00AE7047"/>
    <w:rsid w:val="00AF2E4B"/>
    <w:rsid w:val="00B0228D"/>
    <w:rsid w:val="00B04579"/>
    <w:rsid w:val="00B12BF2"/>
    <w:rsid w:val="00B27B7C"/>
    <w:rsid w:val="00B36B1B"/>
    <w:rsid w:val="00B451EB"/>
    <w:rsid w:val="00B635CE"/>
    <w:rsid w:val="00B65130"/>
    <w:rsid w:val="00B65D93"/>
    <w:rsid w:val="00B66ADE"/>
    <w:rsid w:val="00B7033F"/>
    <w:rsid w:val="00B73FD2"/>
    <w:rsid w:val="00B87EC4"/>
    <w:rsid w:val="00B90EBF"/>
    <w:rsid w:val="00B92187"/>
    <w:rsid w:val="00B96C60"/>
    <w:rsid w:val="00BA6CC7"/>
    <w:rsid w:val="00BB27B6"/>
    <w:rsid w:val="00BB2F4D"/>
    <w:rsid w:val="00BC14F9"/>
    <w:rsid w:val="00BC34AE"/>
    <w:rsid w:val="00BC3BA4"/>
    <w:rsid w:val="00BC6AB6"/>
    <w:rsid w:val="00BC7F0A"/>
    <w:rsid w:val="00BD0E9C"/>
    <w:rsid w:val="00BD1D11"/>
    <w:rsid w:val="00BD5064"/>
    <w:rsid w:val="00BE16F4"/>
    <w:rsid w:val="00BE2F41"/>
    <w:rsid w:val="00BE4FA4"/>
    <w:rsid w:val="00BF73C0"/>
    <w:rsid w:val="00C00EB7"/>
    <w:rsid w:val="00C0519D"/>
    <w:rsid w:val="00C150E8"/>
    <w:rsid w:val="00C17A82"/>
    <w:rsid w:val="00C3011E"/>
    <w:rsid w:val="00C365D1"/>
    <w:rsid w:val="00C36690"/>
    <w:rsid w:val="00C3684B"/>
    <w:rsid w:val="00C37A20"/>
    <w:rsid w:val="00C47B2A"/>
    <w:rsid w:val="00C51563"/>
    <w:rsid w:val="00C53024"/>
    <w:rsid w:val="00C56BFA"/>
    <w:rsid w:val="00C6253D"/>
    <w:rsid w:val="00C63EB0"/>
    <w:rsid w:val="00C72059"/>
    <w:rsid w:val="00C83EEF"/>
    <w:rsid w:val="00C860A7"/>
    <w:rsid w:val="00C877BD"/>
    <w:rsid w:val="00C87FDA"/>
    <w:rsid w:val="00C9146D"/>
    <w:rsid w:val="00C960F0"/>
    <w:rsid w:val="00C974B4"/>
    <w:rsid w:val="00CA0CB0"/>
    <w:rsid w:val="00CA6228"/>
    <w:rsid w:val="00CC0082"/>
    <w:rsid w:val="00CC45CF"/>
    <w:rsid w:val="00CC56D2"/>
    <w:rsid w:val="00CC56F5"/>
    <w:rsid w:val="00CC5849"/>
    <w:rsid w:val="00CC71ED"/>
    <w:rsid w:val="00CD0BBB"/>
    <w:rsid w:val="00CD2FAA"/>
    <w:rsid w:val="00CD6D44"/>
    <w:rsid w:val="00CE0E9D"/>
    <w:rsid w:val="00CE6E50"/>
    <w:rsid w:val="00CF4ADB"/>
    <w:rsid w:val="00CF7CF9"/>
    <w:rsid w:val="00D04B89"/>
    <w:rsid w:val="00D04CD0"/>
    <w:rsid w:val="00D111C2"/>
    <w:rsid w:val="00D1335C"/>
    <w:rsid w:val="00D14949"/>
    <w:rsid w:val="00D151C5"/>
    <w:rsid w:val="00D1759C"/>
    <w:rsid w:val="00D2125B"/>
    <w:rsid w:val="00D24248"/>
    <w:rsid w:val="00D2605A"/>
    <w:rsid w:val="00D32CF0"/>
    <w:rsid w:val="00D33856"/>
    <w:rsid w:val="00D37065"/>
    <w:rsid w:val="00D43159"/>
    <w:rsid w:val="00D44148"/>
    <w:rsid w:val="00D45474"/>
    <w:rsid w:val="00D46A39"/>
    <w:rsid w:val="00D53796"/>
    <w:rsid w:val="00D55369"/>
    <w:rsid w:val="00D55FDD"/>
    <w:rsid w:val="00D60DFB"/>
    <w:rsid w:val="00D623C4"/>
    <w:rsid w:val="00D655CD"/>
    <w:rsid w:val="00D65E48"/>
    <w:rsid w:val="00D72558"/>
    <w:rsid w:val="00D86D7B"/>
    <w:rsid w:val="00D93FC5"/>
    <w:rsid w:val="00DA4F65"/>
    <w:rsid w:val="00DB220B"/>
    <w:rsid w:val="00DB3C18"/>
    <w:rsid w:val="00DB67D9"/>
    <w:rsid w:val="00DC28ED"/>
    <w:rsid w:val="00DC6886"/>
    <w:rsid w:val="00DC7096"/>
    <w:rsid w:val="00DC743A"/>
    <w:rsid w:val="00DD1218"/>
    <w:rsid w:val="00DD190F"/>
    <w:rsid w:val="00DD407B"/>
    <w:rsid w:val="00DE0144"/>
    <w:rsid w:val="00DE0ACB"/>
    <w:rsid w:val="00DE76ED"/>
    <w:rsid w:val="00DF5D6E"/>
    <w:rsid w:val="00DF7107"/>
    <w:rsid w:val="00DF7EB4"/>
    <w:rsid w:val="00E00B36"/>
    <w:rsid w:val="00E04038"/>
    <w:rsid w:val="00E041CC"/>
    <w:rsid w:val="00E05B89"/>
    <w:rsid w:val="00E06232"/>
    <w:rsid w:val="00E0719A"/>
    <w:rsid w:val="00E15195"/>
    <w:rsid w:val="00E22344"/>
    <w:rsid w:val="00E23CD9"/>
    <w:rsid w:val="00E274B5"/>
    <w:rsid w:val="00E32C2C"/>
    <w:rsid w:val="00E358D7"/>
    <w:rsid w:val="00E440B0"/>
    <w:rsid w:val="00E444FA"/>
    <w:rsid w:val="00E45C83"/>
    <w:rsid w:val="00E46CEE"/>
    <w:rsid w:val="00E51B50"/>
    <w:rsid w:val="00E573BE"/>
    <w:rsid w:val="00E631FD"/>
    <w:rsid w:val="00E6367D"/>
    <w:rsid w:val="00E7488F"/>
    <w:rsid w:val="00E832EF"/>
    <w:rsid w:val="00E92543"/>
    <w:rsid w:val="00E94566"/>
    <w:rsid w:val="00EA282A"/>
    <w:rsid w:val="00EA353A"/>
    <w:rsid w:val="00EA431F"/>
    <w:rsid w:val="00EA71B8"/>
    <w:rsid w:val="00EB0771"/>
    <w:rsid w:val="00EC1039"/>
    <w:rsid w:val="00EC252C"/>
    <w:rsid w:val="00EC2950"/>
    <w:rsid w:val="00EC48AC"/>
    <w:rsid w:val="00EC63FC"/>
    <w:rsid w:val="00EC7D57"/>
    <w:rsid w:val="00ED09FC"/>
    <w:rsid w:val="00ED7FE6"/>
    <w:rsid w:val="00EE4ECE"/>
    <w:rsid w:val="00EE6D40"/>
    <w:rsid w:val="00F058E1"/>
    <w:rsid w:val="00F05B8B"/>
    <w:rsid w:val="00F14194"/>
    <w:rsid w:val="00F15F9D"/>
    <w:rsid w:val="00F228CB"/>
    <w:rsid w:val="00F2470C"/>
    <w:rsid w:val="00F37CA2"/>
    <w:rsid w:val="00F40C94"/>
    <w:rsid w:val="00F4151C"/>
    <w:rsid w:val="00F452C1"/>
    <w:rsid w:val="00F47202"/>
    <w:rsid w:val="00F716D4"/>
    <w:rsid w:val="00F73955"/>
    <w:rsid w:val="00F73D6C"/>
    <w:rsid w:val="00F806CC"/>
    <w:rsid w:val="00F823D4"/>
    <w:rsid w:val="00F829C7"/>
    <w:rsid w:val="00FA4C3E"/>
    <w:rsid w:val="00FA67E6"/>
    <w:rsid w:val="00FC4F24"/>
    <w:rsid w:val="00FC61DD"/>
    <w:rsid w:val="00FC683F"/>
    <w:rsid w:val="00FD0375"/>
    <w:rsid w:val="00FD43A1"/>
    <w:rsid w:val="00FD6F22"/>
    <w:rsid w:val="00FE266D"/>
    <w:rsid w:val="00FF0B20"/>
    <w:rsid w:val="00FF271E"/>
    <w:rsid w:val="00FF41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1F1A6"/>
  <w15:chartTrackingRefBased/>
  <w15:docId w15:val="{A49BB1F0-2A03-4247-B0D8-FD5997E61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rsid w:val="0093587F"/>
  </w:style>
  <w:style w:type="paragraph" w:styleId="1">
    <w:name w:val="heading 1"/>
    <w:basedOn w:val="a9"/>
    <w:next w:val="a9"/>
    <w:link w:val="10"/>
    <w:uiPriority w:val="9"/>
    <w:qFormat/>
    <w:rsid w:val="00C150E8"/>
    <w:pPr>
      <w:keepNext/>
      <w:keepLines/>
      <w:pageBreakBefore/>
      <w:numPr>
        <w:numId w:val="4"/>
      </w:numPr>
      <w:suppressAutoHyphens/>
      <w:spacing w:after="420"/>
      <w:ind w:left="936" w:hanging="227"/>
      <w:jc w:val="left"/>
      <w:outlineLvl w:val="0"/>
    </w:pPr>
    <w:rPr>
      <w:rFonts w:asciiTheme="majorHAnsi" w:eastAsiaTheme="majorEastAsia" w:hAnsiTheme="majorHAnsi" w:cstheme="majorBidi"/>
      <w:b/>
      <w:szCs w:val="32"/>
    </w:rPr>
  </w:style>
  <w:style w:type="paragraph" w:styleId="2">
    <w:name w:val="heading 2"/>
    <w:basedOn w:val="a9"/>
    <w:next w:val="a9"/>
    <w:link w:val="20"/>
    <w:uiPriority w:val="9"/>
    <w:qFormat/>
    <w:rsid w:val="00C150E8"/>
    <w:pPr>
      <w:keepNext/>
      <w:keepLines/>
      <w:numPr>
        <w:ilvl w:val="1"/>
        <w:numId w:val="4"/>
      </w:numPr>
      <w:suppressAutoHyphens/>
      <w:spacing w:before="280" w:after="280"/>
      <w:ind w:left="1134" w:hanging="425"/>
      <w:jc w:val="left"/>
      <w:outlineLvl w:val="1"/>
    </w:pPr>
    <w:rPr>
      <w:rFonts w:asciiTheme="majorHAnsi" w:eastAsiaTheme="majorEastAsia" w:hAnsiTheme="majorHAnsi" w:cstheme="majorBidi"/>
      <w:b/>
      <w:szCs w:val="26"/>
    </w:rPr>
  </w:style>
  <w:style w:type="paragraph" w:styleId="3">
    <w:name w:val="heading 3"/>
    <w:basedOn w:val="a9"/>
    <w:next w:val="a9"/>
    <w:link w:val="30"/>
    <w:uiPriority w:val="9"/>
    <w:qFormat/>
    <w:rsid w:val="00ED09FC"/>
    <w:pPr>
      <w:keepNext/>
      <w:keepLines/>
      <w:numPr>
        <w:ilvl w:val="2"/>
        <w:numId w:val="4"/>
      </w:numPr>
      <w:suppressAutoHyphens/>
      <w:spacing w:before="280"/>
      <w:jc w:val="left"/>
      <w:outlineLvl w:val="2"/>
    </w:pPr>
    <w:rPr>
      <w:rFonts w:asciiTheme="majorHAnsi" w:eastAsiaTheme="majorEastAsia" w:hAnsiTheme="majorHAnsi" w:cstheme="majorBidi"/>
      <w:szCs w:val="24"/>
    </w:rPr>
  </w:style>
  <w:style w:type="paragraph" w:styleId="4">
    <w:name w:val="heading 4"/>
    <w:basedOn w:val="a9"/>
    <w:next w:val="a9"/>
    <w:link w:val="40"/>
    <w:uiPriority w:val="9"/>
    <w:semiHidden/>
    <w:qFormat/>
    <w:rsid w:val="00ED09F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styleId="21">
    <w:name w:val="Quote"/>
    <w:basedOn w:val="a9"/>
    <w:next w:val="a9"/>
    <w:link w:val="22"/>
    <w:uiPriority w:val="29"/>
    <w:semiHidden/>
    <w:qFormat/>
    <w:rsid w:val="00003143"/>
    <w:pPr>
      <w:spacing w:before="200" w:after="160"/>
      <w:ind w:left="864" w:right="864"/>
      <w:jc w:val="center"/>
    </w:pPr>
    <w:rPr>
      <w:i/>
      <w:iCs/>
      <w:color w:val="404040" w:themeColor="text1" w:themeTint="BF"/>
    </w:rPr>
  </w:style>
  <w:style w:type="character" w:customStyle="1" w:styleId="22">
    <w:name w:val="Цитата 2 Знак"/>
    <w:basedOn w:val="aa"/>
    <w:link w:val="21"/>
    <w:uiPriority w:val="29"/>
    <w:semiHidden/>
    <w:rsid w:val="00003143"/>
    <w:rPr>
      <w:i/>
      <w:iCs/>
      <w:color w:val="404040" w:themeColor="text1" w:themeTint="BF"/>
    </w:rPr>
  </w:style>
  <w:style w:type="paragraph" w:customStyle="1" w:styleId="ad">
    <w:name w:val="Обычный с отступом"/>
    <w:basedOn w:val="a9"/>
    <w:next w:val="a9"/>
    <w:qFormat/>
    <w:rsid w:val="00003143"/>
    <w:pPr>
      <w:spacing w:before="140"/>
    </w:pPr>
  </w:style>
  <w:style w:type="paragraph" w:styleId="ae">
    <w:name w:val="List Paragraph"/>
    <w:basedOn w:val="a9"/>
    <w:uiPriority w:val="34"/>
    <w:qFormat/>
    <w:rsid w:val="00DC743A"/>
    <w:pPr>
      <w:ind w:left="720"/>
      <w:contextualSpacing/>
    </w:pPr>
  </w:style>
  <w:style w:type="paragraph" w:customStyle="1" w:styleId="a2">
    <w:name w:val="Список маркированный"/>
    <w:basedOn w:val="a9"/>
    <w:qFormat/>
    <w:rsid w:val="00C3011E"/>
    <w:pPr>
      <w:numPr>
        <w:numId w:val="1"/>
      </w:numPr>
      <w:spacing w:after="140"/>
      <w:contextualSpacing/>
    </w:pPr>
  </w:style>
  <w:style w:type="paragraph" w:customStyle="1" w:styleId="a0">
    <w:name w:val="Список нумерованный (абв)"/>
    <w:basedOn w:val="a9"/>
    <w:qFormat/>
    <w:rsid w:val="005B32A8"/>
    <w:pPr>
      <w:numPr>
        <w:numId w:val="8"/>
      </w:numPr>
      <w:spacing w:after="140"/>
      <w:contextualSpacing/>
    </w:pPr>
  </w:style>
  <w:style w:type="paragraph" w:customStyle="1" w:styleId="123">
    <w:name w:val="Список нумерованный (123 со скобкой)"/>
    <w:basedOn w:val="a9"/>
    <w:qFormat/>
    <w:rsid w:val="00C3011E"/>
    <w:pPr>
      <w:numPr>
        <w:numId w:val="2"/>
      </w:numPr>
      <w:spacing w:after="140"/>
      <w:contextualSpacing/>
    </w:pPr>
  </w:style>
  <w:style w:type="paragraph" w:customStyle="1" w:styleId="1230">
    <w:name w:val="Список нумерованный (123 с точкой)"/>
    <w:basedOn w:val="a9"/>
    <w:qFormat/>
    <w:rsid w:val="00C3011E"/>
    <w:pPr>
      <w:numPr>
        <w:numId w:val="3"/>
      </w:numPr>
      <w:spacing w:after="140"/>
      <w:contextualSpacing/>
    </w:pPr>
  </w:style>
  <w:style w:type="character" w:customStyle="1" w:styleId="af">
    <w:name w:val="Текст скрытый"/>
    <w:basedOn w:val="aa"/>
    <w:uiPriority w:val="1"/>
    <w:qFormat/>
    <w:rsid w:val="00A436E7"/>
    <w:rPr>
      <w:vanish/>
    </w:rPr>
  </w:style>
  <w:style w:type="character" w:customStyle="1" w:styleId="10">
    <w:name w:val="Заголовок 1 Знак"/>
    <w:basedOn w:val="aa"/>
    <w:link w:val="1"/>
    <w:uiPriority w:val="9"/>
    <w:rsid w:val="00C150E8"/>
    <w:rPr>
      <w:rFonts w:asciiTheme="majorHAnsi" w:eastAsiaTheme="majorEastAsia" w:hAnsiTheme="majorHAnsi" w:cstheme="majorBidi"/>
      <w:b/>
      <w:szCs w:val="32"/>
    </w:rPr>
  </w:style>
  <w:style w:type="character" w:customStyle="1" w:styleId="20">
    <w:name w:val="Заголовок 2 Знак"/>
    <w:basedOn w:val="aa"/>
    <w:link w:val="2"/>
    <w:uiPriority w:val="9"/>
    <w:rsid w:val="00C150E8"/>
    <w:rPr>
      <w:rFonts w:asciiTheme="majorHAnsi" w:eastAsiaTheme="majorEastAsia" w:hAnsiTheme="majorHAnsi" w:cstheme="majorBidi"/>
      <w:b/>
      <w:szCs w:val="26"/>
    </w:rPr>
  </w:style>
  <w:style w:type="character" w:customStyle="1" w:styleId="30">
    <w:name w:val="Заголовок 3 Знак"/>
    <w:basedOn w:val="aa"/>
    <w:link w:val="3"/>
    <w:uiPriority w:val="9"/>
    <w:rsid w:val="00F823D4"/>
    <w:rPr>
      <w:rFonts w:asciiTheme="majorHAnsi" w:eastAsiaTheme="majorEastAsia" w:hAnsiTheme="majorHAnsi" w:cstheme="majorBidi"/>
      <w:szCs w:val="24"/>
    </w:rPr>
  </w:style>
  <w:style w:type="character" w:customStyle="1" w:styleId="40">
    <w:name w:val="Заголовок 4 Знак"/>
    <w:basedOn w:val="aa"/>
    <w:link w:val="4"/>
    <w:uiPriority w:val="9"/>
    <w:semiHidden/>
    <w:rsid w:val="00F823D4"/>
    <w:rPr>
      <w:rFonts w:asciiTheme="majorHAnsi" w:eastAsiaTheme="majorEastAsia" w:hAnsiTheme="majorHAnsi" w:cstheme="majorBidi"/>
      <w:i/>
      <w:iCs/>
      <w:color w:val="2F5496" w:themeColor="accent1" w:themeShade="BF"/>
    </w:rPr>
  </w:style>
  <w:style w:type="numbering" w:customStyle="1" w:styleId="a">
    <w:name w:val="Список многоуровневый для заголовков"/>
    <w:basedOn w:val="ac"/>
    <w:uiPriority w:val="99"/>
    <w:rsid w:val="00F823D4"/>
    <w:pPr>
      <w:numPr>
        <w:numId w:val="4"/>
      </w:numPr>
    </w:pPr>
  </w:style>
  <w:style w:type="paragraph" w:styleId="11">
    <w:name w:val="toc 1"/>
    <w:basedOn w:val="a9"/>
    <w:next w:val="a9"/>
    <w:autoRedefine/>
    <w:uiPriority w:val="39"/>
    <w:rsid w:val="00CA6228"/>
    <w:pPr>
      <w:tabs>
        <w:tab w:val="right" w:leader="dot" w:pos="9345"/>
      </w:tabs>
      <w:ind w:left="196" w:right="567" w:hanging="196"/>
      <w:jc w:val="left"/>
    </w:pPr>
  </w:style>
  <w:style w:type="paragraph" w:styleId="23">
    <w:name w:val="toc 2"/>
    <w:basedOn w:val="a9"/>
    <w:next w:val="a9"/>
    <w:autoRedefine/>
    <w:uiPriority w:val="39"/>
    <w:rsid w:val="00CA6228"/>
    <w:pPr>
      <w:tabs>
        <w:tab w:val="right" w:leader="dot" w:pos="9345"/>
      </w:tabs>
      <w:ind w:left="590" w:right="567" w:hanging="420"/>
    </w:pPr>
  </w:style>
  <w:style w:type="paragraph" w:styleId="31">
    <w:name w:val="toc 3"/>
    <w:basedOn w:val="a9"/>
    <w:next w:val="a9"/>
    <w:autoRedefine/>
    <w:uiPriority w:val="39"/>
    <w:rsid w:val="00CA6228"/>
    <w:pPr>
      <w:tabs>
        <w:tab w:val="right" w:leader="dot" w:pos="9345"/>
      </w:tabs>
      <w:ind w:left="1254" w:right="567" w:hanging="630"/>
    </w:pPr>
  </w:style>
  <w:style w:type="paragraph" w:customStyle="1" w:styleId="af0">
    <w:name w:val="Заголовок структурного элемента"/>
    <w:basedOn w:val="1"/>
    <w:next w:val="a9"/>
    <w:qFormat/>
    <w:rsid w:val="00CA6228"/>
    <w:pPr>
      <w:numPr>
        <w:numId w:val="0"/>
      </w:numPr>
      <w:jc w:val="center"/>
    </w:pPr>
    <w:rPr>
      <w:caps/>
    </w:rPr>
  </w:style>
  <w:style w:type="paragraph" w:customStyle="1" w:styleId="af1">
    <w:name w:val="Заголовок содержания и реферата"/>
    <w:basedOn w:val="af0"/>
    <w:next w:val="a9"/>
    <w:qFormat/>
    <w:rsid w:val="00CA6228"/>
    <w:pPr>
      <w:outlineLvl w:val="9"/>
    </w:pPr>
  </w:style>
  <w:style w:type="paragraph" w:styleId="af2">
    <w:name w:val="header"/>
    <w:basedOn w:val="a9"/>
    <w:link w:val="af3"/>
    <w:uiPriority w:val="99"/>
    <w:semiHidden/>
    <w:rsid w:val="00606C65"/>
    <w:pPr>
      <w:tabs>
        <w:tab w:val="center" w:pos="4677"/>
        <w:tab w:val="right" w:pos="9355"/>
      </w:tabs>
      <w:spacing w:line="240" w:lineRule="auto"/>
    </w:pPr>
  </w:style>
  <w:style w:type="character" w:customStyle="1" w:styleId="af3">
    <w:name w:val="Верхний колонтитул Знак"/>
    <w:basedOn w:val="aa"/>
    <w:link w:val="af2"/>
    <w:uiPriority w:val="99"/>
    <w:semiHidden/>
    <w:rsid w:val="006A4745"/>
  </w:style>
  <w:style w:type="paragraph" w:styleId="af4">
    <w:name w:val="footer"/>
    <w:basedOn w:val="a9"/>
    <w:link w:val="af5"/>
    <w:uiPriority w:val="99"/>
    <w:semiHidden/>
    <w:rsid w:val="00606C65"/>
    <w:pPr>
      <w:spacing w:line="240" w:lineRule="auto"/>
      <w:ind w:firstLine="0"/>
      <w:jc w:val="center"/>
    </w:pPr>
  </w:style>
  <w:style w:type="character" w:customStyle="1" w:styleId="af5">
    <w:name w:val="Нижний колонтитул Знак"/>
    <w:basedOn w:val="aa"/>
    <w:link w:val="af4"/>
    <w:uiPriority w:val="99"/>
    <w:semiHidden/>
    <w:rsid w:val="006A4745"/>
  </w:style>
  <w:style w:type="paragraph" w:customStyle="1" w:styleId="af6">
    <w:name w:val="Рисунок"/>
    <w:basedOn w:val="a9"/>
    <w:next w:val="a6"/>
    <w:qFormat/>
    <w:rsid w:val="006450B3"/>
    <w:pPr>
      <w:keepNext/>
      <w:keepLines/>
      <w:suppressAutoHyphens/>
      <w:spacing w:before="280" w:after="280"/>
      <w:ind w:firstLine="0"/>
      <w:jc w:val="center"/>
    </w:pPr>
  </w:style>
  <w:style w:type="paragraph" w:styleId="af7">
    <w:name w:val="caption"/>
    <w:basedOn w:val="a9"/>
    <w:next w:val="a9"/>
    <w:uiPriority w:val="35"/>
    <w:semiHidden/>
    <w:qFormat/>
    <w:rsid w:val="00DC28ED"/>
    <w:pPr>
      <w:spacing w:after="200" w:line="240" w:lineRule="auto"/>
    </w:pPr>
    <w:rPr>
      <w:i/>
      <w:iCs/>
      <w:color w:val="44546A" w:themeColor="text2"/>
      <w:sz w:val="18"/>
      <w:szCs w:val="18"/>
    </w:rPr>
  </w:style>
  <w:style w:type="paragraph" w:customStyle="1" w:styleId="a6">
    <w:name w:val="Рисунок название"/>
    <w:basedOn w:val="a9"/>
    <w:next w:val="a9"/>
    <w:qFormat/>
    <w:rsid w:val="006428A0"/>
    <w:pPr>
      <w:keepLines/>
      <w:numPr>
        <w:numId w:val="5"/>
      </w:numPr>
      <w:suppressAutoHyphens/>
      <w:spacing w:before="280" w:after="280" w:line="240" w:lineRule="auto"/>
      <w:jc w:val="center"/>
    </w:pPr>
  </w:style>
  <w:style w:type="numbering" w:customStyle="1" w:styleId="a5">
    <w:name w:val="Список нумерации рисунков"/>
    <w:uiPriority w:val="99"/>
    <w:rsid w:val="003D099D"/>
    <w:pPr>
      <w:numPr>
        <w:numId w:val="5"/>
      </w:numPr>
    </w:pPr>
  </w:style>
  <w:style w:type="table" w:styleId="af8">
    <w:name w:val="Table Grid"/>
    <w:basedOn w:val="ab"/>
    <w:uiPriority w:val="59"/>
    <w:rsid w:val="003D09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Таблица название"/>
    <w:basedOn w:val="a9"/>
    <w:next w:val="a9"/>
    <w:qFormat/>
    <w:rsid w:val="003D099D"/>
    <w:pPr>
      <w:keepNext/>
      <w:keepLines/>
      <w:numPr>
        <w:numId w:val="6"/>
      </w:numPr>
      <w:suppressAutoHyphens/>
      <w:spacing w:before="280" w:after="140" w:line="240" w:lineRule="auto"/>
      <w:jc w:val="left"/>
    </w:pPr>
  </w:style>
  <w:style w:type="numbering" w:customStyle="1" w:styleId="a7">
    <w:name w:val="Список нумерации таблиц"/>
    <w:basedOn w:val="ac"/>
    <w:uiPriority w:val="99"/>
    <w:rsid w:val="009B1FA2"/>
    <w:pPr>
      <w:numPr>
        <w:numId w:val="6"/>
      </w:numPr>
    </w:pPr>
  </w:style>
  <w:style w:type="table" w:styleId="-55">
    <w:name w:val="Grid Table 5 Dark Accent 5"/>
    <w:basedOn w:val="ab"/>
    <w:uiPriority w:val="50"/>
    <w:rsid w:val="009B1FA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14">
    <w:name w:val="Таблица 14 пт"/>
    <w:basedOn w:val="ab"/>
    <w:uiPriority w:val="99"/>
    <w:rsid w:val="00616E19"/>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cPr>
      <w:vAlign w:val="center"/>
    </w:tcPr>
    <w:tblStylePr w:type="firstRow">
      <w:tblPr/>
      <w:trPr>
        <w:cantSplit/>
        <w:tblHeader/>
      </w:trPr>
    </w:tblStylePr>
    <w:tblStylePr w:type="firstCol">
      <w:pPr>
        <w:jc w:val="left"/>
      </w:pPr>
    </w:tblStylePr>
    <w:tblStylePr w:type="nwCell">
      <w:pPr>
        <w:jc w:val="center"/>
      </w:pPr>
    </w:tblStylePr>
  </w:style>
  <w:style w:type="table" w:customStyle="1" w:styleId="13">
    <w:name w:val="Таблица 13 пт"/>
    <w:basedOn w:val="14"/>
    <w:uiPriority w:val="99"/>
    <w:rsid w:val="00616E19"/>
    <w:rPr>
      <w:sz w:val="26"/>
    </w:rPr>
    <w:tblPr>
      <w:tblCellMar>
        <w:top w:w="0" w:type="dxa"/>
        <w:bottom w:w="0" w:type="dxa"/>
      </w:tblCellMar>
    </w:tblPr>
    <w:tblStylePr w:type="firstRow">
      <w:tblPr/>
      <w:trPr>
        <w:cantSplit/>
        <w:tblHeader/>
      </w:trPr>
    </w:tblStylePr>
    <w:tblStylePr w:type="firstCol">
      <w:pPr>
        <w:jc w:val="left"/>
      </w:pPr>
    </w:tblStylePr>
    <w:tblStylePr w:type="nwCell">
      <w:pPr>
        <w:jc w:val="center"/>
      </w:pPr>
    </w:tblStylePr>
  </w:style>
  <w:style w:type="table" w:customStyle="1" w:styleId="12">
    <w:name w:val="Таблица 12 пт"/>
    <w:basedOn w:val="14"/>
    <w:uiPriority w:val="99"/>
    <w:rsid w:val="00616E19"/>
    <w:rPr>
      <w:sz w:val="24"/>
    </w:rPr>
    <w:tblPr>
      <w:tblCellMar>
        <w:top w:w="0" w:type="dxa"/>
        <w:left w:w="28" w:type="dxa"/>
        <w:bottom w:w="0" w:type="dxa"/>
        <w:right w:w="28" w:type="dxa"/>
      </w:tblCellMar>
    </w:tblPr>
    <w:tblStylePr w:type="firstRow">
      <w:tblPr/>
      <w:trPr>
        <w:cantSplit/>
        <w:tblHeader/>
      </w:trPr>
    </w:tblStylePr>
    <w:tblStylePr w:type="firstCol">
      <w:pPr>
        <w:jc w:val="left"/>
      </w:pPr>
    </w:tblStylePr>
    <w:tblStylePr w:type="nwCell">
      <w:pPr>
        <w:jc w:val="center"/>
      </w:pPr>
    </w:tblStylePr>
  </w:style>
  <w:style w:type="paragraph" w:customStyle="1" w:styleId="af9">
    <w:name w:val="Формула"/>
    <w:basedOn w:val="a9"/>
    <w:next w:val="a9"/>
    <w:qFormat/>
    <w:rsid w:val="00D14949"/>
    <w:pPr>
      <w:tabs>
        <w:tab w:val="center" w:pos="4678"/>
        <w:tab w:val="right" w:pos="9356"/>
      </w:tabs>
      <w:suppressAutoHyphens/>
      <w:spacing w:before="420" w:after="420"/>
      <w:ind w:firstLine="0"/>
    </w:pPr>
    <w:rPr>
      <w:lang w:val="en-US"/>
    </w:rPr>
  </w:style>
  <w:style w:type="numbering" w:customStyle="1" w:styleId="a1">
    <w:name w:val="Список нумерации формул"/>
    <w:basedOn w:val="ac"/>
    <w:uiPriority w:val="99"/>
    <w:rsid w:val="00DF7107"/>
    <w:pPr>
      <w:numPr>
        <w:numId w:val="7"/>
      </w:numPr>
    </w:pPr>
  </w:style>
  <w:style w:type="character" w:styleId="afa">
    <w:name w:val="Placeholder Text"/>
    <w:basedOn w:val="aa"/>
    <w:uiPriority w:val="99"/>
    <w:semiHidden/>
    <w:rsid w:val="00F716D4"/>
    <w:rPr>
      <w:color w:val="808080"/>
    </w:rPr>
  </w:style>
  <w:style w:type="paragraph" w:customStyle="1" w:styleId="afb">
    <w:name w:val="Титул основной текст"/>
    <w:basedOn w:val="a9"/>
    <w:qFormat/>
    <w:rsid w:val="00C3011E"/>
    <w:pPr>
      <w:suppressAutoHyphens/>
      <w:spacing w:line="240" w:lineRule="auto"/>
      <w:ind w:firstLine="0"/>
      <w:jc w:val="center"/>
    </w:pPr>
  </w:style>
  <w:style w:type="paragraph" w:customStyle="1" w:styleId="afc">
    <w:name w:val="Титул подписи"/>
    <w:basedOn w:val="afb"/>
    <w:next w:val="afb"/>
    <w:qFormat/>
    <w:rsid w:val="00C3011E"/>
    <w:pPr>
      <w:tabs>
        <w:tab w:val="right" w:pos="9356"/>
      </w:tabs>
      <w:jc w:val="left"/>
    </w:pPr>
  </w:style>
  <w:style w:type="paragraph" w:customStyle="1" w:styleId="afd">
    <w:name w:val="Титул название"/>
    <w:basedOn w:val="afb"/>
    <w:qFormat/>
    <w:rsid w:val="00C3011E"/>
    <w:rPr>
      <w:b/>
    </w:rPr>
  </w:style>
  <w:style w:type="character" w:styleId="afe">
    <w:name w:val="Hyperlink"/>
    <w:basedOn w:val="aa"/>
    <w:uiPriority w:val="99"/>
    <w:unhideWhenUsed/>
    <w:rsid w:val="00FC61DD"/>
    <w:rPr>
      <w:color w:val="auto"/>
      <w:u w:val="none"/>
    </w:rPr>
  </w:style>
  <w:style w:type="character" w:styleId="aff">
    <w:name w:val="Unresolved Mention"/>
    <w:basedOn w:val="aa"/>
    <w:uiPriority w:val="99"/>
    <w:semiHidden/>
    <w:unhideWhenUsed/>
    <w:rsid w:val="00C17A82"/>
    <w:rPr>
      <w:color w:val="605E5C"/>
      <w:shd w:val="clear" w:color="auto" w:fill="E1DFDD"/>
    </w:rPr>
  </w:style>
  <w:style w:type="paragraph" w:customStyle="1" w:styleId="a4">
    <w:name w:val="Название таблицы"/>
    <w:basedOn w:val="a9"/>
    <w:next w:val="a9"/>
    <w:qFormat/>
    <w:rsid w:val="007D07B5"/>
    <w:pPr>
      <w:keepNext/>
      <w:numPr>
        <w:numId w:val="9"/>
      </w:numPr>
      <w:suppressAutoHyphens/>
      <w:spacing w:before="280" w:after="140" w:line="240" w:lineRule="auto"/>
      <w:jc w:val="left"/>
    </w:pPr>
  </w:style>
  <w:style w:type="numbering" w:customStyle="1" w:styleId="a3">
    <w:name w:val="Нумерация таблиц"/>
    <w:uiPriority w:val="99"/>
    <w:rsid w:val="006428A0"/>
    <w:pPr>
      <w:numPr>
        <w:numId w:val="9"/>
      </w:numPr>
    </w:pPr>
  </w:style>
  <w:style w:type="paragraph" w:customStyle="1" w:styleId="aff0">
    <w:name w:val="Реферат ключевые слова"/>
    <w:basedOn w:val="a9"/>
    <w:qFormat/>
    <w:rsid w:val="00C3011E"/>
    <w:pPr>
      <w:suppressAutoHyphens/>
      <w:ind w:firstLine="0"/>
    </w:pPr>
    <w:rPr>
      <w:caps/>
    </w:rPr>
  </w:style>
  <w:style w:type="character" w:customStyle="1" w:styleId="aff1">
    <w:name w:val="Без проверки орфографии"/>
    <w:basedOn w:val="aa"/>
    <w:uiPriority w:val="1"/>
    <w:qFormat/>
    <w:rsid w:val="006428A0"/>
    <w:rPr>
      <w:noProof/>
      <w:lang w:val="ru-RU"/>
    </w:rPr>
  </w:style>
  <w:style w:type="character" w:styleId="aff2">
    <w:name w:val="footnote reference"/>
    <w:basedOn w:val="aa"/>
    <w:uiPriority w:val="99"/>
    <w:semiHidden/>
    <w:unhideWhenUsed/>
    <w:rsid w:val="00D37065"/>
    <w:rPr>
      <w:vertAlign w:val="superscript"/>
    </w:rPr>
  </w:style>
  <w:style w:type="character" w:customStyle="1" w:styleId="topic">
    <w:name w:val="topic"/>
    <w:basedOn w:val="aa"/>
    <w:rsid w:val="00D37065"/>
  </w:style>
  <w:style w:type="character" w:customStyle="1" w:styleId="topicid">
    <w:name w:val="topicid"/>
    <w:basedOn w:val="aa"/>
    <w:rsid w:val="00D37065"/>
  </w:style>
  <w:style w:type="character" w:styleId="aff3">
    <w:name w:val="Emphasis"/>
    <w:basedOn w:val="aa"/>
    <w:uiPriority w:val="20"/>
    <w:qFormat/>
    <w:rsid w:val="00AC4A9D"/>
    <w:rPr>
      <w:i/>
      <w:iCs/>
    </w:rPr>
  </w:style>
  <w:style w:type="paragraph" w:styleId="HTML">
    <w:name w:val="HTML Preformatted"/>
    <w:basedOn w:val="a9"/>
    <w:link w:val="HTML0"/>
    <w:uiPriority w:val="99"/>
    <w:semiHidden/>
    <w:unhideWhenUsed/>
    <w:rsid w:val="00251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a"/>
    <w:link w:val="HTML"/>
    <w:uiPriority w:val="99"/>
    <w:semiHidden/>
    <w:rsid w:val="002515D5"/>
    <w:rPr>
      <w:rFonts w:ascii="Courier New" w:eastAsia="Times New Roman" w:hAnsi="Courier New" w:cs="Courier New"/>
      <w:sz w:val="20"/>
      <w:szCs w:val="20"/>
      <w:lang w:eastAsia="ru-RU"/>
    </w:rPr>
  </w:style>
  <w:style w:type="paragraph" w:styleId="aff4">
    <w:name w:val="TOC Heading"/>
    <w:basedOn w:val="1"/>
    <w:next w:val="a9"/>
    <w:uiPriority w:val="39"/>
    <w:unhideWhenUsed/>
    <w:qFormat/>
    <w:rsid w:val="00802BB0"/>
    <w:pPr>
      <w:pageBreakBefore w:val="0"/>
      <w:numPr>
        <w:numId w:val="0"/>
      </w:numPr>
      <w:suppressAutoHyphens w:val="0"/>
      <w:spacing w:before="240" w:after="0" w:line="259" w:lineRule="auto"/>
      <w:outlineLvl w:val="9"/>
    </w:pPr>
    <w:rPr>
      <w:b w:val="0"/>
      <w:color w:val="2F5496" w:themeColor="accent1" w:themeShade="BF"/>
      <w:sz w:val="32"/>
      <w:lang w:eastAsia="ru-RU"/>
    </w:rPr>
  </w:style>
  <w:style w:type="paragraph" w:styleId="aff5">
    <w:name w:val="Normal (Web)"/>
    <w:basedOn w:val="a9"/>
    <w:uiPriority w:val="99"/>
    <w:semiHidden/>
    <w:unhideWhenUsed/>
    <w:rsid w:val="00303117"/>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ff6">
    <w:name w:val="Balloon Text"/>
    <w:basedOn w:val="a9"/>
    <w:link w:val="aff7"/>
    <w:uiPriority w:val="99"/>
    <w:semiHidden/>
    <w:unhideWhenUsed/>
    <w:rsid w:val="00B635CE"/>
    <w:pPr>
      <w:spacing w:line="240" w:lineRule="auto"/>
    </w:pPr>
    <w:rPr>
      <w:rFonts w:ascii="Segoe UI" w:hAnsi="Segoe UI" w:cs="Segoe UI"/>
      <w:sz w:val="18"/>
      <w:szCs w:val="18"/>
    </w:rPr>
  </w:style>
  <w:style w:type="character" w:customStyle="1" w:styleId="aff7">
    <w:name w:val="Текст выноски Знак"/>
    <w:basedOn w:val="aa"/>
    <w:link w:val="aff6"/>
    <w:uiPriority w:val="99"/>
    <w:semiHidden/>
    <w:rsid w:val="00B635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7962">
      <w:bodyDiv w:val="1"/>
      <w:marLeft w:val="0"/>
      <w:marRight w:val="0"/>
      <w:marTop w:val="0"/>
      <w:marBottom w:val="0"/>
      <w:divBdr>
        <w:top w:val="none" w:sz="0" w:space="0" w:color="auto"/>
        <w:left w:val="none" w:sz="0" w:space="0" w:color="auto"/>
        <w:bottom w:val="none" w:sz="0" w:space="0" w:color="auto"/>
        <w:right w:val="none" w:sz="0" w:space="0" w:color="auto"/>
      </w:divBdr>
    </w:div>
    <w:div w:id="43723545">
      <w:bodyDiv w:val="1"/>
      <w:marLeft w:val="0"/>
      <w:marRight w:val="0"/>
      <w:marTop w:val="0"/>
      <w:marBottom w:val="0"/>
      <w:divBdr>
        <w:top w:val="none" w:sz="0" w:space="0" w:color="auto"/>
        <w:left w:val="none" w:sz="0" w:space="0" w:color="auto"/>
        <w:bottom w:val="none" w:sz="0" w:space="0" w:color="auto"/>
        <w:right w:val="none" w:sz="0" w:space="0" w:color="auto"/>
      </w:divBdr>
    </w:div>
    <w:div w:id="59519266">
      <w:bodyDiv w:val="1"/>
      <w:marLeft w:val="0"/>
      <w:marRight w:val="0"/>
      <w:marTop w:val="0"/>
      <w:marBottom w:val="0"/>
      <w:divBdr>
        <w:top w:val="none" w:sz="0" w:space="0" w:color="auto"/>
        <w:left w:val="none" w:sz="0" w:space="0" w:color="auto"/>
        <w:bottom w:val="none" w:sz="0" w:space="0" w:color="auto"/>
        <w:right w:val="none" w:sz="0" w:space="0" w:color="auto"/>
      </w:divBdr>
    </w:div>
    <w:div w:id="101804636">
      <w:bodyDiv w:val="1"/>
      <w:marLeft w:val="0"/>
      <w:marRight w:val="0"/>
      <w:marTop w:val="0"/>
      <w:marBottom w:val="0"/>
      <w:divBdr>
        <w:top w:val="none" w:sz="0" w:space="0" w:color="auto"/>
        <w:left w:val="none" w:sz="0" w:space="0" w:color="auto"/>
        <w:bottom w:val="none" w:sz="0" w:space="0" w:color="auto"/>
        <w:right w:val="none" w:sz="0" w:space="0" w:color="auto"/>
      </w:divBdr>
    </w:div>
    <w:div w:id="148331841">
      <w:bodyDiv w:val="1"/>
      <w:marLeft w:val="0"/>
      <w:marRight w:val="0"/>
      <w:marTop w:val="0"/>
      <w:marBottom w:val="0"/>
      <w:divBdr>
        <w:top w:val="none" w:sz="0" w:space="0" w:color="auto"/>
        <w:left w:val="none" w:sz="0" w:space="0" w:color="auto"/>
        <w:bottom w:val="none" w:sz="0" w:space="0" w:color="auto"/>
        <w:right w:val="none" w:sz="0" w:space="0" w:color="auto"/>
      </w:divBdr>
    </w:div>
    <w:div w:id="191459587">
      <w:bodyDiv w:val="1"/>
      <w:marLeft w:val="0"/>
      <w:marRight w:val="0"/>
      <w:marTop w:val="0"/>
      <w:marBottom w:val="0"/>
      <w:divBdr>
        <w:top w:val="none" w:sz="0" w:space="0" w:color="auto"/>
        <w:left w:val="none" w:sz="0" w:space="0" w:color="auto"/>
        <w:bottom w:val="none" w:sz="0" w:space="0" w:color="auto"/>
        <w:right w:val="none" w:sz="0" w:space="0" w:color="auto"/>
      </w:divBdr>
    </w:div>
    <w:div w:id="192886671">
      <w:bodyDiv w:val="1"/>
      <w:marLeft w:val="0"/>
      <w:marRight w:val="0"/>
      <w:marTop w:val="0"/>
      <w:marBottom w:val="0"/>
      <w:divBdr>
        <w:top w:val="none" w:sz="0" w:space="0" w:color="auto"/>
        <w:left w:val="none" w:sz="0" w:space="0" w:color="auto"/>
        <w:bottom w:val="none" w:sz="0" w:space="0" w:color="auto"/>
        <w:right w:val="none" w:sz="0" w:space="0" w:color="auto"/>
      </w:divBdr>
    </w:div>
    <w:div w:id="229925565">
      <w:bodyDiv w:val="1"/>
      <w:marLeft w:val="0"/>
      <w:marRight w:val="0"/>
      <w:marTop w:val="0"/>
      <w:marBottom w:val="0"/>
      <w:divBdr>
        <w:top w:val="none" w:sz="0" w:space="0" w:color="auto"/>
        <w:left w:val="none" w:sz="0" w:space="0" w:color="auto"/>
        <w:bottom w:val="none" w:sz="0" w:space="0" w:color="auto"/>
        <w:right w:val="none" w:sz="0" w:space="0" w:color="auto"/>
      </w:divBdr>
    </w:div>
    <w:div w:id="290748597">
      <w:bodyDiv w:val="1"/>
      <w:marLeft w:val="0"/>
      <w:marRight w:val="0"/>
      <w:marTop w:val="0"/>
      <w:marBottom w:val="0"/>
      <w:divBdr>
        <w:top w:val="none" w:sz="0" w:space="0" w:color="auto"/>
        <w:left w:val="none" w:sz="0" w:space="0" w:color="auto"/>
        <w:bottom w:val="none" w:sz="0" w:space="0" w:color="auto"/>
        <w:right w:val="none" w:sz="0" w:space="0" w:color="auto"/>
      </w:divBdr>
    </w:div>
    <w:div w:id="330177978">
      <w:bodyDiv w:val="1"/>
      <w:marLeft w:val="0"/>
      <w:marRight w:val="0"/>
      <w:marTop w:val="0"/>
      <w:marBottom w:val="0"/>
      <w:divBdr>
        <w:top w:val="none" w:sz="0" w:space="0" w:color="auto"/>
        <w:left w:val="none" w:sz="0" w:space="0" w:color="auto"/>
        <w:bottom w:val="none" w:sz="0" w:space="0" w:color="auto"/>
        <w:right w:val="none" w:sz="0" w:space="0" w:color="auto"/>
      </w:divBdr>
    </w:div>
    <w:div w:id="407309663">
      <w:bodyDiv w:val="1"/>
      <w:marLeft w:val="0"/>
      <w:marRight w:val="0"/>
      <w:marTop w:val="0"/>
      <w:marBottom w:val="0"/>
      <w:divBdr>
        <w:top w:val="none" w:sz="0" w:space="0" w:color="auto"/>
        <w:left w:val="none" w:sz="0" w:space="0" w:color="auto"/>
        <w:bottom w:val="none" w:sz="0" w:space="0" w:color="auto"/>
        <w:right w:val="none" w:sz="0" w:space="0" w:color="auto"/>
      </w:divBdr>
    </w:div>
    <w:div w:id="457532010">
      <w:bodyDiv w:val="1"/>
      <w:marLeft w:val="0"/>
      <w:marRight w:val="0"/>
      <w:marTop w:val="0"/>
      <w:marBottom w:val="0"/>
      <w:divBdr>
        <w:top w:val="none" w:sz="0" w:space="0" w:color="auto"/>
        <w:left w:val="none" w:sz="0" w:space="0" w:color="auto"/>
        <w:bottom w:val="none" w:sz="0" w:space="0" w:color="auto"/>
        <w:right w:val="none" w:sz="0" w:space="0" w:color="auto"/>
      </w:divBdr>
    </w:div>
    <w:div w:id="458884270">
      <w:bodyDiv w:val="1"/>
      <w:marLeft w:val="0"/>
      <w:marRight w:val="0"/>
      <w:marTop w:val="0"/>
      <w:marBottom w:val="0"/>
      <w:divBdr>
        <w:top w:val="none" w:sz="0" w:space="0" w:color="auto"/>
        <w:left w:val="none" w:sz="0" w:space="0" w:color="auto"/>
        <w:bottom w:val="none" w:sz="0" w:space="0" w:color="auto"/>
        <w:right w:val="none" w:sz="0" w:space="0" w:color="auto"/>
      </w:divBdr>
    </w:div>
    <w:div w:id="461312566">
      <w:bodyDiv w:val="1"/>
      <w:marLeft w:val="0"/>
      <w:marRight w:val="0"/>
      <w:marTop w:val="0"/>
      <w:marBottom w:val="0"/>
      <w:divBdr>
        <w:top w:val="none" w:sz="0" w:space="0" w:color="auto"/>
        <w:left w:val="none" w:sz="0" w:space="0" w:color="auto"/>
        <w:bottom w:val="none" w:sz="0" w:space="0" w:color="auto"/>
        <w:right w:val="none" w:sz="0" w:space="0" w:color="auto"/>
      </w:divBdr>
    </w:div>
    <w:div w:id="491265161">
      <w:bodyDiv w:val="1"/>
      <w:marLeft w:val="0"/>
      <w:marRight w:val="0"/>
      <w:marTop w:val="0"/>
      <w:marBottom w:val="0"/>
      <w:divBdr>
        <w:top w:val="none" w:sz="0" w:space="0" w:color="auto"/>
        <w:left w:val="none" w:sz="0" w:space="0" w:color="auto"/>
        <w:bottom w:val="none" w:sz="0" w:space="0" w:color="auto"/>
        <w:right w:val="none" w:sz="0" w:space="0" w:color="auto"/>
      </w:divBdr>
    </w:div>
    <w:div w:id="605309373">
      <w:bodyDiv w:val="1"/>
      <w:marLeft w:val="0"/>
      <w:marRight w:val="0"/>
      <w:marTop w:val="0"/>
      <w:marBottom w:val="0"/>
      <w:divBdr>
        <w:top w:val="none" w:sz="0" w:space="0" w:color="auto"/>
        <w:left w:val="none" w:sz="0" w:space="0" w:color="auto"/>
        <w:bottom w:val="none" w:sz="0" w:space="0" w:color="auto"/>
        <w:right w:val="none" w:sz="0" w:space="0" w:color="auto"/>
      </w:divBdr>
    </w:div>
    <w:div w:id="708452176">
      <w:bodyDiv w:val="1"/>
      <w:marLeft w:val="0"/>
      <w:marRight w:val="0"/>
      <w:marTop w:val="0"/>
      <w:marBottom w:val="0"/>
      <w:divBdr>
        <w:top w:val="none" w:sz="0" w:space="0" w:color="auto"/>
        <w:left w:val="none" w:sz="0" w:space="0" w:color="auto"/>
        <w:bottom w:val="none" w:sz="0" w:space="0" w:color="auto"/>
        <w:right w:val="none" w:sz="0" w:space="0" w:color="auto"/>
      </w:divBdr>
    </w:div>
    <w:div w:id="731542415">
      <w:bodyDiv w:val="1"/>
      <w:marLeft w:val="0"/>
      <w:marRight w:val="0"/>
      <w:marTop w:val="0"/>
      <w:marBottom w:val="0"/>
      <w:divBdr>
        <w:top w:val="none" w:sz="0" w:space="0" w:color="auto"/>
        <w:left w:val="none" w:sz="0" w:space="0" w:color="auto"/>
        <w:bottom w:val="none" w:sz="0" w:space="0" w:color="auto"/>
        <w:right w:val="none" w:sz="0" w:space="0" w:color="auto"/>
      </w:divBdr>
    </w:div>
    <w:div w:id="737241037">
      <w:bodyDiv w:val="1"/>
      <w:marLeft w:val="0"/>
      <w:marRight w:val="0"/>
      <w:marTop w:val="0"/>
      <w:marBottom w:val="0"/>
      <w:divBdr>
        <w:top w:val="none" w:sz="0" w:space="0" w:color="auto"/>
        <w:left w:val="none" w:sz="0" w:space="0" w:color="auto"/>
        <w:bottom w:val="none" w:sz="0" w:space="0" w:color="auto"/>
        <w:right w:val="none" w:sz="0" w:space="0" w:color="auto"/>
      </w:divBdr>
    </w:div>
    <w:div w:id="797917338">
      <w:bodyDiv w:val="1"/>
      <w:marLeft w:val="0"/>
      <w:marRight w:val="0"/>
      <w:marTop w:val="0"/>
      <w:marBottom w:val="0"/>
      <w:divBdr>
        <w:top w:val="none" w:sz="0" w:space="0" w:color="auto"/>
        <w:left w:val="none" w:sz="0" w:space="0" w:color="auto"/>
        <w:bottom w:val="none" w:sz="0" w:space="0" w:color="auto"/>
        <w:right w:val="none" w:sz="0" w:space="0" w:color="auto"/>
      </w:divBdr>
    </w:div>
    <w:div w:id="835536693">
      <w:bodyDiv w:val="1"/>
      <w:marLeft w:val="0"/>
      <w:marRight w:val="0"/>
      <w:marTop w:val="0"/>
      <w:marBottom w:val="0"/>
      <w:divBdr>
        <w:top w:val="none" w:sz="0" w:space="0" w:color="auto"/>
        <w:left w:val="none" w:sz="0" w:space="0" w:color="auto"/>
        <w:bottom w:val="none" w:sz="0" w:space="0" w:color="auto"/>
        <w:right w:val="none" w:sz="0" w:space="0" w:color="auto"/>
      </w:divBdr>
    </w:div>
    <w:div w:id="868570532">
      <w:bodyDiv w:val="1"/>
      <w:marLeft w:val="0"/>
      <w:marRight w:val="0"/>
      <w:marTop w:val="0"/>
      <w:marBottom w:val="0"/>
      <w:divBdr>
        <w:top w:val="none" w:sz="0" w:space="0" w:color="auto"/>
        <w:left w:val="none" w:sz="0" w:space="0" w:color="auto"/>
        <w:bottom w:val="none" w:sz="0" w:space="0" w:color="auto"/>
        <w:right w:val="none" w:sz="0" w:space="0" w:color="auto"/>
      </w:divBdr>
    </w:div>
    <w:div w:id="907956106">
      <w:bodyDiv w:val="1"/>
      <w:marLeft w:val="0"/>
      <w:marRight w:val="0"/>
      <w:marTop w:val="0"/>
      <w:marBottom w:val="0"/>
      <w:divBdr>
        <w:top w:val="none" w:sz="0" w:space="0" w:color="auto"/>
        <w:left w:val="none" w:sz="0" w:space="0" w:color="auto"/>
        <w:bottom w:val="none" w:sz="0" w:space="0" w:color="auto"/>
        <w:right w:val="none" w:sz="0" w:space="0" w:color="auto"/>
      </w:divBdr>
      <w:divsChild>
        <w:div w:id="913658383">
          <w:marLeft w:val="0"/>
          <w:marRight w:val="0"/>
          <w:marTop w:val="0"/>
          <w:marBottom w:val="0"/>
          <w:divBdr>
            <w:top w:val="none" w:sz="0" w:space="0" w:color="auto"/>
            <w:left w:val="none" w:sz="0" w:space="0" w:color="auto"/>
            <w:bottom w:val="none" w:sz="0" w:space="0" w:color="auto"/>
            <w:right w:val="none" w:sz="0" w:space="0" w:color="auto"/>
          </w:divBdr>
          <w:divsChild>
            <w:div w:id="1222524590">
              <w:marLeft w:val="0"/>
              <w:marRight w:val="0"/>
              <w:marTop w:val="0"/>
              <w:marBottom w:val="0"/>
              <w:divBdr>
                <w:top w:val="none" w:sz="0" w:space="0" w:color="auto"/>
                <w:left w:val="none" w:sz="0" w:space="0" w:color="auto"/>
                <w:bottom w:val="none" w:sz="0" w:space="0" w:color="auto"/>
                <w:right w:val="none" w:sz="0" w:space="0" w:color="auto"/>
              </w:divBdr>
            </w:div>
          </w:divsChild>
        </w:div>
        <w:div w:id="1705132654">
          <w:marLeft w:val="0"/>
          <w:marRight w:val="0"/>
          <w:marTop w:val="0"/>
          <w:marBottom w:val="240"/>
          <w:divBdr>
            <w:top w:val="none" w:sz="0" w:space="0" w:color="auto"/>
            <w:left w:val="none" w:sz="0" w:space="0" w:color="auto"/>
            <w:bottom w:val="none" w:sz="0" w:space="0" w:color="auto"/>
            <w:right w:val="none" w:sz="0" w:space="0" w:color="auto"/>
          </w:divBdr>
        </w:div>
      </w:divsChild>
    </w:div>
    <w:div w:id="917980082">
      <w:bodyDiv w:val="1"/>
      <w:marLeft w:val="0"/>
      <w:marRight w:val="0"/>
      <w:marTop w:val="0"/>
      <w:marBottom w:val="0"/>
      <w:divBdr>
        <w:top w:val="none" w:sz="0" w:space="0" w:color="auto"/>
        <w:left w:val="none" w:sz="0" w:space="0" w:color="auto"/>
        <w:bottom w:val="none" w:sz="0" w:space="0" w:color="auto"/>
        <w:right w:val="none" w:sz="0" w:space="0" w:color="auto"/>
      </w:divBdr>
    </w:div>
    <w:div w:id="947928877">
      <w:bodyDiv w:val="1"/>
      <w:marLeft w:val="0"/>
      <w:marRight w:val="0"/>
      <w:marTop w:val="0"/>
      <w:marBottom w:val="0"/>
      <w:divBdr>
        <w:top w:val="none" w:sz="0" w:space="0" w:color="auto"/>
        <w:left w:val="none" w:sz="0" w:space="0" w:color="auto"/>
        <w:bottom w:val="none" w:sz="0" w:space="0" w:color="auto"/>
        <w:right w:val="none" w:sz="0" w:space="0" w:color="auto"/>
      </w:divBdr>
    </w:div>
    <w:div w:id="955676041">
      <w:bodyDiv w:val="1"/>
      <w:marLeft w:val="0"/>
      <w:marRight w:val="0"/>
      <w:marTop w:val="0"/>
      <w:marBottom w:val="0"/>
      <w:divBdr>
        <w:top w:val="none" w:sz="0" w:space="0" w:color="auto"/>
        <w:left w:val="none" w:sz="0" w:space="0" w:color="auto"/>
        <w:bottom w:val="none" w:sz="0" w:space="0" w:color="auto"/>
        <w:right w:val="none" w:sz="0" w:space="0" w:color="auto"/>
      </w:divBdr>
    </w:div>
    <w:div w:id="1033844674">
      <w:bodyDiv w:val="1"/>
      <w:marLeft w:val="0"/>
      <w:marRight w:val="0"/>
      <w:marTop w:val="0"/>
      <w:marBottom w:val="0"/>
      <w:divBdr>
        <w:top w:val="none" w:sz="0" w:space="0" w:color="auto"/>
        <w:left w:val="none" w:sz="0" w:space="0" w:color="auto"/>
        <w:bottom w:val="none" w:sz="0" w:space="0" w:color="auto"/>
        <w:right w:val="none" w:sz="0" w:space="0" w:color="auto"/>
      </w:divBdr>
    </w:div>
    <w:div w:id="1130974885">
      <w:bodyDiv w:val="1"/>
      <w:marLeft w:val="0"/>
      <w:marRight w:val="0"/>
      <w:marTop w:val="0"/>
      <w:marBottom w:val="0"/>
      <w:divBdr>
        <w:top w:val="none" w:sz="0" w:space="0" w:color="auto"/>
        <w:left w:val="none" w:sz="0" w:space="0" w:color="auto"/>
        <w:bottom w:val="none" w:sz="0" w:space="0" w:color="auto"/>
        <w:right w:val="none" w:sz="0" w:space="0" w:color="auto"/>
      </w:divBdr>
    </w:div>
    <w:div w:id="1199053796">
      <w:bodyDiv w:val="1"/>
      <w:marLeft w:val="0"/>
      <w:marRight w:val="0"/>
      <w:marTop w:val="0"/>
      <w:marBottom w:val="0"/>
      <w:divBdr>
        <w:top w:val="none" w:sz="0" w:space="0" w:color="auto"/>
        <w:left w:val="none" w:sz="0" w:space="0" w:color="auto"/>
        <w:bottom w:val="none" w:sz="0" w:space="0" w:color="auto"/>
        <w:right w:val="none" w:sz="0" w:space="0" w:color="auto"/>
      </w:divBdr>
    </w:div>
    <w:div w:id="1252934286">
      <w:bodyDiv w:val="1"/>
      <w:marLeft w:val="0"/>
      <w:marRight w:val="0"/>
      <w:marTop w:val="0"/>
      <w:marBottom w:val="0"/>
      <w:divBdr>
        <w:top w:val="none" w:sz="0" w:space="0" w:color="auto"/>
        <w:left w:val="none" w:sz="0" w:space="0" w:color="auto"/>
        <w:bottom w:val="none" w:sz="0" w:space="0" w:color="auto"/>
        <w:right w:val="none" w:sz="0" w:space="0" w:color="auto"/>
      </w:divBdr>
    </w:div>
    <w:div w:id="1261912021">
      <w:bodyDiv w:val="1"/>
      <w:marLeft w:val="0"/>
      <w:marRight w:val="0"/>
      <w:marTop w:val="0"/>
      <w:marBottom w:val="0"/>
      <w:divBdr>
        <w:top w:val="none" w:sz="0" w:space="0" w:color="auto"/>
        <w:left w:val="none" w:sz="0" w:space="0" w:color="auto"/>
        <w:bottom w:val="none" w:sz="0" w:space="0" w:color="auto"/>
        <w:right w:val="none" w:sz="0" w:space="0" w:color="auto"/>
      </w:divBdr>
    </w:div>
    <w:div w:id="1281641494">
      <w:bodyDiv w:val="1"/>
      <w:marLeft w:val="0"/>
      <w:marRight w:val="0"/>
      <w:marTop w:val="0"/>
      <w:marBottom w:val="0"/>
      <w:divBdr>
        <w:top w:val="none" w:sz="0" w:space="0" w:color="auto"/>
        <w:left w:val="none" w:sz="0" w:space="0" w:color="auto"/>
        <w:bottom w:val="none" w:sz="0" w:space="0" w:color="auto"/>
        <w:right w:val="none" w:sz="0" w:space="0" w:color="auto"/>
      </w:divBdr>
    </w:div>
    <w:div w:id="1285232363">
      <w:bodyDiv w:val="1"/>
      <w:marLeft w:val="0"/>
      <w:marRight w:val="0"/>
      <w:marTop w:val="0"/>
      <w:marBottom w:val="0"/>
      <w:divBdr>
        <w:top w:val="none" w:sz="0" w:space="0" w:color="auto"/>
        <w:left w:val="none" w:sz="0" w:space="0" w:color="auto"/>
        <w:bottom w:val="none" w:sz="0" w:space="0" w:color="auto"/>
        <w:right w:val="none" w:sz="0" w:space="0" w:color="auto"/>
      </w:divBdr>
    </w:div>
    <w:div w:id="1299608103">
      <w:bodyDiv w:val="1"/>
      <w:marLeft w:val="0"/>
      <w:marRight w:val="0"/>
      <w:marTop w:val="0"/>
      <w:marBottom w:val="0"/>
      <w:divBdr>
        <w:top w:val="none" w:sz="0" w:space="0" w:color="auto"/>
        <w:left w:val="none" w:sz="0" w:space="0" w:color="auto"/>
        <w:bottom w:val="none" w:sz="0" w:space="0" w:color="auto"/>
        <w:right w:val="none" w:sz="0" w:space="0" w:color="auto"/>
      </w:divBdr>
    </w:div>
    <w:div w:id="1333485944">
      <w:bodyDiv w:val="1"/>
      <w:marLeft w:val="0"/>
      <w:marRight w:val="0"/>
      <w:marTop w:val="0"/>
      <w:marBottom w:val="0"/>
      <w:divBdr>
        <w:top w:val="none" w:sz="0" w:space="0" w:color="auto"/>
        <w:left w:val="none" w:sz="0" w:space="0" w:color="auto"/>
        <w:bottom w:val="none" w:sz="0" w:space="0" w:color="auto"/>
        <w:right w:val="none" w:sz="0" w:space="0" w:color="auto"/>
      </w:divBdr>
    </w:div>
    <w:div w:id="1340231872">
      <w:bodyDiv w:val="1"/>
      <w:marLeft w:val="0"/>
      <w:marRight w:val="0"/>
      <w:marTop w:val="0"/>
      <w:marBottom w:val="0"/>
      <w:divBdr>
        <w:top w:val="none" w:sz="0" w:space="0" w:color="auto"/>
        <w:left w:val="none" w:sz="0" w:space="0" w:color="auto"/>
        <w:bottom w:val="none" w:sz="0" w:space="0" w:color="auto"/>
        <w:right w:val="none" w:sz="0" w:space="0" w:color="auto"/>
      </w:divBdr>
    </w:div>
    <w:div w:id="1359354308">
      <w:bodyDiv w:val="1"/>
      <w:marLeft w:val="0"/>
      <w:marRight w:val="0"/>
      <w:marTop w:val="0"/>
      <w:marBottom w:val="0"/>
      <w:divBdr>
        <w:top w:val="none" w:sz="0" w:space="0" w:color="auto"/>
        <w:left w:val="none" w:sz="0" w:space="0" w:color="auto"/>
        <w:bottom w:val="none" w:sz="0" w:space="0" w:color="auto"/>
        <w:right w:val="none" w:sz="0" w:space="0" w:color="auto"/>
      </w:divBdr>
    </w:div>
    <w:div w:id="1380321350">
      <w:bodyDiv w:val="1"/>
      <w:marLeft w:val="0"/>
      <w:marRight w:val="0"/>
      <w:marTop w:val="0"/>
      <w:marBottom w:val="0"/>
      <w:divBdr>
        <w:top w:val="none" w:sz="0" w:space="0" w:color="auto"/>
        <w:left w:val="none" w:sz="0" w:space="0" w:color="auto"/>
        <w:bottom w:val="none" w:sz="0" w:space="0" w:color="auto"/>
        <w:right w:val="none" w:sz="0" w:space="0" w:color="auto"/>
      </w:divBdr>
    </w:div>
    <w:div w:id="1402482216">
      <w:bodyDiv w:val="1"/>
      <w:marLeft w:val="0"/>
      <w:marRight w:val="0"/>
      <w:marTop w:val="0"/>
      <w:marBottom w:val="0"/>
      <w:divBdr>
        <w:top w:val="none" w:sz="0" w:space="0" w:color="auto"/>
        <w:left w:val="none" w:sz="0" w:space="0" w:color="auto"/>
        <w:bottom w:val="none" w:sz="0" w:space="0" w:color="auto"/>
        <w:right w:val="none" w:sz="0" w:space="0" w:color="auto"/>
      </w:divBdr>
    </w:div>
    <w:div w:id="1454859968">
      <w:bodyDiv w:val="1"/>
      <w:marLeft w:val="0"/>
      <w:marRight w:val="0"/>
      <w:marTop w:val="0"/>
      <w:marBottom w:val="0"/>
      <w:divBdr>
        <w:top w:val="none" w:sz="0" w:space="0" w:color="auto"/>
        <w:left w:val="none" w:sz="0" w:space="0" w:color="auto"/>
        <w:bottom w:val="none" w:sz="0" w:space="0" w:color="auto"/>
        <w:right w:val="none" w:sz="0" w:space="0" w:color="auto"/>
      </w:divBdr>
    </w:div>
    <w:div w:id="1489057217">
      <w:bodyDiv w:val="1"/>
      <w:marLeft w:val="0"/>
      <w:marRight w:val="0"/>
      <w:marTop w:val="0"/>
      <w:marBottom w:val="0"/>
      <w:divBdr>
        <w:top w:val="none" w:sz="0" w:space="0" w:color="auto"/>
        <w:left w:val="none" w:sz="0" w:space="0" w:color="auto"/>
        <w:bottom w:val="none" w:sz="0" w:space="0" w:color="auto"/>
        <w:right w:val="none" w:sz="0" w:space="0" w:color="auto"/>
      </w:divBdr>
    </w:div>
    <w:div w:id="1489902180">
      <w:bodyDiv w:val="1"/>
      <w:marLeft w:val="0"/>
      <w:marRight w:val="0"/>
      <w:marTop w:val="0"/>
      <w:marBottom w:val="0"/>
      <w:divBdr>
        <w:top w:val="none" w:sz="0" w:space="0" w:color="auto"/>
        <w:left w:val="none" w:sz="0" w:space="0" w:color="auto"/>
        <w:bottom w:val="none" w:sz="0" w:space="0" w:color="auto"/>
        <w:right w:val="none" w:sz="0" w:space="0" w:color="auto"/>
      </w:divBdr>
    </w:div>
    <w:div w:id="1497770383">
      <w:bodyDiv w:val="1"/>
      <w:marLeft w:val="0"/>
      <w:marRight w:val="0"/>
      <w:marTop w:val="0"/>
      <w:marBottom w:val="0"/>
      <w:divBdr>
        <w:top w:val="none" w:sz="0" w:space="0" w:color="auto"/>
        <w:left w:val="none" w:sz="0" w:space="0" w:color="auto"/>
        <w:bottom w:val="none" w:sz="0" w:space="0" w:color="auto"/>
        <w:right w:val="none" w:sz="0" w:space="0" w:color="auto"/>
      </w:divBdr>
    </w:div>
    <w:div w:id="1511531965">
      <w:bodyDiv w:val="1"/>
      <w:marLeft w:val="0"/>
      <w:marRight w:val="0"/>
      <w:marTop w:val="0"/>
      <w:marBottom w:val="0"/>
      <w:divBdr>
        <w:top w:val="none" w:sz="0" w:space="0" w:color="auto"/>
        <w:left w:val="none" w:sz="0" w:space="0" w:color="auto"/>
        <w:bottom w:val="none" w:sz="0" w:space="0" w:color="auto"/>
        <w:right w:val="none" w:sz="0" w:space="0" w:color="auto"/>
      </w:divBdr>
    </w:div>
    <w:div w:id="1583219588">
      <w:bodyDiv w:val="1"/>
      <w:marLeft w:val="0"/>
      <w:marRight w:val="0"/>
      <w:marTop w:val="0"/>
      <w:marBottom w:val="0"/>
      <w:divBdr>
        <w:top w:val="none" w:sz="0" w:space="0" w:color="auto"/>
        <w:left w:val="none" w:sz="0" w:space="0" w:color="auto"/>
        <w:bottom w:val="none" w:sz="0" w:space="0" w:color="auto"/>
        <w:right w:val="none" w:sz="0" w:space="0" w:color="auto"/>
      </w:divBdr>
    </w:div>
    <w:div w:id="1643654630">
      <w:bodyDiv w:val="1"/>
      <w:marLeft w:val="0"/>
      <w:marRight w:val="0"/>
      <w:marTop w:val="0"/>
      <w:marBottom w:val="0"/>
      <w:divBdr>
        <w:top w:val="none" w:sz="0" w:space="0" w:color="auto"/>
        <w:left w:val="none" w:sz="0" w:space="0" w:color="auto"/>
        <w:bottom w:val="none" w:sz="0" w:space="0" w:color="auto"/>
        <w:right w:val="none" w:sz="0" w:space="0" w:color="auto"/>
      </w:divBdr>
    </w:div>
    <w:div w:id="1666856715">
      <w:bodyDiv w:val="1"/>
      <w:marLeft w:val="0"/>
      <w:marRight w:val="0"/>
      <w:marTop w:val="0"/>
      <w:marBottom w:val="0"/>
      <w:divBdr>
        <w:top w:val="none" w:sz="0" w:space="0" w:color="auto"/>
        <w:left w:val="none" w:sz="0" w:space="0" w:color="auto"/>
        <w:bottom w:val="none" w:sz="0" w:space="0" w:color="auto"/>
        <w:right w:val="none" w:sz="0" w:space="0" w:color="auto"/>
      </w:divBdr>
    </w:div>
    <w:div w:id="1681817044">
      <w:bodyDiv w:val="1"/>
      <w:marLeft w:val="0"/>
      <w:marRight w:val="0"/>
      <w:marTop w:val="0"/>
      <w:marBottom w:val="0"/>
      <w:divBdr>
        <w:top w:val="none" w:sz="0" w:space="0" w:color="auto"/>
        <w:left w:val="none" w:sz="0" w:space="0" w:color="auto"/>
        <w:bottom w:val="none" w:sz="0" w:space="0" w:color="auto"/>
        <w:right w:val="none" w:sz="0" w:space="0" w:color="auto"/>
      </w:divBdr>
    </w:div>
    <w:div w:id="1707214654">
      <w:bodyDiv w:val="1"/>
      <w:marLeft w:val="0"/>
      <w:marRight w:val="0"/>
      <w:marTop w:val="0"/>
      <w:marBottom w:val="0"/>
      <w:divBdr>
        <w:top w:val="none" w:sz="0" w:space="0" w:color="auto"/>
        <w:left w:val="none" w:sz="0" w:space="0" w:color="auto"/>
        <w:bottom w:val="none" w:sz="0" w:space="0" w:color="auto"/>
        <w:right w:val="none" w:sz="0" w:space="0" w:color="auto"/>
      </w:divBdr>
    </w:div>
    <w:div w:id="1733234911">
      <w:bodyDiv w:val="1"/>
      <w:marLeft w:val="0"/>
      <w:marRight w:val="0"/>
      <w:marTop w:val="0"/>
      <w:marBottom w:val="0"/>
      <w:divBdr>
        <w:top w:val="none" w:sz="0" w:space="0" w:color="auto"/>
        <w:left w:val="none" w:sz="0" w:space="0" w:color="auto"/>
        <w:bottom w:val="none" w:sz="0" w:space="0" w:color="auto"/>
        <w:right w:val="none" w:sz="0" w:space="0" w:color="auto"/>
      </w:divBdr>
    </w:div>
    <w:div w:id="1751779851">
      <w:bodyDiv w:val="1"/>
      <w:marLeft w:val="0"/>
      <w:marRight w:val="0"/>
      <w:marTop w:val="0"/>
      <w:marBottom w:val="0"/>
      <w:divBdr>
        <w:top w:val="none" w:sz="0" w:space="0" w:color="auto"/>
        <w:left w:val="none" w:sz="0" w:space="0" w:color="auto"/>
        <w:bottom w:val="none" w:sz="0" w:space="0" w:color="auto"/>
        <w:right w:val="none" w:sz="0" w:space="0" w:color="auto"/>
      </w:divBdr>
    </w:div>
    <w:div w:id="1774473623">
      <w:bodyDiv w:val="1"/>
      <w:marLeft w:val="0"/>
      <w:marRight w:val="0"/>
      <w:marTop w:val="0"/>
      <w:marBottom w:val="0"/>
      <w:divBdr>
        <w:top w:val="none" w:sz="0" w:space="0" w:color="auto"/>
        <w:left w:val="none" w:sz="0" w:space="0" w:color="auto"/>
        <w:bottom w:val="none" w:sz="0" w:space="0" w:color="auto"/>
        <w:right w:val="none" w:sz="0" w:space="0" w:color="auto"/>
      </w:divBdr>
    </w:div>
    <w:div w:id="1799687622">
      <w:bodyDiv w:val="1"/>
      <w:marLeft w:val="0"/>
      <w:marRight w:val="0"/>
      <w:marTop w:val="0"/>
      <w:marBottom w:val="0"/>
      <w:divBdr>
        <w:top w:val="none" w:sz="0" w:space="0" w:color="auto"/>
        <w:left w:val="none" w:sz="0" w:space="0" w:color="auto"/>
        <w:bottom w:val="none" w:sz="0" w:space="0" w:color="auto"/>
        <w:right w:val="none" w:sz="0" w:space="0" w:color="auto"/>
      </w:divBdr>
    </w:div>
    <w:div w:id="1800143342">
      <w:bodyDiv w:val="1"/>
      <w:marLeft w:val="0"/>
      <w:marRight w:val="0"/>
      <w:marTop w:val="0"/>
      <w:marBottom w:val="0"/>
      <w:divBdr>
        <w:top w:val="none" w:sz="0" w:space="0" w:color="auto"/>
        <w:left w:val="none" w:sz="0" w:space="0" w:color="auto"/>
        <w:bottom w:val="none" w:sz="0" w:space="0" w:color="auto"/>
        <w:right w:val="none" w:sz="0" w:space="0" w:color="auto"/>
      </w:divBdr>
    </w:div>
    <w:div w:id="1840342384">
      <w:bodyDiv w:val="1"/>
      <w:marLeft w:val="0"/>
      <w:marRight w:val="0"/>
      <w:marTop w:val="0"/>
      <w:marBottom w:val="0"/>
      <w:divBdr>
        <w:top w:val="none" w:sz="0" w:space="0" w:color="auto"/>
        <w:left w:val="none" w:sz="0" w:space="0" w:color="auto"/>
        <w:bottom w:val="none" w:sz="0" w:space="0" w:color="auto"/>
        <w:right w:val="none" w:sz="0" w:space="0" w:color="auto"/>
      </w:divBdr>
    </w:div>
    <w:div w:id="1872958742">
      <w:bodyDiv w:val="1"/>
      <w:marLeft w:val="0"/>
      <w:marRight w:val="0"/>
      <w:marTop w:val="0"/>
      <w:marBottom w:val="0"/>
      <w:divBdr>
        <w:top w:val="none" w:sz="0" w:space="0" w:color="auto"/>
        <w:left w:val="none" w:sz="0" w:space="0" w:color="auto"/>
        <w:bottom w:val="none" w:sz="0" w:space="0" w:color="auto"/>
        <w:right w:val="none" w:sz="0" w:space="0" w:color="auto"/>
      </w:divBdr>
    </w:div>
    <w:div w:id="1896506168">
      <w:bodyDiv w:val="1"/>
      <w:marLeft w:val="0"/>
      <w:marRight w:val="0"/>
      <w:marTop w:val="0"/>
      <w:marBottom w:val="0"/>
      <w:divBdr>
        <w:top w:val="none" w:sz="0" w:space="0" w:color="auto"/>
        <w:left w:val="none" w:sz="0" w:space="0" w:color="auto"/>
        <w:bottom w:val="none" w:sz="0" w:space="0" w:color="auto"/>
        <w:right w:val="none" w:sz="0" w:space="0" w:color="auto"/>
      </w:divBdr>
    </w:div>
    <w:div w:id="2048138000">
      <w:bodyDiv w:val="1"/>
      <w:marLeft w:val="0"/>
      <w:marRight w:val="0"/>
      <w:marTop w:val="0"/>
      <w:marBottom w:val="0"/>
      <w:divBdr>
        <w:top w:val="none" w:sz="0" w:space="0" w:color="auto"/>
        <w:left w:val="none" w:sz="0" w:space="0" w:color="auto"/>
        <w:bottom w:val="none" w:sz="0" w:space="0" w:color="auto"/>
        <w:right w:val="none" w:sz="0" w:space="0" w:color="auto"/>
      </w:divBdr>
    </w:div>
    <w:div w:id="2053773763">
      <w:bodyDiv w:val="1"/>
      <w:marLeft w:val="0"/>
      <w:marRight w:val="0"/>
      <w:marTop w:val="0"/>
      <w:marBottom w:val="0"/>
      <w:divBdr>
        <w:top w:val="none" w:sz="0" w:space="0" w:color="auto"/>
        <w:left w:val="none" w:sz="0" w:space="0" w:color="auto"/>
        <w:bottom w:val="none" w:sz="0" w:space="0" w:color="auto"/>
        <w:right w:val="none" w:sz="0" w:space="0" w:color="auto"/>
      </w:divBdr>
    </w:div>
    <w:div w:id="205700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cs.oracle.com/cd/E49933_01/index_studio_tab.htm" TargetMode="External"/><Relationship Id="rId26" Type="http://schemas.openxmlformats.org/officeDocument/2006/relationships/hyperlink" Target="https://ru.wikipedia.org/wiki/%D0%A1%D1%85%D0%B5%D0%BC%D0%B0_%D1%81%D0%BD%D0%B5%D0%B6%D0%B8%D0%BD%D0%BA%D0%B8" TargetMode="External"/><Relationship Id="rId39" Type="http://schemas.openxmlformats.org/officeDocument/2006/relationships/image" Target="media/image10.png"/><Relationship Id="rId21" Type="http://schemas.openxmlformats.org/officeDocument/2006/relationships/hyperlink" Target="https://docs.oracle.com/cd/E49933_01/index_integrator_tab.htm" TargetMode="External"/><Relationship Id="rId34" Type="http://schemas.openxmlformats.org/officeDocument/2006/relationships/image" Target="media/image7.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tadviser.ru/index.php/BI" TargetMode="External"/><Relationship Id="rId20" Type="http://schemas.openxmlformats.org/officeDocument/2006/relationships/hyperlink" Target="https://docs.oracle.com/cd/E49933_01/index_server_tab.htm" TargetMode="External"/><Relationship Id="rId29" Type="http://schemas.openxmlformats.org/officeDocument/2006/relationships/hyperlink" Target="https://ru.wikipedia.org/wiki/%D0%90%D0%BD%D0%B3%D0%BB%D0%B8%D0%B9%D1%81%D0%BA%D0%B8%D0%B9_%D1%8F%D0%B7%D1%8B%D0%BA"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igdataschool.ru/wiki/hdfs" TargetMode="External"/><Relationship Id="rId24" Type="http://schemas.openxmlformats.org/officeDocument/2006/relationships/hyperlink" Target="https://ru.wikipedia.org/wiki/OLAP-%D0%BA%D1%83%D0%B1" TargetMode="External"/><Relationship Id="rId32" Type="http://schemas.openxmlformats.org/officeDocument/2006/relationships/image" Target="media/image5.png"/><Relationship Id="rId37" Type="http://schemas.openxmlformats.org/officeDocument/2006/relationships/hyperlink" Target="http://www.tutorialspoint.com/hive/hive_create_table.htm" TargetMode="External"/><Relationship Id="rId40"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https://ru.wikipedia.org/w/index.php?title=%D0%91%D0%B0%D0%B7%D0%B0_%D0%B4%D0%B0%D0%BD%D0%BD%D1%8B%D1%85_%D0%B2_%D0%BE%D0%BF%D0%B5%D1%80%D0%B0%D1%82%D0%B8%D0%B2%D0%BD%D0%BE%D0%B9_%D0%BF%D0%B0%D0%BC%D1%8F%D1%82%D0%B8&amp;action=edit&amp;redlink=1" TargetMode="External"/><Relationship Id="rId23" Type="http://schemas.openxmlformats.org/officeDocument/2006/relationships/hyperlink" Target="https://ru.wikipedia.org/wiki/OLTP" TargetMode="External"/><Relationship Id="rId28" Type="http://schemas.openxmlformats.org/officeDocument/2006/relationships/hyperlink" Target="https://ru.wikipedia.org/wiki/%D0%90%D0%BD%D0%B3%D0%BB%D0%B8%D0%B9%D1%81%D0%BA%D0%B8%D0%B9_%D1%8F%D0%B7%D1%8B%D0%BA" TargetMode="External"/><Relationship Id="rId36" Type="http://schemas.openxmlformats.org/officeDocument/2006/relationships/hyperlink" Target="https://ru.bmstu.wiki/SQL_(Structured_Query_Language)" TargetMode="External"/><Relationship Id="rId10" Type="http://schemas.openxmlformats.org/officeDocument/2006/relationships/endnotes" Target="endnotes.xml"/><Relationship Id="rId19" Type="http://schemas.openxmlformats.org/officeDocument/2006/relationships/hyperlink" Target="https://docs.oracle.com/cd/E49933_01/index_studio_tab.htm" TargetMode="External"/><Relationship Id="rId31" Type="http://schemas.openxmlformats.org/officeDocument/2006/relationships/image" Target="media/image4.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ru.wikipedia.org/wiki/%D0%A0%D0%B5%D0%BB%D1%8F%D1%86%D0%B8%D0%BE%D0%BD%D0%BD%D1%8B%D0%B5_%D0%B1%D0%B0%D0%B7%D1%8B_%D0%B4%D0%B0%D0%BD%D0%BD%D1%8B%D1%85" TargetMode="External"/><Relationship Id="rId27" Type="http://schemas.openxmlformats.org/officeDocument/2006/relationships/hyperlink" Target="https://ru.wikipedia.org/wiki/%D0%A2%D0%B0%D0%B1%D0%BB%D0%B8%D1%86%D0%B0_%D1%84%D0%B0%D0%BA%D1%82%D0%BE%D0%B2" TargetMode="External"/><Relationship Id="rId30" Type="http://schemas.openxmlformats.org/officeDocument/2006/relationships/hyperlink" Target="https://ru.wikipedia.org/wiki/%D0%90%D0%BD%D0%B3%D0%BB%D0%B8%D0%B9%D1%81%D0%BA%D0%B8%D0%B9_%D1%8F%D0%B7%D1%8B%D0%BA" TargetMode="External"/><Relationship Id="rId35" Type="http://schemas.openxmlformats.org/officeDocument/2006/relationships/image" Target="media/image8.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bigdataschool.ru/wiki/hdfs" TargetMode="External"/><Relationship Id="rId17" Type="http://schemas.openxmlformats.org/officeDocument/2006/relationships/image" Target="media/image3.png"/><Relationship Id="rId25" Type="http://schemas.openxmlformats.org/officeDocument/2006/relationships/hyperlink" Target="https://ru.wikipedia.org/wiki/%D0%A1%D1%85%D0%B5%D0%BC%D0%B0_%D0%B7%D0%B2%D0%B5%D0%B7%D0%B4%D1%8B" TargetMode="External"/><Relationship Id="rId33" Type="http://schemas.openxmlformats.org/officeDocument/2006/relationships/image" Target="media/image6.png"/><Relationship Id="rId38"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Drive\&#1053;&#1072;&#1089;&#1090;&#1088;&#1072;&#1080;&#1074;&#1072;&#1077;&#1084;&#1099;&#1077;%20&#1096;&#1072;&#1073;&#1083;&#1086;&#1085;&#1099;%20Office\&#1050;&#1058;&#1084;&#1086;1-4,%20&#1050;&#1058;&#1084;&#1086;1-5%20&#1040;&#1085;&#1072;&#1083;&#1080;&#1090;&#1080;&#1095;&#1077;&#1089;&#1082;&#1080;&#1081;%20&#1086;&#1073;&#1079;&#1086;&#1088;.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ГОСТ">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F74F02F92272CD4F9AE15C25D491D040" ma:contentTypeVersion="11" ma:contentTypeDescription="Создание документа." ma:contentTypeScope="" ma:versionID="7ff0585992861252d9d61fbd3c75f1e5">
  <xsd:schema xmlns:xsd="http://www.w3.org/2001/XMLSchema" xmlns:xs="http://www.w3.org/2001/XMLSchema" xmlns:p="http://schemas.microsoft.com/office/2006/metadata/properties" xmlns:ns3="a8595ef5-3e0d-434d-a9aa-c131a7cdad9f" xmlns:ns4="12a331a0-b73c-4a72-b871-4d8524df3c29" targetNamespace="http://schemas.microsoft.com/office/2006/metadata/properties" ma:root="true" ma:fieldsID="e1dabbe96016828662b83f3fe0d5383e" ns3:_="" ns4:_="">
    <xsd:import namespace="a8595ef5-3e0d-434d-a9aa-c131a7cdad9f"/>
    <xsd:import namespace="12a331a0-b73c-4a72-b871-4d8524df3c2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595ef5-3e0d-434d-a9aa-c131a7cdad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a331a0-b73c-4a72-b871-4d8524df3c29" elementFormDefault="qualified">
    <xsd:import namespace="http://schemas.microsoft.com/office/2006/documentManagement/types"/>
    <xsd:import namespace="http://schemas.microsoft.com/office/infopath/2007/PartnerControls"/>
    <xsd:element name="SharedWithUsers" ma:index="12"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Совместно с подробностями" ma:internalName="SharedWithDetails" ma:readOnly="true">
      <xsd:simpleType>
        <xsd:restriction base="dms:Note">
          <xsd:maxLength value="255"/>
        </xsd:restriction>
      </xsd:simpleType>
    </xsd:element>
    <xsd:element name="SharingHintHash" ma:index="14"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0510CB-A3D7-4654-881F-8A917F7CE846}">
  <ds:schemaRefs>
    <ds:schemaRef ds:uri="http://schemas.openxmlformats.org/officeDocument/2006/bibliography"/>
  </ds:schemaRefs>
</ds:datastoreItem>
</file>

<file path=customXml/itemProps2.xml><?xml version="1.0" encoding="utf-8"?>
<ds:datastoreItem xmlns:ds="http://schemas.openxmlformats.org/officeDocument/2006/customXml" ds:itemID="{03B41076-EB28-439E-945E-430DE5A0E5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E70CCE-E52A-480B-8D94-0714E7407FFE}">
  <ds:schemaRefs>
    <ds:schemaRef ds:uri="http://schemas.microsoft.com/sharepoint/v3/contenttype/forms"/>
  </ds:schemaRefs>
</ds:datastoreItem>
</file>

<file path=customXml/itemProps4.xml><?xml version="1.0" encoding="utf-8"?>
<ds:datastoreItem xmlns:ds="http://schemas.openxmlformats.org/officeDocument/2006/customXml" ds:itemID="{9D22D639-7320-48E8-AF0F-FF5E49B57C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595ef5-3e0d-434d-a9aa-c131a7cdad9f"/>
    <ds:schemaRef ds:uri="12a331a0-b73c-4a72-b871-4d8524df3c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КТмо1-4, КТмо1-5 Аналитический обзор.dotm</Template>
  <TotalTime>0</TotalTime>
  <Pages>55</Pages>
  <Words>12643</Words>
  <Characters>72071</Characters>
  <Application>Microsoft Office Word</Application>
  <DocSecurity>0</DocSecurity>
  <Lines>600</Lines>
  <Paragraphs>169</Paragraphs>
  <ScaleCrop>false</ScaleCrop>
  <HeadingPairs>
    <vt:vector size="2" baseType="variant">
      <vt:variant>
        <vt:lpstr>Название</vt:lpstr>
      </vt:variant>
      <vt:variant>
        <vt:i4>1</vt:i4>
      </vt:variant>
    </vt:vector>
  </HeadingPairs>
  <TitlesOfParts>
    <vt:vector size="1" baseType="lpstr">
      <vt:lpstr>Методолония научной деятельности</vt:lpstr>
    </vt:vector>
  </TitlesOfParts>
  <Company>ИКТИБ ЮФУ</Company>
  <LinksUpToDate>false</LinksUpToDate>
  <CharactersWithSpaces>84545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Методолония научной деятельности</dc:title>
  <dc:subject>Шаблон оформления аналитического обзора</dc:subject>
  <dc:creator>Горбунов Александр Валерьевич</dc:creator>
  <cp:keywords/>
  <dc:description/>
  <cp:lastModifiedBy>Скороход Денис Сергеевич</cp:lastModifiedBy>
  <cp:revision>2</cp:revision>
  <cp:lastPrinted>2021-01-14T14:31:00Z</cp:lastPrinted>
  <dcterms:created xsi:type="dcterms:W3CDTF">2021-01-18T10:42:00Z</dcterms:created>
  <dcterms:modified xsi:type="dcterms:W3CDTF">2021-01-18T10:42:00Z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0x010100F74F02F92272CD4F9AE15C25D491D040</vt:lpwstr>
  </property>
</Properties>
</file>